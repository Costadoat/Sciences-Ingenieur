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tabs>
          <w:tab w:pos="8618" w:val="left" w:leader="none"/>
        </w:tabs>
        <w:spacing w:line="240" w:lineRule="auto" w:before="45"/>
        <w:ind w:left="120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/>
        <w:pict>
          <v:group style="position:absolute;margin-left:242.589523pt;margin-top:54.763329pt;width:6.7pt;height:8.85pt;mso-position-horizontal-relative:page;mso-position-vertical-relative:paragraph;z-index:1120" coordorigin="4852,1095" coordsize="134,177">
            <v:group style="position:absolute;left:4853;top:1096;width:132;height:175" coordorigin="4853,1096" coordsize="132,175">
              <v:shape style="position:absolute;left:4853;top:1096;width:132;height:175" coordorigin="4853,1096" coordsize="132,175" path="m4931,1096l4853,1096,4853,1271,4888,1271,4888,1208,4929,1208,4951,1206,4965,1197,4975,1186,4979,1177,4888,1177,4888,1127,4980,1127,4970,1112,4954,1100,4931,1096xe" filled="true" fillcolor="#231f20" stroked="false">
                <v:path arrowok="t"/>
                <v:fill type="solid"/>
              </v:shape>
              <v:shape style="position:absolute;left:4853;top:1096;width:132;height:175" coordorigin="4853,1096" coordsize="132,175" path="m4980,1127l4917,1127,4934,1129,4945,1138,4949,1150,4949,1157,4947,1161,4947,1165,4943,1170,4940,1173,4936,1175,4929,1177,4979,1177,4981,1173,4984,1163,4984,1152,4981,1129,4980,1127xe" filled="true" fillcolor="#231f20" stroked="false">
                <v:path arrowok="t"/>
                <v:fill type="solid"/>
              </v:shape>
            </v:group>
            <v:group style="position:absolute;left:4888;top:1127;width:61;height:51" coordorigin="4888,1127" coordsize="61,51">
              <v:shape style="position:absolute;left:4888;top:1127;width:61;height:51" coordorigin="4888,1127" coordsize="61,51" path="m4888,1127l4888,1177,4922,1177,4929,1177,4936,1175,4940,1173,4943,1170,4947,1165,4947,1161,4949,1157,4949,1154,4949,1150,4945,1138,4934,1129,4917,1127,4888,1127xe" filled="false" stroked="true" strokeweight=".085464pt" strokecolor="#231f20">
                <v:path arrowok="t"/>
              </v:shape>
            </v:group>
            <v:group style="position:absolute;left:4853;top:1096;width:132;height:175" coordorigin="4853,1096" coordsize="132,175">
              <v:shape style="position:absolute;left:4853;top:1096;width:132;height:175" coordorigin="4853,1096" coordsize="132,175" path="m4853,1096l4931,1096,4954,1100,4970,1112,4981,1129,4984,1152,4984,1163,4929,1208,4888,1208,4888,1271,4853,1271,4853,1096xe" filled="false" stroked="true" strokeweight=".085245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2.909119pt;margin-top:54.582737pt;width:8.4pt;height:9.3pt;mso-position-horizontal-relative:page;mso-position-vertical-relative:paragraph;z-index:1144" coordorigin="5058,1092" coordsize="168,186">
            <v:group style="position:absolute;left:5059;top:1093;width:166;height:184" coordorigin="5059,1093" coordsize="166,184">
              <v:shape style="position:absolute;left:5059;top:1093;width:166;height:184" coordorigin="5059,1093" coordsize="166,184" path="m5152,1093l5132,1093,5120,1094,5068,1134,5059,1184,5061,1211,5105,1269,5120,1272,5132,1276,5152,1276,5164,1272,5178,1269,5192,1260,5205,1249,5207,1246,5143,1246,5132,1244,5095,1184,5096,1163,5104,1146,5111,1136,5121,1129,5132,1123,5209,1123,5205,1118,5192,1107,5178,1100,5164,1094,5152,1093xe" filled="true" fillcolor="#231f20" stroked="false">
                <v:path arrowok="t"/>
                <v:fill type="solid"/>
              </v:shape>
              <v:shape style="position:absolute;left:5059;top:1093;width:166;height:184" coordorigin="5059,1093" coordsize="166,184" path="m5209,1123l5152,1123,5162,1129,5173,1136,5182,1146,5187,1163,5189,1184,5187,1206,5143,1246,5207,1246,5216,1233,5223,1211,5225,1184,5223,1156,5216,1134,5209,1123xe" filled="true" fillcolor="#231f20" stroked="false">
                <v:path arrowok="t"/>
                <v:fill type="solid"/>
              </v:shape>
            </v:group>
            <v:group style="position:absolute;left:5095;top:1123;width:95;height:123" coordorigin="5095,1123" coordsize="95,123">
              <v:shape style="position:absolute;left:5095;top:1123;width:95;height:123" coordorigin="5095,1123" coordsize="95,123" path="m5143,1123l5132,1123,5121,1129,5111,1136,5104,1146,5096,1163,5095,1184,5096,1206,5143,1246,5152,1244,5189,1184,5187,1163,5182,1146,5173,1136,5162,1129,5152,1123,5143,1123xe" filled="false" stroked="true" strokeweight=".085254pt" strokecolor="#231f20">
                <v:path arrowok="t"/>
              </v:shape>
            </v:group>
            <v:group style="position:absolute;left:5059;top:1093;width:166;height:184" coordorigin="5059,1093" coordsize="166,184">
              <v:shape style="position:absolute;left:5059;top:1093;width:166;height:184" coordorigin="5059,1093" coordsize="166,184" path="m5143,1093l5152,1093,5164,1094,5216,1134,5225,1184,5223,1211,5178,1269,5164,1273,5152,1276,5143,1276,5132,1276,5120,1273,5068,1233,5059,1184,5061,1156,5105,1100,5132,1093,5143,1093xe" filled="false" stroked="true" strokeweight=".085327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4.607056pt;margin-top:53.870785pt;width:48.3pt;height:10.65pt;mso-position-horizontal-relative:page;mso-position-vertical-relative:paragraph;z-index:1168" coordorigin="5292,1077" coordsize="966,213">
            <v:group style="position:absolute;left:5308;top:1256;width:121;height:2" coordorigin="5308,1256" coordsize="121,2">
              <v:shape style="position:absolute;left:5308;top:1256;width:121;height:2" coordorigin="5308,1256" coordsize="121,0" path="m5308,1256l5429,1256e" filled="false" stroked="true" strokeweight="1.608471pt" strokecolor="#231f20">
                <v:path arrowok="t"/>
              </v:shape>
            </v:group>
            <v:group style="position:absolute;left:5326;top:1096;width:2;height:145" coordorigin="5326,1096" coordsize="2,145">
              <v:shape style="position:absolute;left:5326;top:1096;width:2;height:145" coordorigin="5326,1096" coordsize="0,145" path="m5326,1096l5326,1241e" filled="false" stroked="true" strokeweight="1.870621pt" strokecolor="#231f20">
                <v:path arrowok="t"/>
              </v:shape>
            </v:group>
            <v:group style="position:absolute;left:5308;top:1096;width:121;height:175" coordorigin="5308,1096" coordsize="121,175">
              <v:shape style="position:absolute;left:5308;top:1096;width:121;height:175" coordorigin="5308,1096" coordsize="121,175" path="m5308,1096l5344,1096,5344,1240,5429,1240,5429,1271,5308,1271,5308,1096xe" filled="false" stroked="true" strokeweight=".085208pt" strokecolor="#231f20">
                <v:path arrowok="t"/>
              </v:shape>
            </v:group>
            <v:group style="position:absolute;left:5465;top:1096;width:155;height:175" coordorigin="5465,1096" coordsize="155,175">
              <v:shape style="position:absolute;left:5465;top:1096;width:155;height:175" coordorigin="5465,1096" coordsize="155,175" path="m5507,1096l5465,1096,5525,1206,5525,1271,5561,1271,5561,1206,5579,1172,5543,1172,5507,1096xe" filled="true" fillcolor="#231f20" stroked="false">
                <v:path arrowok="t"/>
                <v:fill type="solid"/>
              </v:shape>
              <v:shape style="position:absolute;left:5465;top:1096;width:155;height:175" coordorigin="5465,1096" coordsize="155,175" path="m5619,1096l5579,1096,5543,1172,5579,1172,5619,1096xe" filled="true" fillcolor="#231f20" stroked="false">
                <v:path arrowok="t"/>
                <v:fill type="solid"/>
              </v:shape>
            </v:group>
            <v:group style="position:absolute;left:5465;top:1096;width:155;height:175" coordorigin="5465,1096" coordsize="155,175">
              <v:shape style="position:absolute;left:5465;top:1096;width:155;height:175" coordorigin="5465,1096" coordsize="155,175" path="m5465,1096l5507,1096,5543,1172,5579,1096,5619,1096,5561,1206,5561,1271,5525,1271,5525,1206,5465,1096xe" filled="false" stroked="true" strokeweight=".085319pt" strokecolor="#231f20">
                <v:path arrowok="t"/>
              </v:shape>
            </v:group>
            <v:group style="position:absolute;left:5749;top:1127;width:2;height:145" coordorigin="5749,1127" coordsize="2,145">
              <v:shape style="position:absolute;left:5749;top:1127;width:2;height:145" coordorigin="5749,1127" coordsize="0,145" path="m5749,1127l5749,1271e" filled="false" stroked="true" strokeweight="1.8741pt" strokecolor="#231f20">
                <v:path arrowok="t"/>
              </v:shape>
            </v:group>
            <v:group style="position:absolute;left:5680;top:1111;width:141;height:2" coordorigin="5680,1111" coordsize="141,2">
              <v:shape style="position:absolute;left:5680;top:1111;width:141;height:2" coordorigin="5680,1111" coordsize="141,0" path="m5680,1111l5821,1111e" filled="false" stroked="true" strokeweight="1.629987pt" strokecolor="#231f20">
                <v:path arrowok="t"/>
              </v:shape>
            </v:group>
            <v:group style="position:absolute;left:5680;top:1096;width:141;height:175" coordorigin="5680,1096" coordsize="141,175">
              <v:shape style="position:absolute;left:5680;top:1096;width:141;height:175" coordorigin="5680,1096" coordsize="141,175" path="m5680,1096l5821,1096,5821,1127,5767,1127,5767,1271,5732,1271,5732,1127,5680,1127,5680,1096xe" filled="false" stroked="true" strokeweight=".085274pt" strokecolor="#231f20">
                <v:path arrowok="t"/>
              </v:shape>
            </v:group>
            <v:group style="position:absolute;left:5895;top:1256;width:132;height:2" coordorigin="5895,1256" coordsize="132,2">
              <v:shape style="position:absolute;left:5895;top:1256;width:132;height:2" coordorigin="5895,1256" coordsize="132,0" path="m5895,1256l6027,1256e" filled="false" stroked="true" strokeweight="1.608471pt" strokecolor="#231f20">
                <v:path arrowok="t"/>
              </v:shape>
            </v:group>
            <v:group style="position:absolute;left:5895;top:1195;width:36;height:47" coordorigin="5895,1195" coordsize="36,47">
              <v:shape style="position:absolute;left:5895;top:1195;width:36;height:47" coordorigin="5895,1195" coordsize="36,47" path="m5895,1218l5931,1218e" filled="false" stroked="true" strokeweight="2.412989pt" strokecolor="#231f20">
                <v:path arrowok="t"/>
              </v:shape>
            </v:group>
            <v:group style="position:absolute;left:5895;top:1160;width:120;height:2" coordorigin="5895,1160" coordsize="120,2">
              <v:shape style="position:absolute;left:5895;top:1160;width:120;height:2" coordorigin="5895,1160" coordsize="120,0" path="m5895,1160l6014,1160e" filled="false" stroked="true" strokeweight="3.519201pt" strokecolor="#231f20">
                <v:path arrowok="t"/>
              </v:shape>
            </v:group>
            <v:group style="position:absolute;left:5895;top:1111;width:127;height:2" coordorigin="5895,1111" coordsize="127,2">
              <v:shape style="position:absolute;left:5895;top:1111;width:127;height:2" coordorigin="5895,1111" coordsize="127,0" path="m5895,1111l6022,1111e" filled="false" stroked="true" strokeweight="1.608471pt" strokecolor="#231f20">
                <v:path arrowok="t"/>
              </v:shape>
            </v:group>
            <v:group style="position:absolute;left:5895;top:1096;width:132;height:175" coordorigin="5895,1096" coordsize="132,175">
              <v:shape style="position:absolute;left:5895;top:1096;width:132;height:175" coordorigin="5895,1096" coordsize="132,175" path="m5895,1096l6022,1096,6022,1127,5931,1127,5931,1165,6014,1165,6014,1195,5931,1195,5931,1240,6027,1240,6027,1271,5895,1271,5895,1096xe" filled="false" stroked="true" strokeweight=".085245pt" strokecolor="#231f20">
                <v:path arrowok="t"/>
              </v:shape>
            </v:group>
            <v:group style="position:absolute;left:6102;top:1093;width:155;height:184" coordorigin="6102,1093" coordsize="155,184">
              <v:shape style="position:absolute;left:6102;top:1093;width:155;height:184" coordorigin="6102,1093" coordsize="155,184" path="m6182,1093l6125,1114,6102,1184,6105,1211,6141,1265,6182,1276,6205,1273,6224,1264,6239,1251,6243,1244,6182,1244,6166,1242,6153,1233,6144,1219,6141,1202,6139,1184,6141,1163,6182,1123,6245,1123,6237,1112,6223,1102,6205,1094,6182,1093xe" filled="true" fillcolor="#231f20" stroked="false">
                <v:path arrowok="t"/>
                <v:fill type="solid"/>
              </v:shape>
              <v:shape style="position:absolute;left:6102;top:1093;width:155;height:184" coordorigin="6102,1093" coordsize="155,184" path="m6256,1211l6221,1211,6212,1229,6200,1240,6182,1244,6243,1244,6249,1233,6256,1211xe" filled="true" fillcolor="#231f20" stroked="false">
                <v:path arrowok="t"/>
                <v:fill type="solid"/>
              </v:shape>
              <v:shape style="position:absolute;left:6102;top:1093;width:155;height:184" coordorigin="6102,1093" coordsize="155,184" path="m6245,1123l6182,1123,6198,1125,6207,1130,6214,1139,6217,1146,6221,1154,6256,1154,6253,1139,6248,1127,6245,1123xe" filled="true" fillcolor="#231f20" stroked="false">
                <v:path arrowok="t"/>
                <v:fill type="solid"/>
              </v:shape>
            </v:group>
            <v:group style="position:absolute;left:6102;top:1093;width:155;height:184" coordorigin="6102,1093" coordsize="155,184">
              <v:shape style="position:absolute;left:6102;top:1093;width:155;height:184" coordorigin="6102,1093" coordsize="155,184" path="m6182,1093l6248,1127,6256,1154,6221,1154,6217,1146,6214,1139,6207,1130,6198,1125,6182,1123,6173,1125,6139,1184,6141,1202,6144,1219,6153,1233,6166,1242,6182,1244,6200,1240,6212,1229,6221,1211,6256,1211,6224,1264,6182,1276,6159,1273,6105,1211,6102,1184,6105,1156,6112,1132,6125,1114,6141,1102,6160,1094,6182,1093xe" filled="false" stroked="true" strokeweight=".08529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4.817627pt;margin-top:53.08852pt;width:20.5pt;height:12.5pt;mso-position-horizontal-relative:page;mso-position-vertical-relative:paragraph;z-index:1192" coordorigin="6296,1062" coordsize="410,250">
            <v:group style="position:absolute;left:6337;top:1193;width:36;height:79" coordorigin="6337,1193" coordsize="36,79">
              <v:shape style="position:absolute;left:6337;top:1193;width:36;height:79" coordorigin="6337,1193" coordsize="36,79" path="m6337,1232l6372,1232e" filled="false" stroked="true" strokeweight="4.022024pt" strokecolor="#231f20">
                <v:path arrowok="t"/>
              </v:shape>
            </v:group>
            <v:group style="position:absolute;left:6337;top:1178;width:139;height:2" coordorigin="6337,1178" coordsize="139,2">
              <v:shape style="position:absolute;left:6337;top:1178;width:139;height:2" coordorigin="6337,1178" coordsize="139,0" path="m6337,1178l6475,1178e" filled="false" stroked="true" strokeweight="1.608471pt" strokecolor="#231f20">
                <v:path arrowok="t"/>
              </v:shape>
            </v:group>
            <v:group style="position:absolute;left:6337;top:1096;width:36;height:67" coordorigin="6337,1096" coordsize="36,67">
              <v:shape style="position:absolute;left:6337;top:1096;width:36;height:67" coordorigin="6337,1096" coordsize="36,67" path="m6337,1129l6372,1129e" filled="false" stroked="true" strokeweight="3.418636pt" strokecolor="#231f20">
                <v:path arrowok="t"/>
              </v:shape>
            </v:group>
            <v:group style="position:absolute;left:6440;top:1193;width:36;height:78" coordorigin="6440,1193" coordsize="36,78">
              <v:shape style="position:absolute;left:6440;top:1193;width:36;height:78" coordorigin="6440,1193" coordsize="36,78" path="m6440,1232l6475,1232e" filled="false" stroked="true" strokeweight="3.967898pt" strokecolor="#231f20">
                <v:path arrowok="t"/>
              </v:shape>
            </v:group>
            <v:group style="position:absolute;left:6440;top:1096;width:36;height:67" coordorigin="6440,1096" coordsize="36,67">
              <v:shape style="position:absolute;left:6440;top:1096;width:36;height:67" coordorigin="6440,1096" coordsize="36,67" path="m6440,1129l6475,1129e" filled="false" stroked="true" strokeweight="3.435147pt" strokecolor="#231f20">
                <v:path arrowok="t"/>
              </v:shape>
            </v:group>
            <v:group style="position:absolute;left:6337;top:1096;width:139;height:175" coordorigin="6337,1096" coordsize="139,175">
              <v:shape style="position:absolute;left:6337;top:1096;width:139;height:175" coordorigin="6337,1096" coordsize="139,175" path="m6337,1096l6372,1096,6372,1163,6440,1163,6440,1096,6475,1096,6475,1271,6440,1271,6440,1193,6372,1193,6372,1271,6337,1271,6337,1096xe" filled="false" stroked="true" strokeweight=".085268pt" strokecolor="#231f20">
                <v:path arrowok="t"/>
              </v:shape>
            </v:group>
            <v:group style="position:absolute;left:6564;top:1096;width:141;height:175" coordorigin="6564,1096" coordsize="141,175">
              <v:shape style="position:absolute;left:6564;top:1096;width:141;height:175" coordorigin="6564,1096" coordsize="141,175" path="m6602,1096l6564,1096,6564,1271,6598,1271,6598,1146,6630,1146,6602,1096xe" filled="true" fillcolor="#231f20" stroked="false">
                <v:path arrowok="t"/>
                <v:fill type="solid"/>
              </v:shape>
              <v:shape style="position:absolute;left:6564;top:1096;width:141;height:175" coordorigin="6564,1096" coordsize="141,175" path="m6630,1146l6598,1146,6668,1271,6705,1271,6705,1219,6671,1219,6630,1146xe" filled="true" fillcolor="#231f20" stroked="false">
                <v:path arrowok="t"/>
                <v:fill type="solid"/>
              </v:shape>
              <v:shape style="position:absolute;left:6564;top:1096;width:141;height:175" coordorigin="6564,1096" coordsize="141,175" path="m6705,1096l6671,1096,6671,1219,6705,1219,6705,1096xe" filled="true" fillcolor="#231f20" stroked="false">
                <v:path arrowok="t"/>
                <v:fill type="solid"/>
              </v:shape>
            </v:group>
            <v:group style="position:absolute;left:6564;top:1096;width:141;height:175" coordorigin="6564,1096" coordsize="141,175">
              <v:shape style="position:absolute;left:6564;top:1096;width:141;height:175" coordorigin="6564,1096" coordsize="141,175" path="m6564,1096l6602,1096,6671,1219,6671,1096,6705,1096,6705,1271,6668,1271,6598,1146,6598,1271,6564,1271,6564,1096xe" filled="false" stroked="true" strokeweight=".085274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9.460022pt;margin-top:53.864704pt;width:1.9pt;height:10.65pt;mso-position-horizontal-relative:page;mso-position-vertical-relative:paragraph;z-index:1216" coordorigin="6789,1077" coordsize="38,213">
            <v:group style="position:absolute;left:6808;top:1096;width:2;height:175" coordorigin="6808,1096" coordsize="2,175">
              <v:shape style="position:absolute;left:6808;top:1096;width:2;height:175" coordorigin="6808,1096" coordsize="0,175" path="m6808,1096l6808,1271e" filled="false" stroked="true" strokeweight="1.882103pt" strokecolor="#231f20">
                <v:path arrowok="t"/>
              </v:shape>
            </v:group>
            <v:group style="position:absolute;left:6790;top:1096;width:36;height:175" coordorigin="6790,1096" coordsize="36,175">
              <v:shape style="position:absolute;left:6790;top:1096;width:36;height:175" coordorigin="6790,1096" coordsize="36,175" path="m6790,1271l6826,1271,6826,1096,6790,1096,6790,1271xe" filled="false" stroked="true" strokeweight=".084934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5.246521pt;margin-top:54.582741pt;width:8.5pt;height:9.65pt;mso-position-horizontal-relative:page;mso-position-vertical-relative:paragraph;z-index:1240" coordorigin="6905,1092" coordsize="170,193">
            <v:group style="position:absolute;left:6906;top:1093;width:168;height:191" coordorigin="6906,1093" coordsize="168,191">
              <v:shape style="position:absolute;left:6906;top:1093;width:168;height:191" coordorigin="6906,1093" coordsize="168,191" path="m7073,1264l7034,1264,7054,1283,7073,1264xe" filled="true" fillcolor="#231f20" stroked="false">
                <v:path arrowok="t"/>
                <v:fill type="solid"/>
              </v:shape>
              <v:shape style="position:absolute;left:6906;top:1093;width:168;height:191" coordorigin="6906,1093" coordsize="168,191" path="m6998,1093l6979,1093,6966,1094,6916,1134,6906,1184,6908,1211,6952,1269,6966,1272,6979,1276,6989,1276,7002,1274,7016,1272,7034,1264,7073,1264,7054,1246,6989,1246,6979,1244,6941,1184,6945,1163,6950,1146,6957,1136,6968,1129,6979,1123,7055,1123,7052,1118,7039,1107,7025,1100,7011,1094,6998,1093xe" filled="true" fillcolor="#231f20" stroked="false">
                <v:path arrowok="t"/>
                <v:fill type="solid"/>
              </v:shape>
              <v:shape style="position:absolute;left:6906;top:1093;width:168;height:191" coordorigin="6906,1093" coordsize="168,191" path="m7009,1204l6991,1224,7009,1240,7002,1244,6995,1244,6989,1246,7054,1246,7064,1231,7066,1222,7029,1222,7009,1204xe" filled="true" fillcolor="#231f20" stroked="false">
                <v:path arrowok="t"/>
                <v:fill type="solid"/>
              </v:shape>
              <v:shape style="position:absolute;left:6906;top:1093;width:168;height:191" coordorigin="6906,1093" coordsize="168,191" path="m7055,1123l7000,1123,7009,1129,7020,1136,7029,1146,7034,1163,7036,1184,7034,1206,7029,1222,7066,1222,7070,1210,7071,1184,7070,1156,7062,1134,7055,1123xe" filled="true" fillcolor="#231f20" stroked="false">
                <v:path arrowok="t"/>
                <v:fill type="solid"/>
              </v:shape>
            </v:group>
            <v:group style="position:absolute;left:6941;top:1123;width:95;height:123" coordorigin="6941,1123" coordsize="95,123">
              <v:shape style="position:absolute;left:6941;top:1123;width:95;height:123" coordorigin="6941,1123" coordsize="95,123" path="m6989,1123l6979,1123,6968,1129,6957,1136,6950,1146,6945,1163,6941,1184,6945,1206,6989,1246,6995,1244,7002,1244,7009,1240,6991,1224,7009,1204,7029,1222,7034,1206,7036,1184,7009,1129,7000,1123,6989,1123xe" filled="false" stroked="true" strokeweight=".085255pt" strokecolor="#231f20">
                <v:path arrowok="t"/>
              </v:shape>
            </v:group>
            <v:group style="position:absolute;left:6906;top:1093;width:168;height:191" coordorigin="6906,1093" coordsize="168,191">
              <v:shape style="position:absolute;left:6906;top:1093;width:168;height:191" coordorigin="6906,1093" coordsize="168,191" path="m6989,1093l6998,1093,7011,1094,7062,1134,7071,1184,7070,1210,7064,1231,7054,1246,7073,1264,7054,1283,7034,1264,7016,1273,7002,1274,6989,1276,6979,1276,6966,1273,6952,1269,6940,1260,6925,1249,6916,1233,6908,1211,6906,1184,6908,1156,6952,1100,6979,1093,6989,1093xe" filled="false" stroked="true" strokeweight=".085314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57.528503pt;margin-top:54.763287pt;width:7.05pt;height:9.1pt;mso-position-horizontal-relative:page;mso-position-vertical-relative:paragraph;z-index:1264" coordorigin="7151,1095" coordsize="141,182">
            <v:group style="position:absolute;left:7151;top:1096;width:139;height:180" coordorigin="7151,1096" coordsize="139,180">
              <v:shape style="position:absolute;left:7151;top:1096;width:139;height:180" coordorigin="7151,1096" coordsize="139,180" path="m7189,1096l7151,1096,7151,1213,7192,1272,7207,1274,7221,1276,7244,1274,7264,1265,7278,1253,7282,1246,7219,1246,7207,1244,7198,1237,7191,1226,7189,1210,7189,1096xe" filled="true" fillcolor="#231f20" stroked="false">
                <v:path arrowok="t"/>
                <v:fill type="solid"/>
              </v:shape>
              <v:shape style="position:absolute;left:7151;top:1096;width:139;height:180" coordorigin="7151,1096" coordsize="139,180" path="m7290,1096l7255,1096,7255,1211,7253,1226,7246,1237,7235,1242,7219,1246,7282,1246,7288,1235,7290,1210,7290,1096xe" filled="true" fillcolor="#231f20" stroked="false">
                <v:path arrowok="t"/>
                <v:fill type="solid"/>
              </v:shape>
            </v:group>
            <v:group style="position:absolute;left:7151;top:1096;width:139;height:180" coordorigin="7151,1096" coordsize="139,180">
              <v:shape style="position:absolute;left:7151;top:1096;width:139;height:180" coordorigin="7151,1096" coordsize="139,180" path="m7151,1096l7189,1096,7189,1210,7191,1226,7198,1237,7207,1244,7219,1246,7235,1242,7246,1237,7253,1226,7255,1211,7255,1096,7290,1096,7290,1210,7288,1235,7278,1253,7264,1265,7244,1274,7221,1276,7207,1274,7192,1273,7178,1265,7166,1254,7155,1237,7151,1213,7151,1096xe" filled="false" stroked="true" strokeweight=".085255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7.835907pt;margin-top:54.582806pt;width:18.650pt;height:9.3pt;mso-position-horizontal-relative:page;mso-position-vertical-relative:paragraph;z-index:1288" coordorigin="7357,1092" coordsize="373,186">
            <v:group style="position:absolute;left:7381;top:1256;width:130;height:2" coordorigin="7381,1256" coordsize="130,2">
              <v:shape style="position:absolute;left:7381;top:1256;width:130;height:2" coordorigin="7381,1256" coordsize="130,0" path="m7381,1256l7511,1256e" filled="false" stroked="true" strokeweight="1.608471pt" strokecolor="#231f20">
                <v:path arrowok="t"/>
              </v:shape>
            </v:group>
            <v:group style="position:absolute;left:7381;top:1195;width:34;height:47" coordorigin="7381,1195" coordsize="34,47">
              <v:shape style="position:absolute;left:7381;top:1195;width:34;height:47" coordorigin="7381,1195" coordsize="34,47" path="m7381,1218l7415,1218e" filled="false" stroked="true" strokeweight="2.412989pt" strokecolor="#231f20">
                <v:path arrowok="t"/>
              </v:shape>
            </v:group>
            <v:group style="position:absolute;left:7381;top:1180;width:120;height:2" coordorigin="7381,1180" coordsize="120,2">
              <v:shape style="position:absolute;left:7381;top:1180;width:120;height:2" coordorigin="7381,1180" coordsize="120,0" path="m7381,1180l7500,1180e" filled="false" stroked="true" strokeweight="1.608471pt" strokecolor="#231f20">
                <v:path arrowok="t"/>
              </v:shape>
            </v:group>
            <v:group style="position:absolute;left:7381;top:1126;width:34;height:39" coordorigin="7381,1126" coordsize="34,39">
              <v:shape style="position:absolute;left:7381;top:1126;width:34;height:39" coordorigin="7381,1126" coordsize="34,39" path="m7381,1145l7415,1145e" filled="false" stroked="true" strokeweight="2.01073pt" strokecolor="#231f20">
                <v:path arrowok="t"/>
              </v:shape>
            </v:group>
            <v:group style="position:absolute;left:7381;top:1111;width:127;height:2" coordorigin="7381,1111" coordsize="127,2">
              <v:shape style="position:absolute;left:7381;top:1111;width:127;height:2" coordorigin="7381,1111" coordsize="127,0" path="m7381,1111l7507,1111e" filled="false" stroked="true" strokeweight="1.608471pt" strokecolor="#231f20">
                <v:path arrowok="t"/>
              </v:shape>
            </v:group>
            <v:group style="position:absolute;left:7381;top:1096;width:130;height:175" coordorigin="7381,1096" coordsize="130,175">
              <v:shape style="position:absolute;left:7381;top:1096;width:130;height:175" coordorigin="7381,1096" coordsize="130,175" path="m7381,1096l7507,1096,7507,1127,7415,1127,7415,1165,7500,1165,7500,1195,7415,1195,7415,1240,7511,1240,7511,1271,7381,1271,7381,1096xe" filled="false" stroked="true" strokeweight=".085239pt" strokecolor="#231f20">
                <v:path arrowok="t"/>
              </v:shape>
            </v:group>
            <v:group style="position:absolute;left:7586;top:1093;width:143;height:184" coordorigin="7586,1093" coordsize="143,184">
              <v:shape style="position:absolute;left:7586;top:1093;width:143;height:184" coordorigin="7586,1093" coordsize="143,184" path="m7621,1217l7586,1217,7587,1227,7635,1274,7660,1276,7669,1276,7721,1246,7657,1246,7641,1244,7630,1238,7625,1231,7621,1224,7621,1217xe" filled="true" fillcolor="#231f20" stroked="false">
                <v:path arrowok="t"/>
                <v:fill type="solid"/>
              </v:shape>
              <v:shape style="position:absolute;left:7586;top:1093;width:143;height:184" coordorigin="7586,1093" coordsize="143,184" path="m7655,1093l7593,1123,7589,1134,7589,1145,7626,1193,7662,1200,7675,1204,7685,1210,7690,1215,7694,1224,7690,1235,7682,1242,7669,1246,7721,1246,7724,1238,7728,1219,7726,1202,7641,1161,7637,1161,7634,1159,7630,1157,7626,1156,7625,1152,7623,1148,7623,1143,7625,1132,7632,1127,7642,1123,7653,1121,7715,1121,7708,1112,7696,1102,7678,1094,7655,1093xe" filled="true" fillcolor="#231f20" stroked="false">
                <v:path arrowok="t"/>
                <v:fill type="solid"/>
              </v:shape>
              <v:shape style="position:absolute;left:7586;top:1093;width:143;height:184" coordorigin="7586,1093" coordsize="143,184" path="m7715,1121l7653,1121,7667,1123,7678,1129,7683,1136,7687,1143,7687,1148,7723,1148,7721,1136,7717,1125,7715,1121xe" filled="true" fillcolor="#231f20" stroked="false">
                <v:path arrowok="t"/>
                <v:fill type="solid"/>
              </v:shape>
            </v:group>
            <v:group style="position:absolute;left:7586;top:1093;width:143;height:184" coordorigin="7586,1093" coordsize="143,184">
              <v:shape style="position:absolute;left:7586;top:1093;width:143;height:184" coordorigin="7586,1093" coordsize="143,184" path="m7655,1093l7717,1125,7723,1148,7687,1148,7687,1143,7683,1136,7678,1129,7667,1123,7653,1121,7642,1123,7632,1127,7625,1132,7623,1143,7623,1148,7625,1152,7626,1156,7630,1157,7634,1159,7637,1161,7641,1161,7683,1172,7728,1219,7724,1238,7669,1276,7660,1276,7594,1249,7586,1217,7621,1217,7621,1224,7625,1231,7630,1238,7641,1244,7657,1246,7669,1246,7682,1242,7690,1235,7694,1224,7690,1215,7685,1210,7675,1204,7662,1200,7642,1197,7626,1193,7612,1188,7600,1179,7591,1165,7589,1145,7589,1134,7593,1123,7600,1111,7612,1102,7630,1094,7655,1093xe" filled="false" stroked="true" strokeweight=".085257pt" strokecolor="#231f2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231F20"/>
          <w:spacing w:val="-1"/>
        </w:rPr>
        <w:t>SESSION</w:t>
      </w:r>
      <w:r>
        <w:rPr>
          <w:rFonts w:ascii="Times New Roman"/>
          <w:color w:val="231F20"/>
          <w:spacing w:val="-2"/>
        </w:rPr>
        <w:t> </w:t>
      </w:r>
      <w:r>
        <w:rPr>
          <w:rFonts w:ascii="Times New Roman"/>
          <w:color w:val="231F20"/>
        </w:rPr>
        <w:t>2017</w:t>
        <w:tab/>
      </w:r>
      <w:r>
        <w:rPr>
          <w:rFonts w:ascii="Times New Roman"/>
          <w:color w:val="231F20"/>
          <w:spacing w:val="-1"/>
        </w:rPr>
        <w:t>PSISI08</w:t>
      </w:r>
      <w:r>
        <w:rPr>
          <w:rFonts w:ascii="Times New Roman"/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5"/>
          <w:szCs w:val="15"/>
        </w:rPr>
      </w:pPr>
    </w:p>
    <w:p>
      <w:pPr>
        <w:tabs>
          <w:tab w:pos="3933" w:val="left" w:leader="none"/>
          <w:tab w:pos="5513" w:val="left" w:leader="none"/>
        </w:tabs>
        <w:spacing w:line="180" w:lineRule="atLeast"/>
        <w:ind w:left="3126" w:right="0" w:firstLine="0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20"/>
        </w:rPr>
        <w:drawing>
          <wp:inline distT="0" distB="0" distL="0" distR="0">
            <wp:extent cx="394061" cy="390525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61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38"/>
          <w:sz w:val="18"/>
        </w:rPr>
        <w:drawing>
          <wp:inline distT="0" distB="0" distL="0" distR="0">
            <wp:extent cx="926475" cy="116681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7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18"/>
        </w:rPr>
      </w:r>
      <w:r>
        <w:rPr>
          <w:rFonts w:ascii="Times New Roman"/>
          <w:position w:val="38"/>
          <w:sz w:val="18"/>
        </w:rPr>
        <w:tab/>
      </w:r>
      <w:r>
        <w:rPr>
          <w:rFonts w:ascii="Times New Roman"/>
          <w:position w:val="38"/>
          <w:sz w:val="18"/>
        </w:rPr>
        <w:drawing>
          <wp:inline distT="0" distB="0" distL="0" distR="0">
            <wp:extent cx="835732" cy="116681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73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Heading3"/>
        <w:spacing w:line="240" w:lineRule="auto" w:before="195"/>
        <w:ind w:left="2905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  <w:spacing w:val="-1"/>
        </w:rPr>
        <w:t>EPREUVE</w:t>
      </w:r>
      <w:r>
        <w:rPr>
          <w:rFonts w:ascii="Times New Roman"/>
          <w:color w:val="231F20"/>
          <w:spacing w:val="-4"/>
        </w:rPr>
        <w:t> </w:t>
      </w:r>
      <w:r>
        <w:rPr>
          <w:rFonts w:ascii="Times New Roman"/>
          <w:color w:val="231F20"/>
          <w:spacing w:val="-1"/>
        </w:rPr>
        <w:t>SPECIFIQUE </w:t>
      </w:r>
      <w:r>
        <w:rPr>
          <w:rFonts w:ascii="Times New Roman"/>
          <w:color w:val="231F20"/>
        </w:rPr>
        <w:t>-</w:t>
      </w:r>
      <w:r>
        <w:rPr>
          <w:rFonts w:ascii="Times New Roman"/>
          <w:color w:val="231F20"/>
          <w:spacing w:val="-4"/>
        </w:rPr>
        <w:t> </w:t>
      </w:r>
      <w:r>
        <w:rPr>
          <w:rFonts w:ascii="Times New Roman"/>
          <w:color w:val="231F20"/>
          <w:spacing w:val="-1"/>
        </w:rPr>
        <w:t>FILIERE PSI</w:t>
      </w:r>
      <w:r>
        <w:rPr>
          <w:rFonts w:ascii="Times New Roman"/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0" w:lineRule="atLeast"/>
        <w:ind w:left="385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0.3pt;height:.8pt;mso-position-horizontal-relative:char;mso-position-vertical-relative:line" coordorigin="0,0" coordsize="2406,16">
            <v:group style="position:absolute;left:8;top:8;width:2391;height:2" coordorigin="8,8" coordsize="2391,2">
              <v:shape style="position:absolute;left:8;top:8;width:2391;height:2" coordorigin="8,8" coordsize="2391,0" path="m8,8l2398,8e" filled="false" stroked="true" strokeweight=".77925pt" strokecolor="#221e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64"/>
        <w:ind w:left="1970" w:right="201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8"/>
          <w:szCs w:val="28"/>
        </w:rPr>
        <w:t>SCIENCES</w:t>
      </w:r>
      <w:r>
        <w:rPr>
          <w:rFonts w:ascii="Times New Roman" w:hAnsi="Times New Roman" w:cs="Times New Roman" w:eastAsia="Times New Roman"/>
          <w:b/>
          <w:bCs/>
          <w:color w:val="231F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8"/>
          <w:szCs w:val="28"/>
        </w:rPr>
        <w:t>INDUSTRIELLES DE</w:t>
      </w:r>
      <w:r>
        <w:rPr>
          <w:rFonts w:ascii="Times New Roman" w:hAnsi="Times New Roman" w:cs="Times New Roman" w:eastAsia="Times New Roman"/>
          <w:b/>
          <w:bCs/>
          <w:color w:val="231F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sz w:val="28"/>
          <w:szCs w:val="28"/>
        </w:rPr>
        <w:t>L’INGENIEUR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before="0"/>
        <w:ind w:left="1970" w:right="200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31F20"/>
          <w:spacing w:val="-1"/>
          <w:sz w:val="24"/>
        </w:rPr>
        <w:t>Jeudi</w:t>
      </w:r>
      <w:r>
        <w:rPr>
          <w:rFonts w:ascii="Times New Roman"/>
          <w:b/>
          <w:color w:val="231F20"/>
          <w:sz w:val="24"/>
        </w:rPr>
        <w:t> 4 </w:t>
      </w:r>
      <w:r>
        <w:rPr>
          <w:rFonts w:ascii="Times New Roman"/>
          <w:b/>
          <w:color w:val="231F20"/>
          <w:spacing w:val="-2"/>
          <w:sz w:val="24"/>
        </w:rPr>
        <w:t>mai</w:t>
      </w:r>
      <w:r>
        <w:rPr>
          <w:rFonts w:ascii="Times New Roman"/>
          <w:b/>
          <w:color w:val="231F20"/>
          <w:spacing w:val="-1"/>
          <w:sz w:val="24"/>
        </w:rPr>
        <w:t> </w:t>
      </w:r>
      <w:r>
        <w:rPr>
          <w:rFonts w:ascii="Times New Roman"/>
          <w:b/>
          <w:color w:val="231F20"/>
          <w:sz w:val="24"/>
        </w:rPr>
        <w:t>: 14</w:t>
      </w:r>
      <w:r>
        <w:rPr>
          <w:rFonts w:ascii="Times New Roman"/>
          <w:b/>
          <w:color w:val="231F20"/>
          <w:spacing w:val="-1"/>
          <w:sz w:val="24"/>
        </w:rPr>
        <w:t> </w:t>
      </w:r>
      <w:r>
        <w:rPr>
          <w:rFonts w:ascii="Times New Roman"/>
          <w:b/>
          <w:color w:val="231F20"/>
          <w:sz w:val="24"/>
        </w:rPr>
        <w:t>h -</w:t>
      </w:r>
      <w:r>
        <w:rPr>
          <w:rFonts w:ascii="Times New Roman"/>
          <w:b/>
          <w:color w:val="231F20"/>
          <w:spacing w:val="-2"/>
          <w:sz w:val="24"/>
        </w:rPr>
        <w:t> </w:t>
      </w:r>
      <w:r>
        <w:rPr>
          <w:rFonts w:ascii="Times New Roman"/>
          <w:b/>
          <w:color w:val="231F20"/>
          <w:sz w:val="24"/>
        </w:rPr>
        <w:t>18 h</w:t>
      </w:r>
      <w:r>
        <w:rPr>
          <w:rFonts w:ascii="Times New Roman"/>
          <w:sz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0" w:lineRule="atLeast"/>
        <w:ind w:left="385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0.3pt;height:.8pt;mso-position-horizontal-relative:char;mso-position-vertical-relative:line" coordorigin="0,0" coordsize="2406,16">
            <v:group style="position:absolute;left:8;top:8;width:2391;height:2" coordorigin="8,8" coordsize="2391,2">
              <v:shape style="position:absolute;left:8;top:8;width:2391;height:2" coordorigin="8,8" coordsize="2391,0" path="m8,8l2398,8e" filled="false" stroked="true" strokeweight=".77925pt" strokecolor="#221e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spacing w:before="72"/>
        <w:ind w:left="687" w:right="383" w:hanging="1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N.B.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candidat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attachera</w:t>
      </w:r>
      <w:r>
        <w:rPr>
          <w:rFonts w:ascii="Times New Roman" w:hAnsi="Times New Roman" w:cs="Times New Roman" w:eastAsia="Times New Roman"/>
          <w:i/>
          <w:color w:val="231F20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plus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grande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importance</w:t>
      </w:r>
      <w:r>
        <w:rPr>
          <w:rFonts w:ascii="Times New Roman" w:hAnsi="Times New Roman" w:cs="Times New Roman" w:eastAsia="Times New Roman"/>
          <w:i/>
          <w:color w:val="231F20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à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clarté,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à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i/>
          <w:color w:val="231F20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précision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i/>
          <w:color w:val="231F20"/>
          <w:spacing w:val="-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à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concision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de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i/>
          <w:color w:val="231F20"/>
          <w:spacing w:val="5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rédaction.</w:t>
      </w:r>
      <w:r>
        <w:rPr>
          <w:rFonts w:ascii="Times New Roman" w:hAnsi="Times New Roman" w:cs="Times New Roman" w:eastAsia="Times New Roman"/>
          <w:i/>
          <w:color w:val="231F20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Si</w:t>
      </w:r>
      <w:r>
        <w:rPr>
          <w:rFonts w:ascii="Times New Roman" w:hAnsi="Times New Roman" w:cs="Times New Roman" w:eastAsia="Times New Roman"/>
          <w:i/>
          <w:color w:val="231F20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i/>
          <w:color w:val="231F20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candidat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est</w:t>
      </w:r>
      <w:r>
        <w:rPr>
          <w:rFonts w:ascii="Times New Roman" w:hAnsi="Times New Roman" w:cs="Times New Roman" w:eastAsia="Times New Roman"/>
          <w:i/>
          <w:color w:val="231F20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amené</w:t>
      </w:r>
      <w:r>
        <w:rPr>
          <w:rFonts w:ascii="Times New Roman" w:hAnsi="Times New Roman" w:cs="Times New Roman" w:eastAsia="Times New Roman"/>
          <w:i/>
          <w:color w:val="231F20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à</w:t>
      </w:r>
      <w:r>
        <w:rPr>
          <w:rFonts w:ascii="Times New Roman" w:hAnsi="Times New Roman" w:cs="Times New Roman" w:eastAsia="Times New Roman"/>
          <w:i/>
          <w:color w:val="231F20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repérer</w:t>
      </w:r>
      <w:r>
        <w:rPr>
          <w:rFonts w:ascii="Times New Roman" w:hAnsi="Times New Roman" w:cs="Times New Roman" w:eastAsia="Times New Roman"/>
          <w:i/>
          <w:color w:val="231F20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ce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qui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peut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lui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sembler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être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une</w:t>
      </w:r>
      <w:r>
        <w:rPr>
          <w:rFonts w:ascii="Times New Roman" w:hAnsi="Times New Roman" w:cs="Times New Roman" w:eastAsia="Times New Roman"/>
          <w:i/>
          <w:color w:val="231F20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erreur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d’énoncé,</w:t>
      </w:r>
      <w:r>
        <w:rPr>
          <w:rFonts w:ascii="Times New Roman" w:hAnsi="Times New Roman" w:cs="Times New Roman" w:eastAsia="Times New Roman"/>
          <w:i/>
          <w:color w:val="231F20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il</w:t>
      </w:r>
      <w:r>
        <w:rPr>
          <w:rFonts w:ascii="Times New Roman" w:hAnsi="Times New Roman" w:cs="Times New Roman" w:eastAsia="Times New Roman"/>
          <w:i/>
          <w:color w:val="231F20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i/>
          <w:color w:val="231F20"/>
          <w:spacing w:val="5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signalera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sur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sa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copie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devra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poursuivre</w:t>
      </w:r>
      <w:r>
        <w:rPr>
          <w:rFonts w:ascii="Times New Roman" w:hAnsi="Times New Roman" w:cs="Times New Roman" w:eastAsia="Times New Roman"/>
          <w:i/>
          <w:color w:val="231F20"/>
          <w:spacing w:val="-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sa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composition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expliquant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les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raisons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ini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tiatives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qu’il</w:t>
      </w:r>
      <w:r>
        <w:rPr>
          <w:rFonts w:ascii="Times New Roman" w:hAnsi="Times New Roman" w:cs="Times New Roman" w:eastAsia="Times New Roman"/>
          <w:i/>
          <w:color w:val="231F20"/>
          <w:spacing w:val="6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a été</w:t>
      </w:r>
      <w:r>
        <w:rPr>
          <w:rFonts w:ascii="Times New Roman" w:hAnsi="Times New Roman" w:cs="Times New Roman" w:eastAsia="Times New Roman"/>
          <w:i/>
          <w:color w:val="231F20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1"/>
          <w:sz w:val="22"/>
          <w:szCs w:val="22"/>
        </w:rPr>
        <w:t>amené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 à</w:t>
      </w:r>
      <w:r>
        <w:rPr>
          <w:rFonts w:ascii="Times New Roman" w:hAnsi="Times New Roman" w:cs="Times New Roman" w:eastAsia="Times New Roman"/>
          <w:i/>
          <w:color w:val="231F20"/>
          <w:spacing w:val="-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2"/>
          <w:szCs w:val="22"/>
        </w:rPr>
        <w:t>prendre.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96.55pt;height:.8pt;mso-position-horizontal-relative:char;mso-position-vertical-relative:line" coordorigin="0,0" coordsize="9931,16">
            <v:group style="position:absolute;left:8;top:8;width:9916;height:2" coordorigin="8,8" coordsize="9916,2">
              <v:shape style="position:absolute;left:8;top:8;width:9916;height:2" coordorigin="8,8" coordsize="9916,0" path="m8,8l9923,8e" filled="false" stroked="true" strokeweight=".77925pt" strokecolor="#221e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line="200" w:lineRule="atLeast"/>
        <w:ind w:left="332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175.4pt;height:15.25pt;mso-position-horizontal-relative:char;mso-position-vertical-relative:line" type="#_x0000_t202" filled="false" stroked="true" strokeweight=".398pt" strokecolor="#231f20">
            <v:textbox inset="0,0,0,0">
              <w:txbxContent>
                <w:p>
                  <w:pPr>
                    <w:spacing w:before="9"/>
                    <w:ind w:left="119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231F20"/>
                      <w:sz w:val="24"/>
                    </w:rPr>
                    <w:t>Les</w:t>
                  </w:r>
                  <w:r>
                    <w:rPr>
                      <w:rFonts w:ascii="Times New Roman" w:hAnsi="Times New Roman"/>
                      <w:b/>
                      <w:color w:val="231F20"/>
                      <w:spacing w:val="-12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color w:val="231F20"/>
                      <w:sz w:val="24"/>
                    </w:rPr>
                    <w:t>calculatrices</w:t>
                  </w:r>
                  <w:r>
                    <w:rPr>
                      <w:rFonts w:ascii="Times New Roman" w:hAnsi="Times New Roman"/>
                      <w:b/>
                      <w:color w:val="231F20"/>
                      <w:spacing w:val="-11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color w:val="231F20"/>
                      <w:sz w:val="24"/>
                    </w:rPr>
                    <w:t>sont</w:t>
                  </w:r>
                  <w:r>
                    <w:rPr>
                      <w:rFonts w:ascii="Times New Roman" w:hAnsi="Times New Roman"/>
                      <w:b/>
                      <w:color w:val="231F20"/>
                      <w:spacing w:val="-11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color w:val="231F20"/>
                      <w:sz w:val="24"/>
                    </w:rPr>
                    <w:t>autorisées</w:t>
                  </w:r>
                  <w:r>
                    <w:rPr>
                      <w:rFonts w:ascii="Times New Roman" w:hAns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40" w:lineRule="auto" w:before="182"/>
        <w:ind w:left="1970" w:right="2007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/>
          <w:color w:val="231F20"/>
        </w:rPr>
        <w:t>Le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sujet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comporte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19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pages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dont</w:t>
      </w:r>
      <w:r>
        <w:rPr>
          <w:rFonts w:ascii="Times New Roman"/>
          <w:color w:val="231F20"/>
          <w:spacing w:val="-24"/>
        </w:rPr>
        <w:t> </w:t>
      </w:r>
      <w:r>
        <w:rPr>
          <w:rFonts w:ascii="Times New Roman"/>
          <w:color w:val="231F20"/>
        </w:rPr>
        <w:t>:</w:t>
      </w:r>
      <w:r>
        <w:rPr>
          <w:rFonts w:ascii="Times New Roman"/>
        </w:rPr>
      </w:r>
    </w:p>
    <w:p>
      <w:pPr>
        <w:pStyle w:val="BodyText"/>
        <w:numPr>
          <w:ilvl w:val="0"/>
          <w:numId w:val="1"/>
        </w:numPr>
        <w:tabs>
          <w:tab w:pos="820" w:val="left" w:leader="none"/>
        </w:tabs>
        <w:spacing w:line="240" w:lineRule="auto" w:before="56" w:after="0"/>
        <w:ind w:left="81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14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pages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  <w:spacing w:val="-1"/>
        </w:rPr>
        <w:t>texte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présentation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énoncé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sujet</w:t>
      </w:r>
      <w:r>
        <w:rPr>
          <w:rFonts w:ascii="Times New Roman" w:hAnsi="Times New Roman"/>
          <w:color w:val="231F20"/>
          <w:spacing w:val="-24"/>
        </w:rPr>
        <w:t> </w:t>
      </w:r>
      <w:r>
        <w:rPr>
          <w:rFonts w:ascii="Times New Roman" w:hAnsi="Times New Roman"/>
          <w:color w:val="231F20"/>
        </w:rPr>
        <w:t>;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tabs>
          <w:tab w:pos="820" w:val="left" w:leader="none"/>
        </w:tabs>
        <w:spacing w:line="240" w:lineRule="auto" w:before="56" w:after="0"/>
        <w:ind w:left="81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2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pages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d’annexes</w:t>
      </w:r>
      <w:r>
        <w:rPr>
          <w:rFonts w:ascii="Times New Roman" w:hAnsi="Times New Roman" w:cs="Times New Roman" w:eastAsia="Times New Roman"/>
        </w:rPr>
      </w:r>
    </w:p>
    <w:p>
      <w:pPr>
        <w:numPr>
          <w:ilvl w:val="0"/>
          <w:numId w:val="1"/>
        </w:numPr>
        <w:tabs>
          <w:tab w:pos="820" w:val="left" w:leader="none"/>
        </w:tabs>
        <w:spacing w:before="56"/>
        <w:ind w:left="819" w:right="0" w:hanging="23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color w:val="231F20"/>
          <w:sz w:val="24"/>
        </w:rPr>
        <w:t>3</w:t>
      </w:r>
      <w:r>
        <w:rPr>
          <w:rFonts w:ascii="Times New Roman" w:hAnsi="Times New Roman"/>
          <w:color w:val="231F20"/>
          <w:spacing w:val="-8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pages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de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document</w:t>
      </w:r>
      <w:r>
        <w:rPr>
          <w:rFonts w:ascii="Times New Roman" w:hAnsi="Times New Roman"/>
          <w:color w:val="231F20"/>
          <w:spacing w:val="-8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réponse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à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pacing w:val="-2"/>
          <w:sz w:val="24"/>
        </w:rPr>
        <w:t>rendre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pacing w:val="-1"/>
          <w:sz w:val="24"/>
        </w:rPr>
        <w:t>obligatoirement</w:t>
      </w:r>
      <w:r>
        <w:rPr>
          <w:rFonts w:ascii="Times New Roman" w:hAnsi="Times New Roman"/>
          <w:b/>
          <w:color w:val="231F20"/>
          <w:spacing w:val="-8"/>
          <w:sz w:val="24"/>
        </w:rPr>
        <w:t> </w:t>
      </w:r>
      <w:r>
        <w:rPr>
          <w:rFonts w:ascii="Times New Roman" w:hAnsi="Times New Roman"/>
          <w:b/>
          <w:color w:val="231F20"/>
          <w:spacing w:val="-3"/>
          <w:sz w:val="24"/>
        </w:rPr>
        <w:t>avec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la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copie.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251" w:lineRule="auto" w:before="191"/>
        <w:ind w:left="234" w:right="27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conseillé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feuilles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papier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brouillon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afin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mettre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point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développements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mathématiques,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schémas,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graphes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avant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recopier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propre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copie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rendre.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50" w:lineRule="auto" w:before="0"/>
        <w:ind w:left="234" w:right="27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Il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est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demandé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au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candidat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bien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vouloir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inscrire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les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résultats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les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développements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nécessaires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aux</w:t>
      </w:r>
      <w:r>
        <w:rPr>
          <w:rFonts w:ascii="Times New Roman" w:hAnsi="Times New Roman" w:cs="Times New Roman" w:eastAsia="Times New Roman"/>
          <w:color w:val="231F20"/>
          <w:spacing w:val="25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di</w:t>
      </w:r>
      <w:r>
        <w:rPr>
          <w:rFonts w:ascii="Arial" w:hAnsi="Arial" w:cs="Arial" w:eastAsia="Arial"/>
          <w:color w:val="231F2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érentes</w:t>
      </w:r>
      <w:r>
        <w:rPr>
          <w:rFonts w:ascii="Times New Roman" w:hAnsi="Times New Roman" w:cs="Times New Roman" w:eastAsia="Times New Roman"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questions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sur</w:t>
      </w:r>
      <w:r>
        <w:rPr>
          <w:rFonts w:ascii="Times New Roman" w:hAnsi="Times New Roman" w:cs="Times New Roman" w:eastAsia="Times New Roman"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sa</w:t>
      </w:r>
      <w:r>
        <w:rPr>
          <w:rFonts w:ascii="Times New Roman" w:hAnsi="Times New Roman" w:cs="Times New Roman" w:eastAsia="Times New Roman"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copie,</w:t>
      </w:r>
      <w:r>
        <w:rPr>
          <w:rFonts w:ascii="Times New Roman" w:hAnsi="Times New Roman" w:cs="Times New Roman" w:eastAsia="Times New Roman"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précisant</w:t>
      </w:r>
      <w:r>
        <w:rPr>
          <w:rFonts w:ascii="Times New Roman" w:hAnsi="Times New Roman" w:cs="Times New Roman" w:eastAsia="Times New Roman"/>
          <w:b/>
          <w:bCs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bien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b/>
          <w:bCs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numéro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question</w:t>
      </w:r>
      <w:r>
        <w:rPr>
          <w:rFonts w:ascii="Times New Roman" w:hAnsi="Times New Roman" w:cs="Times New Roman" w:eastAsia="Times New Roman"/>
          <w:b/>
          <w:bCs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traitée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et,</w:t>
      </w:r>
      <w:r>
        <w:rPr>
          <w:rFonts w:ascii="Times New Roman" w:hAnsi="Times New Roman" w:cs="Times New Roman" w:eastAsia="Times New Roman"/>
          <w:b/>
          <w:bCs/>
          <w:color w:val="231F20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si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possible,</w:t>
      </w:r>
      <w:r>
        <w:rPr>
          <w:rFonts w:ascii="Times New Roman" w:hAnsi="Times New Roman" w:cs="Times New Roman" w:eastAsia="Times New Roman"/>
          <w:b/>
          <w:bCs/>
          <w:color w:val="231F20"/>
          <w:spacing w:val="21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dans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l’ordre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des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questions.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Les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résultats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attendus</w:t>
      </w:r>
      <w:r>
        <w:rPr>
          <w:rFonts w:ascii="Times New Roman" w:hAnsi="Times New Roman" w:cs="Times New Roman" w:eastAsia="Times New Roman"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seront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obligatoirement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entourés.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20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514.905579pt;margin-top:11.237578pt;width:23.7pt;height:23.7pt;mso-position-horizontal-relative:page;mso-position-vertical-relative:paragraph;z-index:1336" coordorigin="10298,225" coordsize="474,474">
            <v:group style="position:absolute;left:10308;top:235;width:454;height:454" coordorigin="10308,235" coordsize="454,454">
              <v:shape style="position:absolute;left:10308;top:235;width:454;height:454" coordorigin="10308,235" coordsize="454,454" path="m10535,688l10602,678,10661,650,10710,606,10744,550,10760,485,10762,462,10760,439,10744,374,10710,318,10662,274,10603,245,10536,235,10513,236,10448,252,10392,286,10348,334,10319,393,10308,459,10309,483,10326,548,10359,605,10407,649,10466,677,10532,688,10535,688xe" filled="false" stroked="true" strokeweight="1.0pt" strokecolor="#231f20">
                <v:path arrowok="t"/>
              </v:shape>
            </v:group>
            <v:group style="position:absolute;left:10382;top:315;width:290;height:293" coordorigin="10382,315" coordsize="290,293">
              <v:shape style="position:absolute;left:10382;top:315;width:290;height:293" coordorigin="10382,315" coordsize="290,293" path="m10382,608l10671,608,10671,315,10382,315,10382,608xe" filled="true" fillcolor="#ffffff" stroked="false">
                <v:path arrowok="t"/>
                <v:fill type="solid"/>
              </v:shape>
              <v:shape style="position:absolute;left:10298;top:225;width:474;height:474" type="#_x0000_t202" filled="false" stroked="false">
                <v:textbox inset="0,0,0,0">
                  <w:txbxContent>
                    <w:p>
                      <w:pPr>
                        <w:spacing w:before="89"/>
                        <w:ind w:left="14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b/>
          <w:color w:val="231F20"/>
          <w:sz w:val="24"/>
        </w:rPr>
        <w:t>1</w:t>
      </w:r>
      <w:r>
        <w:rPr>
          <w:rFonts w:ascii="Gill Sans MT"/>
          <w:i/>
          <w:color w:val="231F20"/>
          <w:sz w:val="24"/>
        </w:rPr>
        <w:t>/</w:t>
      </w:r>
      <w:r>
        <w:rPr>
          <w:rFonts w:ascii="Times New Roman"/>
          <w:b/>
          <w:color w:val="231F20"/>
          <w:sz w:val="24"/>
        </w:rPr>
        <w:t>16</w:t>
      </w:r>
      <w:r>
        <w:rPr>
          <w:rFonts w:ascii="Times New Roman"/>
          <w:sz w:val="24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900" w:right="860"/>
        </w:sectPr>
      </w:pPr>
    </w:p>
    <w:p>
      <w:pPr>
        <w:pStyle w:val="Heading2"/>
        <w:spacing w:line="240" w:lineRule="auto" w:before="23"/>
        <w:ind w:left="374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COMMANDE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GÉNÉRIQUE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D’OUVRANTS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PILOTÉS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AUTOMOBILES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pStyle w:val="BodyText"/>
        <w:spacing w:line="250" w:lineRule="auto" w:before="219"/>
        <w:ind w:right="13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constructeurs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automobiles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sans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cesse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l’obligation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d’innover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rester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attractifs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vis-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à-vis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client.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pilotés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automobiles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font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partie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atouts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di</w:t>
      </w:r>
      <w:r>
        <w:rPr>
          <w:rFonts w:ascii="Arial" w:hAnsi="Arial" w:cs="Arial" w:eastAsia="Arial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érenciateurs.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terme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désigne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fois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lève-vitres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électriques,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toits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ouvrants,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toits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escamotables,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co</w:t>
      </w:r>
      <w:r>
        <w:rPr>
          <w:rFonts w:ascii="Arial" w:hAnsi="Arial" w:cs="Arial" w:eastAsia="Arial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res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motorisés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latérales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coulissantes.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  <w:spacing w:val="-6"/>
        </w:rPr>
        <w:t>Tous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ces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source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d’attrait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client,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praticité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encore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leurs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facteurs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di</w:t>
      </w:r>
      <w:r>
        <w:rPr>
          <w:rFonts w:ascii="Arial" w:hAnsi="Arial" w:cs="Arial" w:eastAsia="Arial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érenciation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importants.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11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120795" cy="1460753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95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6"/>
        <w:ind w:left="113" w:right="0" w:firstLine="221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Di</w:t>
      </w:r>
      <w:r>
        <w:rPr>
          <w:rFonts w:ascii="Arial" w:hAnsi="Arial" w:cs="Arial" w:eastAsia="Arial"/>
          <w:i/>
          <w:color w:val="231F2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érents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types</w:t>
      </w:r>
      <w:r>
        <w:rPr>
          <w:rFonts w:ascii="Times New Roman" w:hAnsi="Times New Roman" w:cs="Times New Roman" w:eastAsia="Times New Roman"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d’ouvrants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du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groupe</w:t>
      </w:r>
      <w:r>
        <w:rPr>
          <w:rFonts w:ascii="Times New Roman" w:hAnsi="Times New Roman" w:cs="Times New Roman" w:eastAsia="Times New Roman"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PSA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color w:val="231F20"/>
        </w:rPr>
        <w:t>Il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  <w:spacing w:val="-1"/>
        </w:rPr>
        <w:t>existe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deux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types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de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pilotage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des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ouvrants</w:t>
      </w:r>
      <w:r>
        <w:rPr>
          <w:rFonts w:ascii="Times New Roman"/>
          <w:color w:val="231F20"/>
          <w:spacing w:val="-24"/>
        </w:rPr>
        <w:t> </w:t>
      </w:r>
      <w:r>
        <w:rPr>
          <w:rFonts w:ascii="Times New Roman"/>
          <w:color w:val="231F20"/>
        </w:rPr>
        <w:t>:</w:t>
      </w:r>
      <w:r>
        <w:rPr>
          <w:rFonts w:ascii="Times New Roman"/>
        </w:rPr>
      </w:r>
    </w:p>
    <w:p>
      <w:pPr>
        <w:pStyle w:val="BodyText"/>
        <w:numPr>
          <w:ilvl w:val="0"/>
          <w:numId w:val="2"/>
        </w:numPr>
        <w:tabs>
          <w:tab w:pos="700" w:val="left" w:leader="none"/>
        </w:tabs>
        <w:spacing w:line="251" w:lineRule="auto" w:before="55" w:after="0"/>
        <w:ind w:left="699" w:right="131" w:hanging="23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premier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classique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d’assistance.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L’utilisateur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gère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complètement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dépla-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cement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l’ouvrant.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Dès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qu’il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arrête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commande,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s’immobilise,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c’est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exemple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non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séquentiel.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Ainsi,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classique</w:t>
      </w:r>
      <w:r>
        <w:rPr>
          <w:rFonts w:ascii="Times New Roman" w:hAnsi="Times New Roman" w:cs="Times New Roman" w:eastAsia="Times New Roman"/>
          <w:color w:val="231F20"/>
          <w:spacing w:val="3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d’assistance,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le déplacement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de l’ouvrant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est entièrement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imputable aux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actions de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l’uti-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lisateur</w:t>
      </w:r>
      <w:r>
        <w:rPr>
          <w:rFonts w:ascii="Times New Roman" w:hAnsi="Times New Roman" w:cs="Times New Roman" w:eastAsia="Times New Roman"/>
          <w:color w:val="231F20"/>
          <w:spacing w:val="-29"/>
        </w:rPr>
        <w:t> </w:t>
      </w:r>
      <w:r>
        <w:rPr>
          <w:rFonts w:ascii="Times New Roman" w:hAnsi="Times New Roman" w:cs="Times New Roman" w:eastAsia="Times New Roman"/>
          <w:color w:val="231F20"/>
        </w:rPr>
        <w:t>;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numPr>
          <w:ilvl w:val="0"/>
          <w:numId w:val="2"/>
        </w:numPr>
        <w:tabs>
          <w:tab w:pos="700" w:val="left" w:leader="none"/>
        </w:tabs>
        <w:spacing w:line="251" w:lineRule="auto" w:before="43" w:after="0"/>
        <w:ind w:left="699" w:right="114" w:hanging="23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second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type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pilotage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automatisé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ouvrants.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Ici,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l’utilisateur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demande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simplement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déplace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jusqu’à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prédéfinie.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brève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sa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part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entraîne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déplacement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complet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2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l’ouvrant.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2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-22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séquentiel,</w:t>
      </w:r>
      <w:r>
        <w:rPr>
          <w:rFonts w:ascii="Times New Roman" w:hAnsi="Times New Roman" w:cs="Times New Roman" w:eastAsia="Times New Roman"/>
          <w:color w:val="231F20"/>
          <w:spacing w:val="-2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l’utilisateur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demande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remonte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complètement,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courte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l’interrupteur.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Dès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lors,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contrôle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commande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gère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déplacement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normal,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mais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aussi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dysfonctionnement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(perte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fonctionnalité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présence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trajet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vitre).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faut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donc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assurer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fonctionnement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sûr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robuste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d’ouvrant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piloté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automatisé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éviter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blesse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occupant.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43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d’utilisation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2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synthétise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explications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précédentes.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0" w:lineRule="atLeast"/>
        <w:ind w:left="271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5.5pt;height:145.85pt;mso-position-horizontal-relative:char;mso-position-vertical-relative:line" coordorigin="0,0" coordsize="4310,2917">
            <v:group style="position:absolute;left:6;top:6;width:4298;height:2905" coordorigin="6,6" coordsize="4298,2905">
              <v:shape style="position:absolute;left:6;top:6;width:4298;height:2905" coordorigin="6,6" coordsize="4298,2905" path="m6,6l4303,6,4303,2911,6,2911,6,6xe" filled="false" stroked="true" strokeweight=".595pt" strokecolor="#545454">
                <v:path arrowok="t"/>
              </v:shape>
              <v:shape style="position:absolute;left:0;top:0;width:3036;height:226" type="#_x0000_t75" stroked="false">
                <v:imagedata r:id="rId10" o:title=""/>
              </v:shape>
              <v:shape style="position:absolute;left:155;top:357;width:3946;height:2351" type="#_x0000_t75" stroked="false">
                <v:imagedata r:id="rId11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 w:before="59"/>
        <w:ind w:left="1744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2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d’utilisation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footerReference w:type="default" r:id="rId8"/>
          <w:pgSz w:w="11910" w:h="16840"/>
          <w:pgMar w:footer="1119" w:header="0" w:top="1100" w:bottom="1300" w:left="1020" w:right="1000"/>
          <w:pgNumType w:start="2"/>
        </w:sectPr>
      </w:pPr>
    </w:p>
    <w:p>
      <w:pPr>
        <w:pStyle w:val="Heading3"/>
        <w:spacing w:line="240" w:lineRule="auto" w:before="31"/>
        <w:ind w:left="113" w:right="0"/>
        <w:jc w:val="both"/>
        <w:rPr>
          <w:b w:val="0"/>
          <w:bCs w:val="0"/>
        </w:rPr>
      </w:pPr>
      <w:r>
        <w:rPr>
          <w:color w:val="231F20"/>
        </w:rPr>
        <w:t>Objectif</w:t>
      </w:r>
      <w:r>
        <w:rPr>
          <w:b w:val="0"/>
        </w:rPr>
      </w:r>
    </w:p>
    <w:p>
      <w:pPr>
        <w:spacing w:line="249" w:lineRule="auto" w:before="13"/>
        <w:ind w:left="113" w:right="11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28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’objectif du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tr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ail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oposé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dans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sujet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est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mett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place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i</w:t>
      </w:r>
      <w:r>
        <w:rPr>
          <w:rFonts w:ascii="Gill Sans MT" w:hAnsi="Gill Sans MT" w:cs="Gill Sans MT" w:eastAsia="Gill Sans MT"/>
          <w:i/>
          <w:color w:val="231F2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é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entes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stratégies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com-</w:t>
      </w:r>
      <w:r>
        <w:rPr>
          <w:rFonts w:ascii="Times New Roman" w:hAnsi="Times New Roman" w:cs="Times New Roman" w:eastAsia="Times New Roman"/>
          <w:b/>
          <w:bCs/>
          <w:color w:val="231F20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mande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d’un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lève-vitre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électrique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Peugeot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308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manière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à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pouvoir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extrapoler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les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résultats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à</w:t>
      </w:r>
      <w:r>
        <w:rPr>
          <w:rFonts w:ascii="Times New Roman" w:hAnsi="Times New Roman" w:cs="Times New Roman" w:eastAsia="Times New Roman"/>
          <w:b/>
          <w:bCs/>
          <w:color w:val="231F20"/>
          <w:spacing w:val="21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une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porte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coulissante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électrique.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Cette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étude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nécessite</w:t>
      </w:r>
      <w:r>
        <w:rPr>
          <w:rFonts w:ascii="Times New Roman" w:hAnsi="Times New Roman" w:cs="Times New Roman" w:eastAsia="Times New Roman"/>
          <w:b/>
          <w:bCs/>
          <w:color w:val="231F20"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numPr>
          <w:ilvl w:val="0"/>
          <w:numId w:val="3"/>
        </w:numPr>
        <w:tabs>
          <w:tab w:pos="700" w:val="left" w:leader="none"/>
        </w:tabs>
        <w:spacing w:before="46"/>
        <w:ind w:left="113" w:right="0" w:firstLine="349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une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analyse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l’architecture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du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lève-vitre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(partie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I)</w:t>
      </w:r>
      <w:r>
        <w:rPr>
          <w:rFonts w:ascii="Times New Roman" w:hAnsi="Times New Roman" w:cs="Times New Roman" w:eastAsia="Times New Roman"/>
          <w:b/>
          <w:bCs/>
          <w:color w:val="231F20"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;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numPr>
          <w:ilvl w:val="0"/>
          <w:numId w:val="3"/>
        </w:numPr>
        <w:tabs>
          <w:tab w:pos="700" w:val="left" w:leader="none"/>
        </w:tabs>
        <w:spacing w:before="57"/>
        <w:ind w:left="699" w:right="0" w:hanging="23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color w:val="231F20"/>
          <w:sz w:val="24"/>
        </w:rPr>
        <w:t>une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modélisation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pacing w:val="-1"/>
          <w:sz w:val="24"/>
        </w:rPr>
        <w:t>multiphysique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du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système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(partie</w:t>
      </w:r>
      <w:r>
        <w:rPr>
          <w:rFonts w:ascii="Times New Roman" w:hAnsi="Times New Roman"/>
          <w:b/>
          <w:color w:val="231F20"/>
          <w:spacing w:val="-9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II)</w:t>
      </w:r>
      <w:r>
        <w:rPr>
          <w:rFonts w:ascii="Times New Roman" w:hAnsi="Times New Roman"/>
          <w:b/>
          <w:color w:val="231F20"/>
          <w:spacing w:val="-26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;</w:t>
      </w:r>
      <w:r>
        <w:rPr>
          <w:rFonts w:ascii="Times New Roman" w:hAnsi="Times New Roman"/>
          <w:sz w:val="24"/>
        </w:rPr>
      </w:r>
    </w:p>
    <w:p>
      <w:pPr>
        <w:numPr>
          <w:ilvl w:val="0"/>
          <w:numId w:val="3"/>
        </w:numPr>
        <w:tabs>
          <w:tab w:pos="700" w:val="left" w:leader="none"/>
        </w:tabs>
        <w:spacing w:before="57"/>
        <w:ind w:left="699" w:right="0" w:hanging="23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mise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place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d’un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modèle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commande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tout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ou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rien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(partie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III)</w:t>
      </w:r>
      <w:r>
        <w:rPr>
          <w:rFonts w:ascii="Times New Roman" w:hAnsi="Times New Roman" w:cs="Times New Roman" w:eastAsia="Times New Roman"/>
          <w:b/>
          <w:bCs/>
          <w:color w:val="231F20"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;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numPr>
          <w:ilvl w:val="0"/>
          <w:numId w:val="3"/>
        </w:numPr>
        <w:tabs>
          <w:tab w:pos="700" w:val="left" w:leader="none"/>
        </w:tabs>
        <w:spacing w:line="270" w:lineRule="auto" w:before="57"/>
        <w:ind w:left="113" w:right="111" w:firstLine="349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développement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d’un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modèle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commande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type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asservissement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continu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(partie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IV).</w:t>
      </w:r>
      <w:r>
        <w:rPr>
          <w:rFonts w:ascii="Times New Roman" w:hAnsi="Times New Roman" w:cs="Times New Roman" w:eastAsia="Times New Roman"/>
          <w:b/>
          <w:bCs/>
          <w:color w:val="231F20"/>
          <w:spacing w:val="43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des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exigences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sz w:val="24"/>
          <w:szCs w:val="24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liste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quelques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performances</w:t>
      </w:r>
      <w:r>
        <w:rPr>
          <w:rFonts w:ascii="Times New Roman" w:hAnsi="Times New Roman" w:cs="Times New Roman" w:eastAsia="Times New Roman"/>
          <w:color w:val="231F20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attendues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pour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color w:val="231F20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25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électrique.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6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0.95pt;height:230.25pt;mso-position-horizontal-relative:char;mso-position-vertical-relative:line" coordorigin="0,0" coordsize="9419,4605">
            <v:group style="position:absolute;left:6;top:6;width:9407;height:4594" coordorigin="6,6" coordsize="9407,4594">
              <v:shape style="position:absolute;left:6;top:6;width:9407;height:4594" coordorigin="6,6" coordsize="9407,4594" path="m6,6l9413,6,9413,4599,6,4599,6,6xe" filled="false" stroked="true" strokeweight=".579pt" strokecolor="#545454">
                <v:path arrowok="t"/>
              </v:shape>
            </v:group>
            <v:group style="position:absolute;left:6;top:214;width:2708;height:2" coordorigin="6,214" coordsize="2708,2">
              <v:shape style="position:absolute;left:6;top:214;width:2708;height:2" coordorigin="6,214" coordsize="2708,0" path="m6,214l2713,214e" filled="false" stroked="true" strokeweight=".579pt" strokecolor="#545454">
                <v:path arrowok="t"/>
              </v:shape>
            </v:group>
            <v:group style="position:absolute;left:2817;top:6;width:2;height:139" coordorigin="2817,6" coordsize="2,139">
              <v:shape style="position:absolute;left:2817;top:6;width:2;height:139" coordorigin="2817,6" coordsize="0,139" path="m2817,6l2817,145e" filled="false" stroked="true" strokeweight=".579pt" strokecolor="#545454">
                <v:path arrowok="t"/>
              </v:shape>
            </v:group>
            <v:group style="position:absolute;left:2713;top:145;width:105;height:70" coordorigin="2713,145" coordsize="105,70">
              <v:shape style="position:absolute;left:2713;top:145;width:105;height:70" coordorigin="2713,145" coordsize="105,70" path="m2713,214l2817,145e" filled="false" stroked="true" strokeweight=".579pt" strokecolor="#545454">
                <v:path arrowok="t"/>
              </v:shape>
            </v:group>
            <v:group style="position:absolute;left:4923;top:1764;width:1944;height:1007" coordorigin="4923,1764" coordsize="1944,1007">
              <v:shape style="position:absolute;left:4923;top:1764;width:1944;height:1007" coordorigin="4923,1764" coordsize="1944,1007" path="m4923,2771l6867,2771,6867,1764,4923,1764,4923,2771xe" filled="true" fillcolor="#c0bfbf" stroked="false">
                <v:path arrowok="t"/>
                <v:fill type="solid"/>
              </v:shape>
            </v:group>
            <v:group style="position:absolute;left:4888;top:1730;width:1944;height:1007" coordorigin="4888,1730" coordsize="1944,1007">
              <v:shape style="position:absolute;left:4888;top:1730;width:1944;height:1007" coordorigin="4888,1730" coordsize="1944,1007" path="m4888,2736l6832,2736,6832,1730,4888,1730,4888,2736xe" filled="true" fillcolor="#ffffff" stroked="false">
                <v:path arrowok="t"/>
                <v:fill type="solid"/>
              </v:shape>
            </v:group>
            <v:group style="position:absolute;left:4888;top:1730;width:1944;height:1007" coordorigin="4888,1730" coordsize="1944,1007">
              <v:shape style="position:absolute;left:4888;top:1730;width:1944;height:1007" coordorigin="4888,1730" coordsize="1944,1007" path="m4888,1730l6832,1730,6832,2736,4888,2736,4888,1730xe" filled="false" stroked="true" strokeweight=".579pt" strokecolor="#010202">
                <v:path arrowok="t"/>
              </v:shape>
            </v:group>
            <v:group style="position:absolute;left:4888;top:2112;width:1944;height:2" coordorigin="4888,2112" coordsize="1944,2">
              <v:shape style="position:absolute;left:4888;top:2112;width:1944;height:2" coordorigin="4888,2112" coordsize="1944,0" path="m4888,2112l6832,2112e" filled="false" stroked="true" strokeweight=".579pt" strokecolor="#010202">
                <v:path arrowok="t"/>
              </v:shape>
            </v:group>
            <v:group style="position:absolute;left:7272;top:388;width:1944;height:1215" coordorigin="7272,388" coordsize="1944,1215">
              <v:shape style="position:absolute;left:7272;top:388;width:1944;height:1215" coordorigin="7272,388" coordsize="1944,1215" path="m7272,1603l9216,1603,9216,388,7272,388,7272,1603xe" filled="true" fillcolor="#c0bfbf" stroked="false">
                <v:path arrowok="t"/>
                <v:fill type="solid"/>
              </v:shape>
            </v:group>
            <v:group style="position:absolute;left:7237;top:353;width:1944;height:1215" coordorigin="7237,353" coordsize="1944,1215">
              <v:shape style="position:absolute;left:7237;top:353;width:1944;height:1215" coordorigin="7237,353" coordsize="1944,1215" path="m7237,1568l9181,1568,9181,353,7237,353,7237,1568xe" filled="true" fillcolor="#ffffff" stroked="false">
                <v:path arrowok="t"/>
                <v:fill type="solid"/>
              </v:shape>
            </v:group>
            <v:group style="position:absolute;left:7237;top:353;width:1944;height:1215" coordorigin="7237,353" coordsize="1944,1215">
              <v:shape style="position:absolute;left:7237;top:353;width:1944;height:1215" coordorigin="7237,353" coordsize="1944,1215" path="m7237,353l9181,353,9181,1568,7237,1568,7237,353xe" filled="false" stroked="true" strokeweight=".579pt" strokecolor="#010202">
                <v:path arrowok="t"/>
              </v:shape>
            </v:group>
            <v:group style="position:absolute;left:7237;top:735;width:1944;height:2" coordorigin="7237,735" coordsize="1944,2">
              <v:shape style="position:absolute;left:7237;top:735;width:1944;height:2" coordorigin="7237,735" coordsize="1944,0" path="m7237,735l9181,735e" filled="false" stroked="true" strokeweight=".579pt" strokecolor="#010202">
                <v:path arrowok="t"/>
              </v:shape>
            </v:group>
            <v:group style="position:absolute;left:307;top:1683;width:1944;height:1181" coordorigin="307,1683" coordsize="1944,1181">
              <v:shape style="position:absolute;left:307;top:1683;width:1944;height:1181" coordorigin="307,1683" coordsize="1944,1181" path="m307,2864l2250,2864,2250,1683,307,1683,307,2864xe" filled="true" fillcolor="#c0bfbf" stroked="false">
                <v:path arrowok="t"/>
                <v:fill type="solid"/>
              </v:shape>
            </v:group>
            <v:group style="position:absolute;left:272;top:1649;width:1944;height:1181" coordorigin="272,1649" coordsize="1944,1181">
              <v:shape style="position:absolute;left:272;top:1649;width:1944;height:1181" coordorigin="272,1649" coordsize="1944,1181" path="m272,2829l2216,2829,2216,1649,272,1649,272,2829xe" filled="true" fillcolor="#ffffff" stroked="false">
                <v:path arrowok="t"/>
                <v:fill type="solid"/>
              </v:shape>
            </v:group>
            <v:group style="position:absolute;left:272;top:1649;width:1944;height:1181" coordorigin="272,1649" coordsize="1944,1181">
              <v:shape style="position:absolute;left:272;top:1649;width:1944;height:1181" coordorigin="272,1649" coordsize="1944,1181" path="m272,1649l2216,1649,2216,2829,272,2829,272,1649xe" filled="false" stroked="true" strokeweight=".579pt" strokecolor="#010202">
                <v:path arrowok="t"/>
              </v:shape>
            </v:group>
            <v:group style="position:absolute;left:272;top:2031;width:1944;height:2" coordorigin="272,2031" coordsize="1944,2">
              <v:shape style="position:absolute;left:272;top:2031;width:1944;height:2" coordorigin="272,2031" coordsize="1944,0" path="m272,2031l2216,2031e" filled="false" stroked="true" strokeweight=".579pt" strokecolor="#010202">
                <v:path arrowok="t"/>
              </v:shape>
            </v:group>
            <v:group style="position:absolute;left:7272;top:1764;width:1944;height:1181" coordorigin="7272,1764" coordsize="1944,1181">
              <v:shape style="position:absolute;left:7272;top:1764;width:1944;height:1181" coordorigin="7272,1764" coordsize="1944,1181" path="m7272,2945l9216,2945,9216,1764,7272,1764,7272,2945xe" filled="true" fillcolor="#c0bfbf" stroked="false">
                <v:path arrowok="t"/>
                <v:fill type="solid"/>
              </v:shape>
            </v:group>
            <v:group style="position:absolute;left:7237;top:1730;width:1944;height:1181" coordorigin="7237,1730" coordsize="1944,1181">
              <v:shape style="position:absolute;left:7237;top:1730;width:1944;height:1181" coordorigin="7237,1730" coordsize="1944,1181" path="m7237,2910l9181,2910,9181,1730,7237,1730,7237,2910xe" filled="true" fillcolor="#ffffff" stroked="false">
                <v:path arrowok="t"/>
                <v:fill type="solid"/>
              </v:shape>
            </v:group>
            <v:group style="position:absolute;left:7237;top:1730;width:1944;height:1181" coordorigin="7237,1730" coordsize="1944,1181">
              <v:shape style="position:absolute;left:7237;top:1730;width:1944;height:1181" coordorigin="7237,1730" coordsize="1944,1181" path="m7237,1730l9181,1730,9181,2910,7237,2910,7237,1730xe" filled="false" stroked="true" strokeweight=".579pt" strokecolor="#010202">
                <v:path arrowok="t"/>
              </v:shape>
            </v:group>
            <v:group style="position:absolute;left:7237;top:2112;width:1944;height:2" coordorigin="7237,2112" coordsize="1944,2">
              <v:shape style="position:absolute;left:7237;top:2112;width:1944;height:2" coordorigin="7237,2112" coordsize="1944,0" path="m7237,2112l9181,2112e" filled="false" stroked="true" strokeweight=".579pt" strokecolor="#010202">
                <v:path arrowok="t"/>
              </v:shape>
            </v:group>
            <v:group style="position:absolute;left:6948;top:3141;width:1898;height:1262" coordorigin="6948,3141" coordsize="1898,1262">
              <v:shape style="position:absolute;left:6948;top:3141;width:1898;height:1262" coordorigin="6948,3141" coordsize="1898,1262" path="m6948,4403l8846,4403,8846,3141,6948,3141,6948,4403xe" filled="true" fillcolor="#c0bfbf" stroked="false">
                <v:path arrowok="t"/>
                <v:fill type="solid"/>
              </v:shape>
            </v:group>
            <v:group style="position:absolute;left:6913;top:3107;width:1898;height:1262" coordorigin="6913,3107" coordsize="1898,1262">
              <v:shape style="position:absolute;left:6913;top:3107;width:1898;height:1262" coordorigin="6913,3107" coordsize="1898,1262" path="m6913,4368l8811,4368,8811,3107,6913,3107,6913,4368xe" filled="true" fillcolor="#ffffff" stroked="false">
                <v:path arrowok="t"/>
                <v:fill type="solid"/>
              </v:shape>
            </v:group>
            <v:group style="position:absolute;left:6913;top:3107;width:1898;height:1262" coordorigin="6913,3107" coordsize="1898,1262">
              <v:shape style="position:absolute;left:6913;top:3107;width:1898;height:1262" coordorigin="6913,3107" coordsize="1898,1262" path="m6913,3107l8811,3107,8811,4368,6913,4368,6913,3107xe" filled="false" stroked="true" strokeweight=".579pt" strokecolor="#010202">
                <v:path arrowok="t"/>
              </v:shape>
            </v:group>
            <v:group style="position:absolute;left:6913;top:3488;width:1898;height:2" coordorigin="6913,3488" coordsize="1898,2">
              <v:shape style="position:absolute;left:6913;top:3488;width:1898;height:2" coordorigin="6913,3488" coordsize="1898,0" path="m6913,3488l8811,3488e" filled="false" stroked="true" strokeweight=".579pt" strokecolor="#010202">
                <v:path arrowok="t"/>
              </v:shape>
            </v:group>
            <v:group style="position:absolute;left:2574;top:3141;width:1875;height:1262" coordorigin="2574,3141" coordsize="1875,1262">
              <v:shape style="position:absolute;left:2574;top:3141;width:1875;height:1262" coordorigin="2574,3141" coordsize="1875,1262" path="m2574,4403l4449,4403,4449,3141,2574,3141,2574,4403xe" filled="true" fillcolor="#c0bfbf" stroked="false">
                <v:path arrowok="t"/>
                <v:fill type="solid"/>
              </v:shape>
            </v:group>
            <v:group style="position:absolute;left:2540;top:3107;width:1875;height:1262" coordorigin="2540,3107" coordsize="1875,1262">
              <v:shape style="position:absolute;left:2540;top:3107;width:1875;height:1262" coordorigin="2540,3107" coordsize="1875,1262" path="m2540,4368l4414,4368,4414,3107,2540,3107,2540,4368xe" filled="true" fillcolor="#ffffff" stroked="false">
                <v:path arrowok="t"/>
                <v:fill type="solid"/>
              </v:shape>
            </v:group>
            <v:group style="position:absolute;left:2540;top:3107;width:1875;height:1262" coordorigin="2540,3107" coordsize="1875,1262">
              <v:shape style="position:absolute;left:2540;top:3107;width:1875;height:1262" coordorigin="2540,3107" coordsize="1875,1262" path="m2540,3107l4414,3107,4414,4368,2540,4368,2540,3107xe" filled="false" stroked="true" strokeweight=".579pt" strokecolor="#010202">
                <v:path arrowok="t"/>
              </v:shape>
            </v:group>
            <v:group style="position:absolute;left:2540;top:3488;width:1875;height:2" coordorigin="2540,3488" coordsize="1875,2">
              <v:shape style="position:absolute;left:2540;top:3488;width:1875;height:2" coordorigin="2540,3488" coordsize="1875,0" path="m2540,3488l4414,3488e" filled="false" stroked="true" strokeweight=".579pt" strokecolor="#010202">
                <v:path arrowok="t"/>
              </v:shape>
            </v:group>
            <v:group style="position:absolute;left:4761;top:3141;width:1875;height:1262" coordorigin="4761,3141" coordsize="1875,1262">
              <v:shape style="position:absolute;left:4761;top:3141;width:1875;height:1262" coordorigin="4761,3141" coordsize="1875,1262" path="m4761,4403l6636,4403,6636,3141,4761,3141,4761,4403xe" filled="true" fillcolor="#c0bfbf" stroked="false">
                <v:path arrowok="t"/>
                <v:fill type="solid"/>
              </v:shape>
            </v:group>
            <v:group style="position:absolute;left:4727;top:3107;width:1875;height:1262" coordorigin="4727,3107" coordsize="1875,1262">
              <v:shape style="position:absolute;left:4727;top:3107;width:1875;height:1262" coordorigin="4727,3107" coordsize="1875,1262" path="m4727,4368l6601,4368,6601,3107,4727,3107,4727,4368xe" filled="true" fillcolor="#ffffff" stroked="false">
                <v:path arrowok="t"/>
                <v:fill type="solid"/>
              </v:shape>
            </v:group>
            <v:group style="position:absolute;left:4727;top:3107;width:1875;height:1262" coordorigin="4727,3107" coordsize="1875,1262">
              <v:shape style="position:absolute;left:4727;top:3107;width:1875;height:1262" coordorigin="4727,3107" coordsize="1875,1262" path="m4727,3107l6601,3107,6601,4368,4727,4368,4727,3107xe" filled="false" stroked="true" strokeweight=".579pt" strokecolor="#010202">
                <v:path arrowok="t"/>
              </v:shape>
            </v:group>
            <v:group style="position:absolute;left:4727;top:3488;width:1875;height:2" coordorigin="4727,3488" coordsize="1875,2">
              <v:shape style="position:absolute;left:4727;top:3488;width:1875;height:2" coordorigin="4727,3488" coordsize="1875,0" path="m4727,3488l6601,3488e" filled="false" stroked="true" strokeweight=".579pt" strokecolor="#010202">
                <v:path arrowok="t"/>
              </v:shape>
            </v:group>
            <v:group style="position:absolute;left:307;top:3141;width:1875;height:1262" coordorigin="307,3141" coordsize="1875,1262">
              <v:shape style="position:absolute;left:307;top:3141;width:1875;height:1262" coordorigin="307,3141" coordsize="1875,1262" path="m307,4403l2181,4403,2181,3141,307,3141,307,4403xe" filled="true" fillcolor="#c0bfbf" stroked="false">
                <v:path arrowok="t"/>
                <v:fill type="solid"/>
              </v:shape>
            </v:group>
            <v:group style="position:absolute;left:272;top:3107;width:1875;height:1262" coordorigin="272,3107" coordsize="1875,1262">
              <v:shape style="position:absolute;left:272;top:3107;width:1875;height:1262" coordorigin="272,3107" coordsize="1875,1262" path="m272,4368l2146,4368,2146,3107,272,3107,272,4368xe" filled="true" fillcolor="#ffffff" stroked="false">
                <v:path arrowok="t"/>
                <v:fill type="solid"/>
              </v:shape>
            </v:group>
            <v:group style="position:absolute;left:272;top:3107;width:1875;height:1262" coordorigin="272,3107" coordsize="1875,1262">
              <v:shape style="position:absolute;left:272;top:3107;width:1875;height:1262" coordorigin="272,3107" coordsize="1875,1262" path="m272,3107l2146,3107,2146,4368,272,4368,272,3107xe" filled="false" stroked="true" strokeweight=".579pt" strokecolor="#010202">
                <v:path arrowok="t"/>
              </v:shape>
            </v:group>
            <v:group style="position:absolute;left:272;top:3488;width:1875;height:2" coordorigin="272,3488" coordsize="1875,2">
              <v:shape style="position:absolute;left:272;top:3488;width:1875;height:2" coordorigin="272,3488" coordsize="1875,0" path="m272,3488l2146,3488e" filled="false" stroked="true" strokeweight=".579pt" strokecolor="#010202">
                <v:path arrowok="t"/>
              </v:shape>
            </v:group>
            <v:group style="position:absolute;left:2655;top:1845;width:1701;height:891" coordorigin="2655,1845" coordsize="1701,891">
              <v:shape style="position:absolute;left:2655;top:1845;width:1701;height:891" coordorigin="2655,1845" coordsize="1701,891" path="m2655,2736l4356,2736,4356,1845,2655,1845,2655,2736xe" filled="true" fillcolor="#c0bfbf" stroked="false">
                <v:path arrowok="t"/>
                <v:fill type="solid"/>
              </v:shape>
            </v:group>
            <v:group style="position:absolute;left:2621;top:1811;width:1701;height:891" coordorigin="2621,1811" coordsize="1701,891">
              <v:shape style="position:absolute;left:2621;top:1811;width:1701;height:891" coordorigin="2621,1811" coordsize="1701,891" path="m2621,2702l4322,2702,4322,1811,2621,1811,2621,2702xe" filled="true" fillcolor="#ffffff" stroked="false">
                <v:path arrowok="t"/>
                <v:fill type="solid"/>
              </v:shape>
            </v:group>
            <v:group style="position:absolute;left:2621;top:1811;width:1701;height:891" coordorigin="2621,1811" coordsize="1701,891">
              <v:shape style="position:absolute;left:2621;top:1811;width:1701;height:891" coordorigin="2621,1811" coordsize="1701,891" path="m2621,1811l4322,1811,4322,2702,2621,2702,2621,1811xe" filled="false" stroked="true" strokeweight=".579pt" strokecolor="#010202">
                <v:path arrowok="t"/>
              </v:shape>
            </v:group>
            <v:group style="position:absolute;left:2621;top:2193;width:1701;height:2" coordorigin="2621,2193" coordsize="1701,2">
              <v:shape style="position:absolute;left:2621;top:2193;width:1701;height:2" coordorigin="2621,2193" coordsize="1701,0" path="m2621,2193l4322,2193e" filled="false" stroked="true" strokeweight=".579pt" strokecolor="#010202">
                <v:path arrowok="t"/>
              </v:shape>
            </v:group>
            <v:group style="position:absolute;left:307;top:469;width:1620;height:972" coordorigin="307,469" coordsize="1620,972">
              <v:shape style="position:absolute;left:307;top:469;width:1620;height:972" coordorigin="307,469" coordsize="1620,972" path="m307,1441l1926,1441,1926,469,307,469,307,1441xe" filled="true" fillcolor="#c0bfbf" stroked="false">
                <v:path arrowok="t"/>
                <v:fill type="solid"/>
              </v:shape>
            </v:group>
            <v:group style="position:absolute;left:272;top:434;width:1620;height:972" coordorigin="272,434" coordsize="1620,972">
              <v:shape style="position:absolute;left:272;top:434;width:1620;height:972" coordorigin="272,434" coordsize="1620,972" path="m272,1406l1892,1406,1892,434,272,434,272,1406xe" filled="true" fillcolor="#ffffff" stroked="false">
                <v:path arrowok="t"/>
                <v:fill type="solid"/>
              </v:shape>
            </v:group>
            <v:group style="position:absolute;left:272;top:434;width:1620;height:972" coordorigin="272,434" coordsize="1620,972">
              <v:shape style="position:absolute;left:272;top:434;width:1620;height:972" coordorigin="272,434" coordsize="1620,972" path="m272,434l1892,434,1892,1406,272,1406,272,434xe" filled="false" stroked="true" strokeweight=".579pt" strokecolor="#010202">
                <v:path arrowok="t"/>
              </v:shape>
            </v:group>
            <v:group style="position:absolute;left:272;top:955;width:1620;height:2" coordorigin="272,955" coordsize="1620,2">
              <v:shape style="position:absolute;left:272;top:955;width:1620;height:2" coordorigin="272,955" coordsize="1620,0" path="m272,955l1892,955e" filled="false" stroked="true" strokeweight=".579pt" strokecolor="#010202">
                <v:path arrowok="t"/>
              </v:shape>
            </v:group>
            <v:group style="position:absolute;left:2736;top:550;width:1539;height:810" coordorigin="2736,550" coordsize="1539,810">
              <v:shape style="position:absolute;left:2736;top:550;width:1539;height:810" coordorigin="2736,550" coordsize="1539,810" path="m2736,1360l4275,1360,4275,550,2736,550,2736,1360xe" filled="true" fillcolor="#c0bfbf" stroked="false">
                <v:path arrowok="t"/>
                <v:fill type="solid"/>
              </v:shape>
            </v:group>
            <v:group style="position:absolute;left:2702;top:515;width:1539;height:810" coordorigin="2702,515" coordsize="1539,810">
              <v:shape style="position:absolute;left:2702;top:515;width:1539;height:810" coordorigin="2702,515" coordsize="1539,810" path="m2702,1325l4241,1325,4241,515,2702,515,2702,1325xe" filled="true" fillcolor="#ffffff" stroked="false">
                <v:path arrowok="t"/>
                <v:fill type="solid"/>
              </v:shape>
            </v:group>
            <v:group style="position:absolute;left:2702;top:515;width:1539;height:810" coordorigin="2702,515" coordsize="1539,810">
              <v:shape style="position:absolute;left:2702;top:515;width:1539;height:810" coordorigin="2702,515" coordsize="1539,810" path="m2702,515l4241,515,4241,1325,2702,1325,2702,515xe" filled="false" stroked="true" strokeweight=".579pt" strokecolor="#010202">
                <v:path arrowok="t"/>
              </v:shape>
            </v:group>
            <v:group style="position:absolute;left:2702;top:897;width:1539;height:2" coordorigin="2702,897" coordsize="1539,2">
              <v:shape style="position:absolute;left:2702;top:897;width:1539;height:2" coordorigin="2702,897" coordsize="1539,0" path="m2702,897l4241,897e" filled="false" stroked="true" strokeweight=".579pt" strokecolor="#010202">
                <v:path arrowok="t"/>
              </v:shape>
            </v:group>
            <v:group style="position:absolute;left:4923;top:469;width:1458;height:972" coordorigin="4923,469" coordsize="1458,972">
              <v:shape style="position:absolute;left:4923;top:469;width:1458;height:972" coordorigin="4923,469" coordsize="1458,972" path="m4923,1441l6381,1441,6381,469,4923,469,4923,1441xe" filled="true" fillcolor="#c0bfbf" stroked="false">
                <v:path arrowok="t"/>
                <v:fill type="solid"/>
              </v:shape>
            </v:group>
            <v:group style="position:absolute;left:4888;top:434;width:1458;height:972" coordorigin="4888,434" coordsize="1458,972">
              <v:shape style="position:absolute;left:4888;top:434;width:1458;height:972" coordorigin="4888,434" coordsize="1458,972" path="m4888,1406l6346,1406,6346,434,4888,434,4888,1406xe" filled="true" fillcolor="#ffffff" stroked="false">
                <v:path arrowok="t"/>
                <v:fill type="solid"/>
              </v:shape>
            </v:group>
            <v:group style="position:absolute;left:4888;top:434;width:1458;height:972" coordorigin="4888,434" coordsize="1458,972">
              <v:shape style="position:absolute;left:4888;top:434;width:1458;height:972" coordorigin="4888,434" coordsize="1458,972" path="m4888,434l6346,434,6346,1406,4888,1406,4888,434xe" filled="false" stroked="true" strokeweight=".579pt" strokecolor="#010202">
                <v:path arrowok="t"/>
              </v:shape>
            </v:group>
            <v:group style="position:absolute;left:4888;top:955;width:1458;height:2" coordorigin="4888,955" coordsize="1458,2">
              <v:shape style="position:absolute;left:4888;top:955;width:1458;height:2" coordorigin="4888,955" coordsize="1458,0" path="m4888,955l6346,955e" filled="false" stroked="true" strokeweight=".579pt" strokecolor="#010202">
                <v:path arrowok="t"/>
              </v:shape>
            </v:group>
            <v:group style="position:absolute;left:4322;top:2540;width:93;height:2" coordorigin="4322,2540" coordsize="93,2">
              <v:shape style="position:absolute;left:4322;top:2540;width:93;height:2" coordorigin="4322,2540" coordsize="93,0" path="m4322,2540l4414,2540e" filled="false" stroked="true" strokeweight=".579pt" strokecolor="#545454">
                <v:path arrowok="t"/>
              </v:shape>
            </v:group>
            <v:group style="position:absolute;left:4368;top:2493;width:2;height:93" coordorigin="4368,2493" coordsize="2,93">
              <v:shape style="position:absolute;left:4368;top:2493;width:2;height:93" coordorigin="4368,2493" coordsize="0,93" path="m4368,2493l4368,2586e" filled="false" stroked="true" strokeweight=".579pt" strokecolor="#545454">
                <v:path arrowok="t"/>
              </v:shape>
            </v:group>
            <v:group style="position:absolute;left:4323;top:2496;width:92;height:90" coordorigin="4323,2496" coordsize="92,90">
              <v:shape style="position:absolute;left:4323;top:2496;width:92;height:90" coordorigin="4323,2496" coordsize="92,90" path="m4414,2540l4409,2561,4395,2578,4374,2586,4350,2581,4332,2569,4323,2551,4326,2525,4337,2506,4354,2496,4381,2498,4400,2508,4411,2523,4414,2540xe" filled="false" stroked="true" strokeweight=".579pt" strokecolor="#545454">
                <v:path arrowok="t"/>
              </v:shape>
            </v:group>
            <v:group style="position:absolute;left:4414;top:2540;width:2500;height:567" coordorigin="4414,2540" coordsize="2500,567">
              <v:shape style="position:absolute;left:4414;top:2540;width:2500;height:567" coordorigin="4414,2540" coordsize="2500,567" path="m4414,2540l4727,2540,4727,2910,6913,2910,6913,3107e" filled="false" stroked="true" strokeweight=".579pt" strokecolor="#545454">
                <v:path arrowok="t"/>
              </v:shape>
            </v:group>
            <v:group style="position:absolute;left:6346;top:931;width:93;height:2" coordorigin="6346,931" coordsize="93,2">
              <v:shape style="position:absolute;left:6346;top:931;width:93;height:2" coordorigin="6346,931" coordsize="93,2" path="m6346,931l6439,932e" filled="false" stroked="true" strokeweight=".579pt" strokecolor="#545454">
                <v:path arrowok="t"/>
              </v:shape>
            </v:group>
            <v:group style="position:absolute;left:6392;top:885;width:2;height:93" coordorigin="6392,885" coordsize="2,93">
              <v:shape style="position:absolute;left:6392;top:885;width:2;height:93" coordorigin="6392,885" coordsize="2,93" path="m6393,885l6392,978e" filled="false" stroked="true" strokeweight=".579pt" strokecolor="#545454">
                <v:path arrowok="t"/>
              </v:shape>
            </v:group>
            <v:group style="position:absolute;left:6348;top:887;width:92;height:90" coordorigin="6348,887" coordsize="92,90">
              <v:shape style="position:absolute;left:6348;top:887;width:92;height:90" coordorigin="6348,887" coordsize="92,90" path="m6439,931l6434,953,6419,969,6399,977,6375,973,6357,960,6348,942,6351,916,6362,898,6379,887,6405,890,6425,900,6436,915,6439,931xe" filled="false" stroked="true" strokeweight=".579pt" strokecolor="#545454">
                <v:path arrowok="t"/>
              </v:shape>
            </v:group>
            <v:group style="position:absolute;left:6439;top:931;width:799;height:12" coordorigin="6439,931" coordsize="799,12">
              <v:shape style="position:absolute;left:6439;top:931;width:799;height:12" coordorigin="6439,931" coordsize="799,12" path="m6439,931l7237,943e" filled="false" stroked="true" strokeweight=".579pt" strokecolor="#545454">
                <v:path arrowok="t"/>
              </v:shape>
            </v:group>
            <v:group style="position:absolute;left:6346;top:1290;width:93;height:2" coordorigin="6346,1290" coordsize="93,2">
              <v:shape style="position:absolute;left:6346;top:1290;width:93;height:2" coordorigin="6346,1290" coordsize="93,0" path="m6346,1290l6439,1290e" filled="false" stroked="true" strokeweight=".579pt" strokecolor="#545454">
                <v:path arrowok="t"/>
              </v:shape>
            </v:group>
            <v:group style="position:absolute;left:6393;top:1244;width:2;height:93" coordorigin="6393,1244" coordsize="2,93">
              <v:shape style="position:absolute;left:6393;top:1244;width:2;height:93" coordorigin="6393,1244" coordsize="0,93" path="m6393,1244l6393,1336e" filled="false" stroked="true" strokeweight=".579pt" strokecolor="#545454">
                <v:path arrowok="t"/>
              </v:shape>
            </v:group>
            <v:group style="position:absolute;left:6348;top:1246;width:92;height:90" coordorigin="6348,1246" coordsize="92,90">
              <v:shape style="position:absolute;left:6348;top:1246;width:92;height:90" coordorigin="6348,1246" coordsize="92,90" path="m6439,1290l6434,1312,6419,1328,6399,1336,6375,1332,6357,1319,6348,1301,6351,1275,6362,1257,6379,1246,6405,1249,6425,1258,6436,1274,6439,1290xe" filled="false" stroked="true" strokeweight=".579pt" strokecolor="#545454">
                <v:path arrowok="t"/>
              </v:shape>
            </v:group>
            <v:group style="position:absolute;left:6439;top:1290;width:799;height:440" coordorigin="6439,1290" coordsize="799,440">
              <v:shape style="position:absolute;left:6439;top:1290;width:799;height:440" coordorigin="6439,1290" coordsize="799,440" path="m6439,1290l6589,1290,6589,1614,7237,1614,7237,1730e" filled="false" stroked="true" strokeweight=".579pt" strokecolor="#545454">
                <v:path arrowok="t"/>
              </v:shape>
            </v:group>
            <v:group style="position:absolute;left:1892;top:920;width:810;height:2" coordorigin="1892,920" coordsize="810,2">
              <v:shape style="position:absolute;left:1892;top:920;width:810;height:2" coordorigin="1892,920" coordsize="810,0" path="m1892,920l2702,920e" filled="false" stroked="true" strokeweight=".579pt" strokecolor="#545454">
                <v:path arrowok="t"/>
              </v:shape>
            </v:group>
            <v:group style="position:absolute;left:2655;top:874;width:2;height:93" coordorigin="2655,874" coordsize="2,93">
              <v:shape style="position:absolute;left:2655;top:874;width:2;height:93" coordorigin="2655,874" coordsize="0,93" path="m2655,966l2655,874e" filled="false" stroked="true" strokeweight=".579pt" strokecolor="#545454">
                <v:path arrowok="t"/>
              </v:shape>
            </v:group>
            <v:group style="position:absolute;left:2610;top:876;width:92;height:90" coordorigin="2610,876" coordsize="92,90">
              <v:shape style="position:absolute;left:2610;top:876;width:92;height:90" coordorigin="2610,876" coordsize="92,90" path="m2702,920l2696,941,2682,958,2662,966,2637,961,2620,949,2610,931,2614,905,2625,886,2641,876,2668,878,2687,888,2699,903,2702,920xe" filled="false" stroked="true" strokeweight=".579pt" strokecolor="#545454">
                <v:path arrowok="t"/>
              </v:shape>
            </v:group>
            <v:group style="position:absolute;left:2829;top:2702;width:2;height:93" coordorigin="2829,2702" coordsize="2,93">
              <v:shape style="position:absolute;left:2829;top:2702;width:2;height:93" coordorigin="2829,2702" coordsize="0,93" path="m2829,2702l2829,2794e" filled="false" stroked="true" strokeweight=".579pt" strokecolor="#545454">
                <v:path arrowok="t"/>
              </v:shape>
            </v:group>
            <v:group style="position:absolute;left:2783;top:2748;width:93;height:2" coordorigin="2783,2748" coordsize="93,2">
              <v:shape style="position:absolute;left:2783;top:2748;width:93;height:2" coordorigin="2783,2748" coordsize="93,0" path="m2875,2748l2783,2748e" filled="false" stroked="true" strokeweight=".579pt" strokecolor="#545454">
                <v:path arrowok="t"/>
              </v:shape>
            </v:group>
            <v:group style="position:absolute;left:2784;top:2704;width:92;height:90" coordorigin="2784,2704" coordsize="92,90">
              <v:shape style="position:absolute;left:2784;top:2704;width:92;height:90" coordorigin="2784,2704" coordsize="92,90" path="m2875,2748l2870,2770,2856,2786,2835,2794,2811,2789,2793,2777,2784,2759,2787,2733,2798,2714,2815,2704,2842,2706,2861,2716,2872,2732,2875,2748xe" filled="false" stroked="true" strokeweight=".579pt" strokecolor="#545454">
                <v:path arrowok="t"/>
              </v:shape>
            </v:group>
            <v:group style="position:absolute;left:2146;top:2794;width:683;height:313" coordorigin="2146,2794" coordsize="683,313">
              <v:shape style="position:absolute;left:2146;top:2794;width:683;height:313" coordorigin="2146,2794" coordsize="683,313" path="m2829,2794l2829,2991,2146,2991,2146,3107e" filled="false" stroked="true" strokeweight=".579pt" strokecolor="#545454">
                <v:path arrowok="t"/>
              </v:shape>
            </v:group>
            <v:group style="position:absolute;left:4241;top:920;width:648;height:2" coordorigin="4241,920" coordsize="648,2">
              <v:shape style="position:absolute;left:4241;top:920;width:648;height:2" coordorigin="4241,920" coordsize="648,0" path="m4241,920l4889,920e" filled="false" stroked="true" strokeweight=".579pt" strokecolor="#545454">
                <v:path arrowok="t"/>
              </v:shape>
            </v:group>
            <v:group style="position:absolute;left:4287;top:874;width:2;height:93" coordorigin="4287,874" coordsize="2,93">
              <v:shape style="position:absolute;left:4287;top:874;width:2;height:93" coordorigin="4287,874" coordsize="0,93" path="m4287,874l4287,966e" filled="false" stroked="true" strokeweight=".579pt" strokecolor="#545454">
                <v:path arrowok="t"/>
              </v:shape>
            </v:group>
            <v:group style="position:absolute;left:4242;top:876;width:92;height:90" coordorigin="4242,876" coordsize="92,90">
              <v:shape style="position:absolute;left:4242;top:876;width:92;height:90" coordorigin="4242,876" coordsize="92,90" path="m4333,920l4328,941,4314,958,4293,966,4269,961,4251,949,4242,931,4245,905,4256,886,4273,876,4300,878,4319,888,4330,903,4333,920xe" filled="false" stroked="true" strokeweight=".579pt" strokecolor="#545454">
                <v:path arrowok="t"/>
              </v:shape>
            </v:group>
            <v:group style="position:absolute;left:4125;top:2702;width:2;height:93" coordorigin="4125,2702" coordsize="2,93">
              <v:shape style="position:absolute;left:4125;top:2702;width:2;height:93" coordorigin="4125,2702" coordsize="0,93" path="m4125,2702l4125,2794e" filled="false" stroked="true" strokeweight=".579pt" strokecolor="#545454">
                <v:path arrowok="t"/>
              </v:shape>
            </v:group>
            <v:group style="position:absolute;left:4079;top:2748;width:93;height:2" coordorigin="4079,2748" coordsize="93,2">
              <v:shape style="position:absolute;left:4079;top:2748;width:93;height:2" coordorigin="4079,2748" coordsize="93,0" path="m4171,2748l4079,2748e" filled="false" stroked="true" strokeweight=".579pt" strokecolor="#545454">
                <v:path arrowok="t"/>
              </v:shape>
            </v:group>
            <v:group style="position:absolute;left:4080;top:2704;width:92;height:90" coordorigin="4080,2704" coordsize="92,90">
              <v:shape style="position:absolute;left:4080;top:2704;width:92;height:90" coordorigin="4080,2704" coordsize="92,90" path="m4171,2748l4166,2770,4152,2786,4131,2794,4107,2789,4089,2777,4080,2759,4083,2733,4094,2714,4111,2704,4138,2706,4157,2716,4168,2732,4171,2748xe" filled="false" stroked="true" strokeweight=".579pt" strokecolor="#545454">
                <v:path arrowok="t"/>
              </v:shape>
            </v:group>
            <v:group style="position:absolute;left:4125;top:2794;width:602;height:313" coordorigin="4125,2794" coordsize="602,313">
              <v:shape style="position:absolute;left:4125;top:2794;width:602;height:313" coordorigin="4125,2794" coordsize="602,313" path="m4125,2794l4125,2991,4727,2991,4727,3107e" filled="false" stroked="true" strokeweight=".579pt" strokecolor="#545454">
                <v:path arrowok="t"/>
              </v:shape>
            </v:group>
            <v:group style="position:absolute;left:4322;top:2239;width:567;height:2" coordorigin="4322,2239" coordsize="567,2">
              <v:shape style="position:absolute;left:4322;top:2239;width:567;height:2" coordorigin="4322,2239" coordsize="567,0" path="m4322,2239l4888,2239e" filled="false" stroked="true" strokeweight=".579pt" strokecolor="#545454">
                <v:path arrowok="t"/>
              </v:shape>
            </v:group>
            <v:group style="position:absolute;left:4368;top:2193;width:2;height:93" coordorigin="4368,2193" coordsize="2,93">
              <v:shape style="position:absolute;left:4368;top:2193;width:2;height:93" coordorigin="4368,2193" coordsize="0,93" path="m4368,2193l4368,2285e" filled="false" stroked="true" strokeweight=".579pt" strokecolor="#545454">
                <v:path arrowok="t"/>
              </v:shape>
            </v:group>
            <v:group style="position:absolute;left:4323;top:2195;width:92;height:90" coordorigin="4323,2195" coordsize="92,90">
              <v:shape style="position:absolute;left:4323;top:2195;width:92;height:90" coordorigin="4323,2195" coordsize="92,90" path="m4414,2239l4409,2260,4395,2277,4374,2285,4350,2280,4332,2268,4323,2250,4326,2224,4337,2205,4354,2195,4381,2197,4400,2207,4411,2223,4414,2239xe" filled="false" stroked="true" strokeweight=".579pt" strokecolor="#545454">
                <v:path arrowok="t"/>
              </v:shape>
            </v:group>
            <v:group style="position:absolute;left:3465;top:1325;width:2;height:486" coordorigin="3465,1325" coordsize="2,486">
              <v:shape style="position:absolute;left:3465;top:1325;width:2;height:486" coordorigin="3465,1325" coordsize="0,486" path="m3465,1325l3465,1811e" filled="false" stroked="true" strokeweight=".579pt" strokecolor="#545454">
                <v:path arrowok="t"/>
              </v:shape>
            </v:group>
            <v:group style="position:absolute;left:3419;top:1371;width:93;height:2" coordorigin="3419,1371" coordsize="93,2">
              <v:shape style="position:absolute;left:3419;top:1371;width:93;height:2" coordorigin="3419,1371" coordsize="93,0" path="m3512,1371l3419,1371e" filled="false" stroked="true" strokeweight=".579pt" strokecolor="#545454">
                <v:path arrowok="t"/>
              </v:shape>
            </v:group>
            <v:group style="position:absolute;left:3420;top:1327;width:92;height:90" coordorigin="3420,1327" coordsize="92,90">
              <v:shape style="position:absolute;left:3420;top:1327;width:92;height:90" coordorigin="3420,1327" coordsize="92,90" path="m3512,1371l3506,1393,3492,1409,3472,1417,3447,1413,3430,1400,3420,1382,3424,1356,3435,1338,3451,1327,3478,1330,3497,1339,3508,1355,3512,1371xe" filled="false" stroked="true" strokeweight=".579pt" strokecolor="#545454">
                <v:path arrowok="t"/>
              </v:shape>
            </v:group>
            <v:group style="position:absolute;left:3465;top:2702;width:2;height:405" coordorigin="3465,2702" coordsize="2,405">
              <v:shape style="position:absolute;left:3465;top:2702;width:2;height:405" coordorigin="3465,2702" coordsize="0,405" path="m3465,2702l3465,3107e" filled="false" stroked="true" strokeweight=".579pt" strokecolor="#545454">
                <v:path arrowok="t"/>
              </v:shape>
            </v:group>
            <v:group style="position:absolute;left:3419;top:2748;width:93;height:2" coordorigin="3419,2748" coordsize="93,2">
              <v:shape style="position:absolute;left:3419;top:2748;width:93;height:2" coordorigin="3419,2748" coordsize="93,0" path="m3512,2748l3419,2748e" filled="false" stroked="true" strokeweight=".579pt" strokecolor="#545454">
                <v:path arrowok="t"/>
              </v:shape>
            </v:group>
            <v:group style="position:absolute;left:3420;top:2704;width:92;height:90" coordorigin="3420,2704" coordsize="92,90">
              <v:shape style="position:absolute;left:3420;top:2704;width:92;height:90" coordorigin="3420,2704" coordsize="92,90" path="m3512,2748l3506,2770,3492,2786,3472,2794,3447,2789,3430,2777,3420,2759,3424,2733,3435,2714,3451,2704,3478,2706,3497,2716,3508,2732,3512,2748xe" filled="false" stroked="true" strokeweight=".579pt" strokecolor="#545454">
                <v:path arrowok="t"/>
              </v:shape>
            </v:group>
            <v:group style="position:absolute;left:2216;top:2239;width:405;height:2" coordorigin="2216,2239" coordsize="405,2">
              <v:shape style="position:absolute;left:2216;top:2239;width:405;height:2" coordorigin="2216,2239" coordsize="405,0" path="m2216,2239l2621,2239e" filled="false" stroked="true" strokeweight=".579pt" strokecolor="#545454">
                <v:path arrowok="t"/>
              </v:shape>
            </v:group>
            <v:group style="position:absolute;left:2574;top:2193;width:2;height:93" coordorigin="2574,2193" coordsize="2,93">
              <v:shape style="position:absolute;left:2574;top:2193;width:2;height:93" coordorigin="2574,2193" coordsize="0,93" path="m2574,2285l2574,2193e" filled="false" stroked="true" strokeweight=".579pt" strokecolor="#545454">
                <v:path arrowok="t"/>
              </v:shape>
            </v:group>
            <v:group style="position:absolute;left:2529;top:2195;width:92;height:90" coordorigin="2529,2195" coordsize="92,90">
              <v:shape style="position:absolute;left:2529;top:2195;width:92;height:90" coordorigin="2529,2195" coordsize="92,90" path="m2621,2239l2615,2260,2601,2277,2581,2285,2556,2280,2539,2268,2529,2250,2533,2224,2544,2205,2560,2195,2587,2197,2606,2207,2618,2223,2621,2239xe" filled="false" stroked="true" strokeweight=".579pt" strokecolor="#545454">
                <v:path arrowok="t"/>
              </v:shape>
              <v:shape style="position:absolute;left:7237;top:367;width:1959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20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7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Obstacle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448;width:1620;height:449" type="#_x0000_t202" filled="false" stroked="false">
                <v:textbox inset="0,0,0,0">
                  <w:txbxContent>
                    <w:p>
                      <w:pPr>
                        <w:spacing w:before="25"/>
                        <w:ind w:left="483" w:right="0" w:hanging="81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line="140" w:lineRule="atLeast" w:before="33"/>
                        <w:ind w:left="367" w:right="430" w:firstLine="115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Exigences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24"/>
                          <w:w w:val="106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économiques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448;width:1458;height:449" type="#_x0000_t202" filled="false" stroked="false">
                <v:textbox inset="0,0,0,0">
                  <w:txbxContent>
                    <w:p>
                      <w:pPr>
                        <w:spacing w:before="25"/>
                        <w:ind w:left="361" w:right="0" w:hanging="41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line="140" w:lineRule="atLeast" w:before="33"/>
                        <w:ind w:left="361" w:right="408" w:firstLine="4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Exigences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24"/>
                          <w:w w:val="106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législatives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716;top:529;width:1539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0" w:right="4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«block»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24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Ouvrant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237;top:735;width:1959;height:848" type="#_x0000_t202" filled="false" stroked="false">
                <v:textbox inset="0,0,0,0">
                  <w:txbxContent>
                    <w:p>
                      <w:pPr>
                        <w:spacing w:before="42"/>
                        <w:ind w:left="34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"6.1"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34" w:right="151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"</w:t>
                      </w:r>
                      <w:r>
                        <w:rPr>
                          <w:rFonts w:ascii="Arial"/>
                          <w:color w:val="010202"/>
                          <w:spacing w:val="-1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La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taille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l'obstacle</w:t>
                      </w:r>
                      <w:r>
                        <w:rPr>
                          <w:rFonts w:ascii="Arial"/>
                          <w:color w:val="010202"/>
                          <w:spacing w:val="26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minimale</w:t>
                      </w:r>
                      <w:r>
                        <w:rPr>
                          <w:rFonts w:asci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est</w:t>
                      </w:r>
                      <w:r>
                        <w:rPr>
                          <w:rFonts w:asci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celle</w:t>
                      </w:r>
                      <w:r>
                        <w:rPr>
                          <w:rFonts w:asci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/>
                          <w:color w:val="010202"/>
                          <w:spacing w:val="24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l'auriculaire</w:t>
                      </w:r>
                      <w:r>
                        <w:rPr>
                          <w:rFonts w:asci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d'un</w:t>
                      </w:r>
                      <w:r>
                        <w:rPr>
                          <w:rFonts w:asci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adulte"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897;width:1620;height:524" type="#_x0000_t202" filled="false" stroked="false">
                <v:textbox inset="0,0,0,0">
                  <w:txbxContent>
                    <w:p>
                      <w:pPr>
                        <w:spacing w:before="100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"3"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/>
                          <w:color w:val="010202"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 ""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897;width:1458;height:524" type="#_x0000_t202" filled="false" stroked="false">
                <v:textbox inset="0,0,0,0">
                  <w:txbxContent>
                    <w:p>
                      <w:pPr>
                        <w:spacing w:before="100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"6"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/>
                          <w:color w:val="010202"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 ""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1663;width:1944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116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3"/>
                          <w:w w:val="105"/>
                          <w:sz w:val="12"/>
                        </w:rPr>
                        <w:t>Temps</w:t>
                      </w:r>
                      <w:r>
                        <w:rPr>
                          <w:rFonts w:ascii="Arial"/>
                          <w:b/>
                          <w:color w:val="010202"/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10202"/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manoeuvre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1744;width:1944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64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558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Alimentation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237;top:1744;width:1959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78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48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Force</w:t>
                      </w:r>
                      <w:r>
                        <w:rPr>
                          <w:rFonts w:ascii="Arial"/>
                          <w:b/>
                          <w:color w:val="010202"/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maximale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635;top:1825;width:1701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67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Exigences</w:t>
                      </w:r>
                      <w:r>
                        <w:rPr>
                          <w:rFonts w:ascii="Arial"/>
                          <w:b/>
                          <w:color w:val="010202"/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techniques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2031;width:1944;height:813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both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"4.1"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183" w:firstLine="0"/>
                        <w:jc w:val="both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"La</w:t>
                      </w:r>
                      <w:r>
                        <w:rPr>
                          <w:rFonts w:ascii="Arial" w:hAns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durée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d'ouverture</w:t>
                      </w:r>
                      <w:r>
                        <w:rPr>
                          <w:rFonts w:ascii="Arial" w:hAnsi="Arial"/>
                          <w:color w:val="010202"/>
                          <w:spacing w:val="2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ou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 w:hAns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fermeture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être</w:t>
                      </w:r>
                      <w:r>
                        <w:rPr>
                          <w:rFonts w:ascii="Arial" w:hAns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 w:hAnsi="Arial"/>
                          <w:color w:val="010202"/>
                          <w:spacing w:val="2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5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s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au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maximum"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2112;width:1944;height:622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"4.6"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199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"L'alimentation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se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fait</w:t>
                      </w:r>
                      <w:r>
                        <w:rPr>
                          <w:rFonts w:ascii="Arial"/>
                          <w:color w:val="010202"/>
                          <w:spacing w:val="26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par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la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batterie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12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V"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237;top:2112;width:1959;height:813" type="#_x0000_t202" filled="false" stroked="false">
                <v:textbox inset="0,0,0,0">
                  <w:txbxContent>
                    <w:p>
                      <w:pPr>
                        <w:spacing w:before="42"/>
                        <w:ind w:left="34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"6.2"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34" w:right="326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"La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force</w:t>
                      </w:r>
                      <w:r>
                        <w:rPr>
                          <w:rFonts w:ascii="Arial" w:hAns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maximale</w:t>
                      </w:r>
                      <w:r>
                        <w:rPr>
                          <w:rFonts w:ascii="Arial" w:hAnsi="Arial"/>
                          <w:color w:val="010202"/>
                          <w:spacing w:val="2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pincement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ne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pas</w:t>
                      </w:r>
                      <w:r>
                        <w:rPr>
                          <w:rFonts w:ascii="Arial" w:hAnsi="Arial"/>
                          <w:color w:val="010202"/>
                          <w:spacing w:val="25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dépasser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50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N"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635;top:2193;width:1701;height:541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6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ex</w:t>
                      </w:r>
                      <w:r>
                        <w:rPr>
                          <w:rFonts w:ascii="Arial"/>
                          <w:color w:val="010202"/>
                          <w:spacing w:val="38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3121;width:1875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78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Déplacement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maximal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554;top:3121;width:1875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29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471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Actionnement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741;top:3121;width:1875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82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Accélération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maximale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928;top:3121;width:1898;height:368" type="#_x0000_t202" filled="false" stroked="false">
                <v:textbox inset="0,0,0,0">
                  <w:txbxContent>
                    <w:p>
                      <w:pPr>
                        <w:spacing w:before="25"/>
                        <w:ind w:left="5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«requirement»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before="35"/>
                        <w:ind w:left="0" w:right="122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Vitesse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d'entrée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86;top:3488;width:1875;height:894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"4.2"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138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6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ex</w:t>
                      </w:r>
                      <w:r>
                        <w:rPr>
                          <w:rFonts w:ascii="Arial" w:hAnsi="Arial"/>
                          <w:color w:val="010202"/>
                          <w:spacing w:val="38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"L'ouvrant</w:t>
                      </w: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54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pouvoir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se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déplacer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sur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une</w:t>
                      </w:r>
                      <w:r>
                        <w:rPr>
                          <w:rFonts w:ascii="Arial" w:hAnsi="Arial"/>
                          <w:color w:val="010202"/>
                          <w:spacing w:val="24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distance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45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cm"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554;top:3488;width:1875;height:894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"4.3"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23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6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ex</w:t>
                      </w:r>
                      <w:r>
                        <w:rPr>
                          <w:rFonts w:ascii="Arial" w:hAnsi="Arial"/>
                          <w:color w:val="010202"/>
                          <w:spacing w:val="38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"L'utilisateur</w:t>
                      </w:r>
                      <w:r>
                        <w:rPr>
                          <w:rFonts w:ascii="Arial" w:hAnsi="Arial"/>
                          <w:color w:val="010202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4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commander</w:t>
                      </w:r>
                      <w:r>
                        <w:rPr>
                          <w:rFonts w:ascii="Arial" w:hAnsi="Arial"/>
                          <w:color w:val="010202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par</w:t>
                      </w: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un</w:t>
                      </w: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unique</w:t>
                      </w:r>
                      <w:r>
                        <w:rPr>
                          <w:rFonts w:ascii="Arial" w:hAnsi="Arial"/>
                          <w:color w:val="010202"/>
                          <w:spacing w:val="2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bouton</w:t>
                      </w:r>
                      <w:r>
                        <w:rPr>
                          <w:rFonts w:ascii="Arial" w:hAns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le</w:t>
                      </w:r>
                      <w:r>
                        <w:rPr>
                          <w:rFonts w:ascii="Arial" w:hAns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déplacement"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741;top:3488;width:1875;height:894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"4.4"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166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16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ex</w:t>
                      </w:r>
                      <w:r>
                        <w:rPr>
                          <w:rFonts w:ascii="Arial" w:hAnsi="Arial"/>
                          <w:color w:val="010202"/>
                          <w:spacing w:val="38"/>
                          <w:sz w:val="14"/>
                        </w:rPr>
                        <w:t>t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"L'accélération</w:t>
                      </w:r>
                      <w:r>
                        <w:rPr>
                          <w:rFonts w:ascii="Arial" w:hAnsi="Arial"/>
                          <w:color w:val="010202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ne</w:t>
                      </w:r>
                      <w:r>
                        <w:rPr>
                          <w:rFonts w:ascii="Arial" w:hAnsi="Arial"/>
                          <w:color w:val="010202"/>
                          <w:spacing w:val="52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pas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dépasser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0,1</w:t>
                      </w:r>
                      <w:r>
                        <w:rPr>
                          <w:rFonts w:ascii="Arial" w:hAnsi="Arial"/>
                          <w:color w:val="010202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m/s²"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928;top:3488;width:1898;height:894" type="#_x0000_t202" filled="false" stroked="false">
                <v:textbox inset="0,0,0,0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Id</w:t>
                      </w:r>
                      <w:r>
                        <w:rPr>
                          <w:rFonts w:asci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/>
                          <w:color w:val="010202"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010202"/>
                          <w:spacing w:val="-1"/>
                          <w:sz w:val="14"/>
                        </w:rPr>
                        <w:t>"4.5"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58" w:lineRule="auto" w:before="12"/>
                        <w:ind w:left="20" w:right="243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Text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z w:val="14"/>
                        </w:rPr>
                        <w:t>=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"La</w:t>
                      </w:r>
                      <w:r>
                        <w:rPr>
                          <w:rFonts w:ascii="Arial" w:hAnsi="Arial"/>
                          <w:color w:val="010202"/>
                          <w:spacing w:val="-10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vitesse</w:t>
                      </w:r>
                      <w:r>
                        <w:rPr>
                          <w:rFonts w:ascii="Arial" w:hAnsi="Arial"/>
                          <w:color w:val="010202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d'impact</w:t>
                      </w:r>
                      <w:r>
                        <w:rPr>
                          <w:rFonts w:ascii="Arial" w:hAnsi="Arial"/>
                          <w:color w:val="010202"/>
                          <w:spacing w:val="28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doit</w:t>
                      </w:r>
                      <w:r>
                        <w:rPr>
                          <w:rFonts w:ascii="Arial" w:hAnsi="Arial"/>
                          <w:color w:val="010202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être</w:t>
                      </w:r>
                      <w:r>
                        <w:rPr>
                          <w:rFonts w:ascii="Arial" w:hAnsi="Arial"/>
                          <w:color w:val="010202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sz w:val="14"/>
                        </w:rPr>
                        <w:t>encadrée"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87;top:55;width:2651;height:128" type="#_x0000_t202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b/>
                          <w:color w:val="010202"/>
                          <w:spacing w:val="-1"/>
                          <w:w w:val="105"/>
                          <w:sz w:val="12"/>
                        </w:rPr>
                        <w:t>re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w w:val="105"/>
                          <w:sz w:val="12"/>
                        </w:rPr>
                        <w:t>q </w:t>
                      </w:r>
                      <w:r>
                        <w:rPr>
                          <w:rFonts w:ascii="Arial" w:hAnsi="Arial"/>
                          <w:b/>
                          <w:color w:val="010202"/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[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Modèle]</w:t>
                      </w:r>
                      <w:r>
                        <w:rPr>
                          <w:rFonts w:ascii="Arial" w:hAnsi="Arial"/>
                          <w:color w:val="010202"/>
                          <w:spacing w:val="-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Dat</w:t>
                      </w:r>
                      <w:r>
                        <w:rPr>
                          <w:rFonts w:ascii="Arial" w:hAnsi="Arial"/>
                          <w:color w:val="010202"/>
                          <w:spacing w:val="8"/>
                          <w:w w:val="105"/>
                          <w:sz w:val="12"/>
                        </w:rPr>
                        <w:t>a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[</w:t>
                      </w:r>
                      <w:r>
                        <w:rPr>
                          <w:rFonts w:ascii="Arial" w:hAnsi="Arial"/>
                          <w:color w:val="010202"/>
                          <w:spacing w:val="1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Diag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ramme</w:t>
                      </w:r>
                      <w:r>
                        <w:rPr>
                          <w:rFonts w:ascii="Arial" w:hAnsi="Arial"/>
                          <w:color w:val="010202"/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de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s</w:t>
                      </w:r>
                      <w:r>
                        <w:rPr>
                          <w:rFonts w:ascii="Arial" w:hAnsi="Arial"/>
                          <w:color w:val="010202"/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e</w:t>
                      </w:r>
                      <w:r>
                        <w:rPr>
                          <w:rFonts w:ascii="Arial" w:hAnsi="Arial"/>
                          <w:color w:val="010202"/>
                          <w:spacing w:val="-1"/>
                          <w:w w:val="105"/>
                          <w:sz w:val="12"/>
                        </w:rPr>
                        <w:t>xigenc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e</w:t>
                      </w:r>
                      <w:r>
                        <w:rPr>
                          <w:rFonts w:ascii="Arial" w:hAnsi="Arial"/>
                          <w:color w:val="010202"/>
                          <w:spacing w:val="-26"/>
                          <w:w w:val="105"/>
                          <w:sz w:val="12"/>
                        </w:rPr>
                        <w:t>s</w:t>
                      </w:r>
                      <w:r>
                        <w:rPr>
                          <w:rFonts w:ascii="Arial" w:hAnsi="Arial"/>
                          <w:color w:val="010202"/>
                          <w:w w:val="105"/>
                          <w:sz w:val="12"/>
                        </w:rPr>
                        <w:t>]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59"/>
        <w:ind w:left="313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des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exigences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numPr>
          <w:ilvl w:val="0"/>
          <w:numId w:val="4"/>
        </w:numPr>
        <w:tabs>
          <w:tab w:pos="593" w:val="left" w:leader="none"/>
        </w:tabs>
        <w:spacing w:line="240" w:lineRule="auto" w:before="207" w:after="0"/>
        <w:ind w:left="592" w:right="0" w:hanging="479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/>
          <w:color w:val="231F20"/>
          <w:spacing w:val="-2"/>
        </w:rPr>
        <w:t>Architecture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19"/>
        </w:rPr>
        <w:t> </w:t>
      </w:r>
      <w:r>
        <w:rPr>
          <w:rFonts w:ascii="Times New Roman" w:hAnsi="Times New Roman"/>
          <w:color w:val="231F20"/>
          <w:spacing w:val="-2"/>
        </w:rPr>
        <w:t>lève-vitre</w:t>
      </w:r>
      <w:r>
        <w:rPr>
          <w:rFonts w:ascii="Times New Roman" w:hAnsi="Times New Roman"/>
          <w:b w:val="0"/>
        </w:rPr>
      </w:r>
    </w:p>
    <w:p>
      <w:pPr>
        <w:pStyle w:val="BodyText"/>
        <w:spacing w:line="251" w:lineRule="auto" w:before="238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développement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mise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œuvre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architecture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commande,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nécessaire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disposer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simulation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fiable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précis,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tout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connaissant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ses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limites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validité.</w:t>
      </w:r>
      <w:r>
        <w:rPr>
          <w:rFonts w:ascii="Times New Roman" w:hAnsi="Times New Roman" w:cs="Times New Roman" w:eastAsia="Times New Roman"/>
          <w:color w:val="231F20"/>
          <w:spacing w:val="-5"/>
        </w:rPr>
        <w:t> L’éla-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boration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tel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nécessite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décrire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l’implantation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chaîne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d’énergie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chaîne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d’informations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l’ouvrant.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définitions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blocs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4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page</w:t>
      </w:r>
      <w:r>
        <w:rPr>
          <w:rFonts w:ascii="Times New Roman" w:hAnsi="Times New Roman" w:cs="Times New Roman" w:eastAsia="Times New Roman"/>
          <w:color w:val="231F20"/>
          <w:spacing w:val="-2"/>
        </w:rPr>
        <w:t> suivante,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liste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l’ensemble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constituants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principaux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électrique.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plupart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constituants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repérés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vues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tri-dimen-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sionnelles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annexe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VI.1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page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15.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tabs>
          <w:tab w:pos="680" w:val="left" w:leader="none"/>
        </w:tabs>
        <w:spacing w:line="251" w:lineRule="auto" w:before="60"/>
        <w:ind w:left="680" w:right="111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w w:val="95"/>
        </w:rPr>
        <w:t>Q1.</w:t>
        <w:tab/>
      </w:r>
      <w:r>
        <w:rPr>
          <w:rFonts w:ascii="Times New Roman" w:hAnsi="Times New Roman" w:cs="Times New Roman" w:eastAsia="Times New Roman"/>
          <w:color w:val="231F20"/>
          <w:spacing w:val="-1"/>
        </w:rPr>
        <w:t>Compléter,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l’aide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noms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disponibles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4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chaînes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fonctionnelles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document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réponse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DR1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2" w:lineRule="auto" w:before="124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réducteur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constitué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dispositif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roue</w:t>
      </w:r>
      <w:r>
        <w:rPr>
          <w:rFonts w:ascii="Times New Roman" w:hAnsi="Times New Roman" w:cs="Times New Roman" w:eastAsia="Times New Roman"/>
          <w:color w:val="231F20"/>
          <w:spacing w:val="5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vis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sans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fin.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roue</w:t>
      </w:r>
      <w:r>
        <w:rPr>
          <w:rFonts w:ascii="Times New Roman" w:hAnsi="Times New Roman" w:cs="Times New Roman" w:eastAsia="Times New Roman"/>
          <w:color w:val="231F20"/>
          <w:spacing w:val="56"/>
        </w:rPr>
        <w:t> </w:t>
      </w:r>
      <w:r>
        <w:rPr>
          <w:rFonts w:ascii="Times New Roman" w:hAnsi="Times New Roman" w:cs="Times New Roman" w:eastAsia="Times New Roman"/>
          <w:color w:val="231F20"/>
        </w:rPr>
        <w:t>possède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Z</w:t>
      </w:r>
      <w:r>
        <w:rPr>
          <w:rFonts w:ascii="Times New Roman" w:hAnsi="Times New Roman" w:cs="Times New Roman" w:eastAsia="Times New Roman"/>
          <w:i/>
          <w:color w:val="231F20"/>
          <w:spacing w:val="12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53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dents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vis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constituée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filet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(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19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page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16).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câble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s’enroule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tambour</w:t>
      </w:r>
      <w:r>
        <w:rPr>
          <w:rFonts w:ascii="Times New Roman" w:hAnsi="Times New Roman" w:cs="Times New Roman" w:eastAsia="Times New Roman"/>
          <w:color w:val="231F20"/>
          <w:spacing w:val="22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diamètre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D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41</w:t>
      </w:r>
      <w:r>
        <w:rPr>
          <w:rFonts w:ascii="Calibri" w:hAnsi="Calibri" w:cs="Calibri" w:eastAsia="Calibri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</w:rPr>
        <w:t>5</w:t>
      </w:r>
      <w:r>
        <w:rPr>
          <w:rFonts w:ascii="Times New Roman" w:hAnsi="Times New Roman" w:cs="Times New Roman" w:eastAsia="Times New Roman"/>
          <w:color w:val="231F20"/>
          <w:spacing w:val="-25"/>
        </w:rPr>
        <w:t> </w:t>
      </w:r>
      <w:r>
        <w:rPr>
          <w:rFonts w:ascii="Times New Roman" w:hAnsi="Times New Roman" w:cs="Times New Roman" w:eastAsia="Times New Roman"/>
          <w:color w:val="231F20"/>
        </w:rPr>
        <w:t>mm,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solidaire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roue.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câble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solidaire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coulisseau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lequel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fixée</w:t>
      </w:r>
      <w:r>
        <w:rPr>
          <w:rFonts w:ascii="Times New Roman" w:hAnsi="Times New Roman" w:cs="Times New Roman" w:eastAsia="Times New Roman"/>
          <w:color w:val="231F20"/>
          <w:w w:val="9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2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119" w:top="1100" w:bottom="1300" w:left="1020" w:right="102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74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11.3pt;height:319.650pt;mso-position-horizontal-relative:char;mso-position-vertical-relative:line" coordorigin="0,0" coordsize="8226,6393">
            <v:group style="position:absolute;left:7;top:7;width:8211;height:6378" coordorigin="7,7" coordsize="8211,6378">
              <v:shape style="position:absolute;left:7;top:7;width:8211;height:6378" coordorigin="7,7" coordsize="8211,6378" path="m7,7l8218,7,8218,6385,7,6385,7,7xe" filled="false" stroked="true" strokeweight=".733pt" strokecolor="#545454">
                <v:path arrowok="t"/>
              </v:shape>
              <v:shape style="position:absolute;left:121;top:80;width:4334;height:159" type="#_x0000_t75" stroked="false">
                <v:imagedata r:id="rId12" o:title=""/>
              </v:shape>
            </v:group>
            <v:group style="position:absolute;left:7;top:271;width:4384;height:2" coordorigin="7,271" coordsize="4384,2">
              <v:shape style="position:absolute;left:7;top:271;width:4384;height:2" coordorigin="7,271" coordsize="4384,0" path="m7,271l4391,271e" filled="false" stroked="true" strokeweight=".733pt" strokecolor="#545454">
                <v:path arrowok="t"/>
              </v:shape>
            </v:group>
            <v:group style="position:absolute;left:4523;top:7;width:2;height:176" coordorigin="4523,7" coordsize="2,176">
              <v:shape style="position:absolute;left:4523;top:7;width:2;height:176" coordorigin="4523,7" coordsize="0,176" path="m4523,7l4523,183e" filled="false" stroked="true" strokeweight=".733pt" strokecolor="#545454">
                <v:path arrowok="t"/>
              </v:shape>
            </v:group>
            <v:group style="position:absolute;left:4391;top:183;width:132;height:88" coordorigin="4391,183" coordsize="132,88">
              <v:shape style="position:absolute;left:4391;top:183;width:132;height:88" coordorigin="4391,183" coordsize="132,88" path="m4391,271l4523,183e" filled="false" stroked="true" strokeweight=".733pt" strokecolor="#545454">
                <v:path arrowok="t"/>
              </v:shape>
              <v:shape style="position:absolute;left:337;top:440;width:7632;height:5696" type="#_x0000_t75" stroked="false">
                <v:imagedata r:id="rId13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 w:before="59"/>
        <w:ind w:left="1166" w:right="1166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4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définitions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blocs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(BDD)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88" w:lineRule="exact" w:before="166"/>
        <w:ind w:right="0" w:hanging="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On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note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i/>
          <w:color w:val="231F20"/>
          <w:spacing w:val="1"/>
        </w:rPr>
        <w:t>v</w:t>
      </w:r>
      <w:r>
        <w:rPr>
          <w:rFonts w:ascii="Times New Roman" w:hAnsi="Times New Roman"/>
          <w:color w:val="231F20"/>
          <w:spacing w:val="1"/>
        </w:rPr>
        <w:t>(</w:t>
      </w:r>
      <w:r>
        <w:rPr>
          <w:rFonts w:ascii="Times New Roman" w:hAnsi="Times New Roman"/>
          <w:i/>
          <w:color w:val="231F20"/>
          <w:spacing w:val="1"/>
        </w:rPr>
        <w:t>t</w:t>
      </w:r>
      <w:r>
        <w:rPr>
          <w:rFonts w:ascii="Times New Roman" w:hAnsi="Times New Roman"/>
          <w:color w:val="231F20"/>
          <w:spacing w:val="1"/>
        </w:rPr>
        <w:t>)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déplacement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translation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Calibri" w:hAnsi="Calibri"/>
          <w:color w:val="231F20"/>
          <w:spacing w:val="2"/>
        </w:rPr>
        <w:t>ω</w:t>
      </w:r>
      <w:r>
        <w:rPr>
          <w:rFonts w:ascii="Times New Roman" w:hAnsi="Times New Roman"/>
          <w:i/>
          <w:color w:val="231F20"/>
          <w:spacing w:val="2"/>
          <w:position w:val="-3"/>
          <w:sz w:val="16"/>
        </w:rPr>
        <w:t>m</w:t>
      </w:r>
      <w:r>
        <w:rPr>
          <w:rFonts w:ascii="Times New Roman" w:hAnsi="Times New Roman"/>
          <w:color w:val="231F20"/>
          <w:spacing w:val="2"/>
        </w:rPr>
        <w:t>(</w:t>
      </w:r>
      <w:r>
        <w:rPr>
          <w:rFonts w:ascii="Times New Roman" w:hAnsi="Times New Roman"/>
          <w:i/>
          <w:color w:val="231F20"/>
          <w:spacing w:val="2"/>
        </w:rPr>
        <w:t>t</w:t>
      </w:r>
      <w:r>
        <w:rPr>
          <w:rFonts w:ascii="Times New Roman" w:hAnsi="Times New Roman"/>
          <w:color w:val="231F20"/>
          <w:spacing w:val="2"/>
        </w:rPr>
        <w:t>)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angulaire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23"/>
          <w:w w:val="99"/>
        </w:rPr>
        <w:t> </w:t>
      </w:r>
      <w:r>
        <w:rPr>
          <w:rFonts w:ascii="Times New Roman" w:hAnsi="Times New Roman"/>
          <w:color w:val="231F20"/>
          <w:spacing w:val="-2"/>
        </w:rPr>
        <w:t>moteur.</w:t>
      </w:r>
      <w:r>
        <w:rPr>
          <w:rFonts w:ascii="Times New Roman" w:hAnsi="Times New Roman"/>
        </w:rPr>
      </w:r>
    </w:p>
    <w:p>
      <w:pPr>
        <w:pStyle w:val="BodyText"/>
        <w:tabs>
          <w:tab w:pos="680" w:val="left" w:leader="none"/>
        </w:tabs>
        <w:spacing w:line="240" w:lineRule="auto" w:before="66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w w:val="95"/>
        </w:rPr>
        <w:t>Q2.</w:t>
        <w:tab/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</w:rPr>
        <w:t>littérale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</w:rPr>
        <w:t>rapport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</w:rPr>
        <w:t>réduction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r</w:t>
      </w:r>
      <w:r>
        <w:rPr>
          <w:rFonts w:ascii="Times New Roman" w:hAnsi="Times New Roman" w:cs="Times New Roman" w:eastAsia="Times New Roman"/>
          <w:i/>
          <w:color w:val="231F20"/>
          <w:spacing w:val="52"/>
        </w:rPr>
        <w:t> </w:t>
      </w:r>
      <w:r>
        <w:rPr>
          <w:rFonts w:ascii="Times New Roman" w:hAnsi="Times New Roman" w:cs="Times New Roman" w:eastAsia="Times New Roman"/>
          <w:color w:val="231F20"/>
        </w:rPr>
        <w:t>(roue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</w:rPr>
        <w:t>vis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Arial" w:hAnsi="Arial" w:cs="Arial" w:eastAsia="Arial"/>
          <w:color w:val="231F20"/>
        </w:rPr>
        <w:t>+</w:t>
      </w:r>
      <w:r>
        <w:rPr>
          <w:rFonts w:ascii="Arial" w:hAnsi="Arial" w:cs="Arial" w:eastAsia="Arial"/>
          <w:color w:val="231F20"/>
          <w:spacing w:val="41"/>
        </w:rPr>
        <w:t> </w:t>
      </w:r>
      <w:r>
        <w:rPr>
          <w:rFonts w:ascii="Times New Roman" w:hAnsi="Times New Roman" w:cs="Times New Roman" w:eastAsia="Times New Roman"/>
          <w:color w:val="231F20"/>
        </w:rPr>
        <w:t>poulie)</w:t>
      </w:r>
      <w:r>
        <w:rPr>
          <w:rFonts w:ascii="Times New Roman" w:hAnsi="Times New Roman" w:cs="Times New Roman" w:eastAsia="Times New Roman"/>
          <w:color w:val="231F20"/>
          <w:spacing w:val="46"/>
        </w:rPr>
        <w:t> </w:t>
      </w:r>
      <w:r>
        <w:rPr>
          <w:rFonts w:ascii="Times New Roman" w:hAnsi="Times New Roman" w:cs="Times New Roman" w:eastAsia="Times New Roman"/>
          <w:color w:val="231F20"/>
        </w:rPr>
        <w:t>tel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9" w:lineRule="auto" w:before="8"/>
        <w:ind w:right="4303" w:firstLine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i/>
          <w:color w:val="231F20"/>
          <w:spacing w:val="1"/>
        </w:rPr>
        <w:t>v</w:t>
      </w:r>
      <w:r>
        <w:rPr>
          <w:rFonts w:ascii="Times New Roman" w:hAnsi="Times New Roman" w:cs="Times New Roman" w:eastAsia="Times New Roman"/>
          <w:color w:val="231F20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t</w:t>
      </w:r>
      <w:r>
        <w:rPr>
          <w:rFonts w:ascii="Times New Roman" w:hAnsi="Times New Roman" w:cs="Times New Roman" w:eastAsia="Times New Roman"/>
          <w:color w:val="231F20"/>
          <w:spacing w:val="1"/>
        </w:rPr>
        <w:t>) </w:t>
      </w:r>
      <w:r>
        <w:rPr>
          <w:rFonts w:ascii="Arial" w:hAnsi="Arial" w:cs="Arial" w:eastAsia="Arial"/>
          <w:color w:val="231F20"/>
        </w:rPr>
        <w:t>=</w:t>
      </w:r>
      <w:r>
        <w:rPr>
          <w:rFonts w:ascii="Arial" w:hAnsi="Arial" w:cs="Arial" w:eastAsia="Arial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r</w:t>
      </w:r>
      <w:r>
        <w:rPr>
          <w:rFonts w:ascii="Calibri" w:hAnsi="Calibri" w:cs="Calibri" w:eastAsia="Calibri"/>
          <w:color w:val="231F20"/>
          <w:spacing w:val="2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2"/>
          <w:position w:val="-3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color w:val="231F20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t</w:t>
      </w:r>
      <w:r>
        <w:rPr>
          <w:rFonts w:ascii="Times New Roman" w:hAnsi="Times New Roman" w:cs="Times New Roman" w:eastAsia="Times New Roman"/>
          <w:color w:val="231F20"/>
          <w:spacing w:val="2"/>
        </w:rPr>
        <w:t>).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ectuer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l’application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numérique.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prendra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suite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valeur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r</w:t>
      </w:r>
      <w:r>
        <w:rPr>
          <w:rFonts w:ascii="Times New Roman" w:hAnsi="Times New Roman" w:cs="Times New Roman" w:eastAsia="Times New Roman"/>
          <w:i/>
          <w:color w:val="231F20"/>
          <w:spacing w:val="8"/>
        </w:rPr>
        <w:t> </w:t>
      </w:r>
      <w:r>
        <w:rPr>
          <w:rFonts w:ascii="Arial" w:hAnsi="Arial" w:cs="Arial" w:eastAsia="Arial"/>
          <w:color w:val="231F20"/>
        </w:rPr>
        <w:t>=</w:t>
      </w:r>
      <w:r>
        <w:rPr>
          <w:rFonts w:ascii="Arial" w:hAnsi="Arial" w:cs="Arial" w:eastAsia="Arial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0</w:t>
      </w:r>
      <w:r>
        <w:rPr>
          <w:rFonts w:ascii="Calibri" w:hAnsi="Calibri" w:cs="Calibri" w:eastAsia="Calibri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</w:rPr>
        <w:t>39</w:t>
      </w:r>
      <w:r>
        <w:rPr>
          <w:rFonts w:ascii="Times New Roman" w:hAnsi="Times New Roman" w:cs="Times New Roman" w:eastAsia="Times New Roman"/>
          <w:color w:val="231F20"/>
          <w:spacing w:val="-22"/>
        </w:rPr>
        <w:t> </w:t>
      </w:r>
      <w:r>
        <w:rPr>
          <w:rFonts w:ascii="Times New Roman" w:hAnsi="Times New Roman" w:cs="Times New Roman" w:eastAsia="Times New Roman"/>
          <w:color w:val="231F20"/>
        </w:rPr>
        <w:t>mm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  <w:spacing w:val="1"/>
        </w:rPr>
        <w:t>rad</w:t>
      </w:r>
      <w:r>
        <w:rPr>
          <w:rFonts w:ascii="Arial" w:hAnsi="Arial" w:cs="Arial" w:eastAsia="Arial"/>
          <w:color w:val="231F20"/>
          <w:position w:val="10"/>
          <w:sz w:val="16"/>
          <w:szCs w:val="16"/>
        </w:rPr>
        <w:t>−</w:t>
      </w:r>
      <w:r>
        <w:rPr>
          <w:rFonts w:ascii="Times New Roman" w:hAnsi="Times New Roman" w:cs="Times New Roman" w:eastAsia="Times New Roman"/>
          <w:color w:val="231F20"/>
          <w:spacing w:val="1"/>
          <w:position w:val="1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color w:val="231F20"/>
          <w:spacing w:val="1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47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Q3.</w:t>
      </w:r>
      <w:r>
        <w:rPr>
          <w:rFonts w:ascii="Times New Roman" w:hAnsi="Times New Roman"/>
          <w:b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Déterminer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</w:rPr>
        <w:t>le nombre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</w:rPr>
        <w:t>de tours que doit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  <w:spacing w:val="-1"/>
        </w:rPr>
        <w:t>faire</w:t>
      </w:r>
      <w:r>
        <w:rPr>
          <w:rFonts w:ascii="Times New Roman" w:hAnsi="Times New Roman"/>
          <w:color w:val="231F20"/>
        </w:rPr>
        <w:t> le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</w:rPr>
        <w:t>moteur pour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obtenir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</w:rPr>
        <w:t>le déplacement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color w:val="231F20"/>
        </w:rPr>
        <w:t>de la vitre</w:t>
      </w:r>
      <w:r>
        <w:rPr>
          <w:rFonts w:ascii="Times New Roman" w:hAnsi="Times New Roman"/>
          <w:color w:val="231F20"/>
          <w:spacing w:val="22"/>
          <w:w w:val="99"/>
        </w:rPr>
        <w:t> </w:t>
      </w:r>
      <w:r>
        <w:rPr>
          <w:rFonts w:ascii="Times New Roman" w:hAnsi="Times New Roman"/>
          <w:color w:val="231F20"/>
        </w:rPr>
        <w:t>indiqué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dans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diagramme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des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  <w:spacing w:val="-1"/>
        </w:rPr>
        <w:t>exigences.</w:t>
      </w:r>
      <w:r>
        <w:rPr>
          <w:rFonts w:ascii="Times New Roman" w:hAnsi="Times New Roman"/>
        </w:rPr>
      </w:r>
    </w:p>
    <w:p>
      <w:pPr>
        <w:pStyle w:val="BodyText"/>
        <w:spacing w:line="250" w:lineRule="auto" w:before="65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Q4.</w:t>
      </w:r>
      <w:r>
        <w:rPr>
          <w:rFonts w:ascii="Times New Roman" w:hAnsi="Times New Roman" w:cs="Times New Roman" w:eastAsia="Times New Roman"/>
          <w:b/>
          <w:bCs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Sachant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que le régime nominal du moteur est de 4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color w:val="231F20"/>
        </w:rPr>
        <w:t>000 tours</w:t>
      </w:r>
      <w:r>
        <w:rPr>
          <w:rFonts w:ascii="Arial" w:hAnsi="Arial" w:cs="Arial" w:eastAsia="Arial"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minute, en déduire la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durée (en s)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d’ouverture</w:t>
      </w:r>
      <w:r>
        <w:rPr>
          <w:rFonts w:ascii="Arial" w:hAnsi="Arial" w:cs="Arial" w:eastAsia="Arial"/>
          <w:color w:val="231F20"/>
          <w:spacing w:val="-2"/>
        </w:rPr>
        <w:t>/</w:t>
      </w:r>
      <w:r>
        <w:rPr>
          <w:rFonts w:ascii="Times New Roman" w:hAnsi="Times New Roman" w:cs="Times New Roman" w:eastAsia="Times New Roman"/>
          <w:color w:val="231F20"/>
          <w:spacing w:val="-1"/>
        </w:rPr>
        <w:t>fermeture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fenêtre.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Conclure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quant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l’exigence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correspondante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4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5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exigences.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1"/>
        <w:numPr>
          <w:ilvl w:val="0"/>
          <w:numId w:val="4"/>
        </w:numPr>
        <w:tabs>
          <w:tab w:pos="727" w:val="left" w:leader="none"/>
        </w:tabs>
        <w:spacing w:line="240" w:lineRule="auto" w:before="0" w:after="0"/>
        <w:ind w:left="726" w:right="0" w:hanging="613"/>
        <w:jc w:val="left"/>
        <w:rPr>
          <w:b w:val="0"/>
          <w:bCs w:val="0"/>
        </w:rPr>
      </w:pPr>
      <w:r>
        <w:rPr>
          <w:color w:val="231F20"/>
        </w:rPr>
        <w:t>Modélisation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multiphysique</w:t>
      </w:r>
      <w:r>
        <w:rPr>
          <w:color w:val="231F20"/>
          <w:spacing w:val="19"/>
        </w:rPr>
        <w:t> </w:t>
      </w:r>
      <w:r>
        <w:rPr>
          <w:color w:val="231F20"/>
        </w:rPr>
        <w:t>du</w:t>
      </w:r>
      <w:r>
        <w:rPr>
          <w:color w:val="231F20"/>
          <w:spacing w:val="19"/>
        </w:rPr>
        <w:t> </w:t>
      </w:r>
      <w:r>
        <w:rPr>
          <w:color w:val="231F20"/>
        </w:rPr>
        <w:t>système</w:t>
      </w:r>
      <w:r>
        <w:rPr>
          <w:b w:val="0"/>
        </w:rPr>
      </w:r>
    </w:p>
    <w:p>
      <w:pPr>
        <w:pStyle w:val="BodyText"/>
        <w:spacing w:line="251" w:lineRule="auto" w:before="238"/>
        <w:ind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modèle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  <w:spacing w:val="-1"/>
        </w:rPr>
        <w:t>multiphysique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doit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être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mis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place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  <w:spacing w:val="-1"/>
        </w:rPr>
        <w:t>pouvoir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prendre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compte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tous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15"/>
        </w:rPr>
        <w:t> </w:t>
      </w:r>
      <w:r>
        <w:rPr>
          <w:rFonts w:ascii="Times New Roman" w:hAnsi="Times New Roman"/>
          <w:color w:val="231F20"/>
        </w:rPr>
        <w:t>phénomènes</w:t>
      </w:r>
      <w:r>
        <w:rPr>
          <w:rFonts w:ascii="Times New Roman" w:hAnsi="Times New Roman"/>
          <w:color w:val="231F20"/>
          <w:spacing w:val="26"/>
          <w:w w:val="99"/>
        </w:rPr>
        <w:t> </w:t>
      </w:r>
      <w:r>
        <w:rPr>
          <w:rFonts w:ascii="Times New Roman" w:hAnsi="Times New Roman"/>
          <w:color w:val="231F20"/>
        </w:rPr>
        <w:t>qui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apparaissent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lors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fonctionnement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sans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3"/>
        </w:rPr>
        <w:t>avec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obstacle.</w:t>
      </w:r>
      <w:r>
        <w:rPr>
          <w:rFonts w:ascii="Times New Roman" w:hAnsi="Times New Roman"/>
        </w:rPr>
      </w: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schéma-blocs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donné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-7"/>
        </w:rPr>
        <w:t> </w:t>
      </w:r>
      <w:r>
        <w:rPr>
          <w:rFonts w:ascii="Times New Roman" w:hAnsi="Times New Roman"/>
          <w:b/>
          <w:color w:val="231F20"/>
        </w:rPr>
        <w:t>5</w:t>
      </w:r>
      <w:r>
        <w:rPr>
          <w:rFonts w:ascii="Times New Roman" w:hAnsi="Times New Roman"/>
          <w:color w:val="231F20"/>
        </w:rPr>
        <w:t>,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page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2"/>
        </w:rPr>
        <w:t>suivante.</w:t>
      </w:r>
      <w:r>
        <w:rPr>
          <w:rFonts w:ascii="Times New Roman" w:hAnsi="Times New Roman"/>
        </w:rPr>
      </w:r>
    </w:p>
    <w:p>
      <w:pPr>
        <w:pStyle w:val="BodyText"/>
        <w:spacing w:line="251" w:lineRule="auto" w:before="12"/>
        <w:ind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di</w:t>
      </w:r>
      <w:r>
        <w:rPr>
          <w:rFonts w:ascii="Arial" w:hAnsi="Arial"/>
          <w:color w:val="231F20"/>
        </w:rPr>
        <w:t>ff</w:t>
      </w:r>
      <w:r>
        <w:rPr>
          <w:rFonts w:ascii="Times New Roman" w:hAnsi="Times New Roman"/>
          <w:color w:val="231F20"/>
        </w:rPr>
        <w:t>érents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éléments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  <w:spacing w:val="-1"/>
        </w:rPr>
        <w:t>intervenant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dans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ce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modèle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  <w:spacing w:val="-2"/>
        </w:rPr>
        <w:t>doivent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être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caractérisés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séparément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obtenir</w:t>
      </w:r>
      <w:r>
        <w:rPr>
          <w:rFonts w:ascii="Times New Roman" w:hAnsi="Times New Roman"/>
          <w:color w:val="231F20"/>
          <w:spacing w:val="23"/>
          <w:w w:val="99"/>
        </w:rPr>
        <w:t> </w:t>
      </w:r>
      <w:r>
        <w:rPr>
          <w:rFonts w:ascii="Times New Roman" w:hAnsi="Times New Roman"/>
          <w:color w:val="231F20"/>
        </w:rPr>
        <w:t>une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représentation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plus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fidèle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possible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réalité.</w:t>
      </w:r>
      <w:r>
        <w:rPr>
          <w:rFonts w:ascii="Times New Roman" w:hAnsi="Times New Roman"/>
        </w:rPr>
      </w:r>
    </w:p>
    <w:p>
      <w:pPr>
        <w:spacing w:after="0" w:line="251" w:lineRule="auto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119" w:top="1100" w:bottom="1300" w:left="1020" w:right="102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6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95913" cy="1971960"/>
            <wp:effectExtent l="0" t="0" r="0" b="0"/>
            <wp:docPr id="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59"/>
        <w:ind w:left="242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Schéma-blocs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du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sans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obstacle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pStyle w:val="Heading2"/>
        <w:numPr>
          <w:ilvl w:val="1"/>
          <w:numId w:val="4"/>
        </w:numPr>
        <w:tabs>
          <w:tab w:pos="840" w:val="left" w:leader="none"/>
        </w:tabs>
        <w:spacing w:line="240" w:lineRule="auto" w:before="0" w:after="0"/>
        <w:ind w:left="839" w:right="0" w:hanging="726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/>
          <w:color w:val="231F20"/>
        </w:rPr>
        <w:t>Modélisation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guidage</w:t>
      </w:r>
      <w:r>
        <w:rPr>
          <w:rFonts w:ascii="Times New Roman" w:hAnsi="Times New Roman"/>
          <w:b w:val="0"/>
        </w:rPr>
      </w:r>
    </w:p>
    <w:p>
      <w:pPr>
        <w:pStyle w:val="Heading3"/>
        <w:numPr>
          <w:ilvl w:val="2"/>
          <w:numId w:val="4"/>
        </w:numPr>
        <w:tabs>
          <w:tab w:pos="898" w:val="left" w:leader="none"/>
        </w:tabs>
        <w:spacing w:line="240" w:lineRule="auto" w:before="165" w:after="0"/>
        <w:ind w:left="897" w:right="0" w:hanging="784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Guidage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vitre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pStyle w:val="BodyText"/>
        <w:spacing w:line="251" w:lineRule="auto" w:before="174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guidage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réalisé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par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coulisseau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  <w:spacing w:val="-3"/>
        </w:rPr>
        <w:t>avec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rail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parallélépipédique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6"/>
        </w:rPr>
        <w:t> </w:t>
      </w:r>
      <w:r>
        <w:rPr>
          <w:rFonts w:ascii="Times New Roman" w:hAnsi="Times New Roman"/>
          <w:color w:val="231F20"/>
        </w:rPr>
        <w:t>par</w:t>
      </w:r>
      <w:r>
        <w:rPr>
          <w:rFonts w:ascii="Times New Roman" w:hAnsi="Times New Roman"/>
          <w:color w:val="231F20"/>
          <w:spacing w:val="23"/>
          <w:w w:val="99"/>
        </w:rPr>
        <w:t> </w:t>
      </w:r>
      <w:r>
        <w:rPr>
          <w:rFonts w:ascii="Times New Roman" w:hAnsi="Times New Roman"/>
          <w:color w:val="231F20"/>
        </w:rPr>
        <w:t>des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coulisses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  <w:spacing w:val="-3"/>
        </w:rPr>
        <w:t>avec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(</w:t>
      </w:r>
      <w:r>
        <w:rPr>
          <w:rFonts w:ascii="Times New Roman" w:hAnsi="Times New Roman"/>
          <w:b/>
          <w:color w:val="231F20"/>
        </w:rPr>
        <w:t>annexe</w:t>
      </w:r>
      <w:r>
        <w:rPr>
          <w:rFonts w:ascii="Times New Roman" w:hAnsi="Times New Roman"/>
          <w:b/>
          <w:color w:val="231F20"/>
          <w:spacing w:val="18"/>
        </w:rPr>
        <w:t> </w:t>
      </w:r>
      <w:r>
        <w:rPr>
          <w:rFonts w:ascii="Times New Roman" w:hAnsi="Times New Roman"/>
          <w:b/>
          <w:color w:val="231F20"/>
        </w:rPr>
        <w:t>VI.1</w:t>
      </w:r>
      <w:r>
        <w:rPr>
          <w:rFonts w:ascii="Times New Roman" w:hAnsi="Times New Roman"/>
          <w:color w:val="231F20"/>
        </w:rPr>
        <w:t>,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page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15).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joints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latéraux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intérieur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sont</w:t>
      </w:r>
      <w:r>
        <w:rPr>
          <w:rFonts w:ascii="Times New Roman" w:hAnsi="Times New Roman"/>
          <w:color w:val="231F20"/>
          <w:spacing w:val="23"/>
          <w:w w:val="99"/>
        </w:rPr>
        <w:t> </w:t>
      </w:r>
      <w:r>
        <w:rPr>
          <w:rFonts w:ascii="Times New Roman" w:hAnsi="Times New Roman"/>
          <w:color w:val="231F20"/>
          <w:spacing w:val="-1"/>
        </w:rPr>
        <w:t>également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3"/>
        </w:rPr>
        <w:t>avec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1"/>
        </w:rPr>
        <w:t>(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-8"/>
        </w:rPr>
        <w:t> </w:t>
      </w:r>
      <w:r>
        <w:rPr>
          <w:rFonts w:ascii="Times New Roman" w:hAnsi="Times New Roman"/>
          <w:b/>
          <w:color w:val="231F20"/>
        </w:rPr>
        <w:t>6</w:t>
      </w:r>
      <w:r>
        <w:rPr>
          <w:rFonts w:ascii="Times New Roman" w:hAnsi="Times New Roman"/>
          <w:color w:val="231F20"/>
        </w:rPr>
        <w:t>).</w:t>
      </w:r>
      <w:r>
        <w:rPr>
          <w:rFonts w:ascii="Times New Roman" w:hAnsi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4"/>
          <w:szCs w:val="14"/>
        </w:rPr>
        <w:sectPr>
          <w:pgSz w:w="11910" w:h="16840"/>
          <w:pgMar w:header="0" w:footer="1119" w:top="1040" w:bottom="1300" w:left="1020" w:right="10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149" w:lineRule="exact" w:before="149"/>
        <w:ind w:left="3001" w:right="1715" w:firstLine="0"/>
        <w:jc w:val="center"/>
        <w:rPr>
          <w:rFonts w:ascii="Arial Narrow" w:hAnsi="Arial Narrow" w:cs="Arial Narrow" w:eastAsia="Arial Narrow"/>
          <w:sz w:val="19"/>
          <w:szCs w:val="19"/>
        </w:rPr>
      </w:pPr>
      <w:r>
        <w:rPr>
          <w:rFonts w:ascii="Arial Narrow" w:hAnsi="Arial Narrow"/>
          <w:color w:val="231F20"/>
          <w:spacing w:val="-33"/>
          <w:sz w:val="19"/>
        </w:rPr>
        <w:t>#»</w:t>
      </w:r>
      <w:r>
        <w:rPr>
          <w:rFonts w:ascii="Arial Narrow" w:hAnsi="Arial Narrow"/>
          <w:sz w:val="19"/>
        </w:rPr>
      </w:r>
    </w:p>
    <w:p>
      <w:pPr>
        <w:spacing w:line="150" w:lineRule="exact" w:before="0"/>
        <w:ind w:left="3001" w:right="1705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i/>
          <w:color w:val="231F20"/>
          <w:sz w:val="19"/>
        </w:rPr>
        <w:t>z</w:t>
      </w:r>
      <w:r>
        <w:rPr>
          <w:rFonts w:ascii="Times New Roman"/>
          <w:sz w:val="19"/>
        </w:rPr>
      </w:r>
    </w:p>
    <w:p>
      <w:pPr>
        <w:spacing w:line="253" w:lineRule="auto" w:before="138"/>
        <w:ind w:left="4140" w:right="242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Joint latéral</w:t>
      </w:r>
      <w:r>
        <w:rPr>
          <w:rFonts w:ascii="Times New Roman" w:hAnsi="Times New Roman"/>
          <w:sz w:val="19"/>
        </w:rPr>
      </w:r>
    </w:p>
    <w:p>
      <w:pPr>
        <w:numPr>
          <w:ilvl w:val="3"/>
          <w:numId w:val="4"/>
        </w:numPr>
        <w:tabs>
          <w:tab w:pos="4141" w:val="left" w:leader="none"/>
        </w:tabs>
        <w:spacing w:before="0"/>
        <w:ind w:left="4141" w:right="0" w:hanging="288"/>
        <w:jc w:val="right"/>
        <w:rPr>
          <w:rFonts w:ascii="Arial Narrow" w:hAnsi="Arial Narrow" w:cs="Arial Narrow" w:eastAsia="Arial Narrow"/>
          <w:sz w:val="19"/>
          <w:szCs w:val="19"/>
        </w:rPr>
      </w:pPr>
      <w:r>
        <w:rPr/>
        <w:pict>
          <v:shape style="position:absolute;margin-left:235.553207pt;margin-top:6.440277pt;width:58.4pt;height:12.55pt;mso-position-horizontal-relative:page;mso-position-vertical-relative:paragraph;z-index:-118168" type="#_x0000_t202" filled="false" stroked="false">
            <v:textbox inset="0,0,0,0">
              <w:txbxContent>
                <w:p>
                  <w:pPr>
                    <w:tabs>
                      <w:tab w:pos="1082" w:val="left" w:leader="none"/>
                    </w:tabs>
                    <w:spacing w:line="24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9"/>
                    </w:rPr>
                    <w:t>A</w:t>
                    <w:tab/>
                  </w:r>
                  <w:r>
                    <w:rPr>
                      <w:rFonts w:ascii="Times New Roman"/>
                      <w:i/>
                      <w:color w:val="231F20"/>
                      <w:position w:val="-5"/>
                      <w:sz w:val="19"/>
                    </w:rPr>
                    <w:t>y</w:t>
                  </w:r>
                  <w:r>
                    <w:rPr>
                      <w:rFonts w:ascii="Times New Roman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pacing w:val="-1"/>
          <w:sz w:val="19"/>
        </w:rPr>
        <w:t>gauche</w:t>
      </w:r>
      <w:r>
        <w:rPr>
          <w:rFonts w:ascii="Times New Roman" w:hAnsi="Times New Roman"/>
          <w:color w:val="231F20"/>
          <w:spacing w:val="27"/>
          <w:sz w:val="19"/>
        </w:rPr>
        <w:t> </w:t>
      </w:r>
      <w:r>
        <w:rPr>
          <w:rFonts w:ascii="Arial Narrow" w:hAnsi="Arial Narrow"/>
          <w:color w:val="231F20"/>
          <w:spacing w:val="-33"/>
          <w:position w:val="-7"/>
          <w:sz w:val="19"/>
        </w:rPr>
        <w:t>#»</w:t>
      </w:r>
      <w:r>
        <w:rPr>
          <w:rFonts w:ascii="Arial Narrow" w:hAnsi="Arial Narrow"/>
          <w:sz w:val="19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18"/>
          <w:szCs w:val="18"/>
        </w:rPr>
      </w:pPr>
      <w:r>
        <w:rPr/>
        <w:br w:type="column"/>
      </w:r>
      <w:r>
        <w:rPr>
          <w:rFonts w:ascii="Arial Narrow"/>
          <w:sz w:val="18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18"/>
          <w:szCs w:val="18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18"/>
          <w:szCs w:val="18"/>
        </w:rPr>
      </w:pPr>
    </w:p>
    <w:p>
      <w:pPr>
        <w:spacing w:line="240" w:lineRule="auto" w:before="3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before="0"/>
        <w:ind w:left="-4" w:right="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31F20"/>
          <w:spacing w:val="-3"/>
          <w:sz w:val="19"/>
        </w:rPr>
        <w:t>Vitre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165" w:lineRule="exact" w:before="0"/>
        <w:ind w:left="96" w:right="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i/>
          <w:color w:val="231F20"/>
          <w:sz w:val="19"/>
        </w:rPr>
        <w:t>C</w:t>
      </w:r>
      <w:r>
        <w:rPr>
          <w:rFonts w:ascii="Times New Roman"/>
          <w:sz w:val="19"/>
        </w:rPr>
      </w:r>
    </w:p>
    <w:p>
      <w:pPr>
        <w:spacing w:line="165" w:lineRule="exact" w:before="0"/>
        <w:ind w:left="109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 w:hAnsi="Arial" w:cs="Arial" w:eastAsia="Arial"/>
          <w:color w:val="231F20"/>
          <w:w w:val="140"/>
          <w:sz w:val="19"/>
          <w:szCs w:val="19"/>
        </w:rPr>
        <w:t>•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line="253" w:lineRule="auto" w:before="69"/>
        <w:ind w:left="1095" w:right="2967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 w:hAnsi="Times New Roman"/>
          <w:color w:val="231F20"/>
          <w:sz w:val="19"/>
        </w:rPr>
        <w:t>Joint</w:t>
      </w:r>
      <w:r>
        <w:rPr>
          <w:rFonts w:ascii="Times New Roman" w:hAnsi="Times New Roman"/>
          <w:color w:val="231F20"/>
          <w:sz w:val="19"/>
        </w:rPr>
        <w:t> latéral</w:t>
      </w:r>
      <w:r>
        <w:rPr>
          <w:rFonts w:ascii="Times New Roman" w:hAnsi="Times New Roman"/>
          <w:color w:val="231F20"/>
          <w:sz w:val="19"/>
        </w:rPr>
        <w:t> droit</w:t>
      </w:r>
      <w:r>
        <w:rPr>
          <w:rFonts w:ascii="Times New Roman" w:hAnsi="Times New Roman"/>
          <w:sz w:val="19"/>
        </w:rPr>
      </w:r>
    </w:p>
    <w:p>
      <w:pPr>
        <w:numPr>
          <w:ilvl w:val="0"/>
          <w:numId w:val="5"/>
        </w:numPr>
        <w:tabs>
          <w:tab w:pos="892" w:val="left" w:leader="none"/>
        </w:tabs>
        <w:spacing w:before="147"/>
        <w:ind w:left="891" w:right="0" w:hanging="121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204.675156pt;margin-top:-33.051296pt;width:191.95pt;height:119.5pt;mso-position-horizontal-relative:page;mso-position-vertical-relative:paragraph;z-index:-118384" coordorigin="4094,-661" coordsize="3839,2390">
            <v:shape style="position:absolute;left:4467;top:-433;width:3402;height:1999" type="#_x0000_t75" stroked="false">
              <v:imagedata r:id="rId15" o:title=""/>
            </v:shape>
            <v:group style="position:absolute;left:4973;top:298;width:2216;height:1005" coordorigin="4973,298" coordsize="2216,1005">
              <v:shape style="position:absolute;left:4973;top:298;width:2216;height:1005" coordorigin="4973,298" coordsize="2216,1005" path="m7071,298l4973,865,5091,1303,7189,736,7071,298xe" filled="true" fillcolor="#d1d3d4" stroked="false">
                <v:path arrowok="t"/>
                <v:fill type="solid"/>
              </v:shape>
            </v:group>
            <v:group style="position:absolute;left:4973;top:298;width:2216;height:1005" coordorigin="4973,298" coordsize="2216,1005">
              <v:shape style="position:absolute;left:4973;top:298;width:2216;height:1005" coordorigin="4973,298" coordsize="2216,1005" path="m5091,1303l7189,736,7071,298,4973,865,5091,1303xe" filled="false" stroked="true" strokeweight=".398pt" strokecolor="#231f20">
                <v:path arrowok="t"/>
              </v:shape>
            </v:group>
            <v:group style="position:absolute;left:4690;top:629;width:154;height:157" coordorigin="4690,629" coordsize="154,157">
              <v:shape style="position:absolute;left:4690;top:629;width:154;height:157" coordorigin="4690,629" coordsize="154,157" path="m4844,629l4690,629,4690,786,4844,786,4844,629xe" filled="true" fillcolor="#ffffff" stroked="false">
                <v:path arrowok="t"/>
                <v:fill type="solid"/>
              </v:shape>
            </v:group>
            <v:group style="position:absolute;left:7211;top:204;width:154;height:157" coordorigin="7211,204" coordsize="154,157">
              <v:shape style="position:absolute;left:7211;top:204;width:154;height:157" coordorigin="7211,204" coordsize="154,157" path="m7364,204l7211,204,7211,361,7364,361,7364,204xe" filled="true" fillcolor="#ffffff" stroked="false">
                <v:path arrowok="t"/>
                <v:fill type="solid"/>
              </v:shape>
            </v:group>
            <v:group style="position:absolute;left:6111;top:339;width:35;height:137" coordorigin="6111,339" coordsize="35,137">
              <v:shape style="position:absolute;left:6111;top:339;width:35;height:137" coordorigin="6111,339" coordsize="35,137" path="m6145,476l6111,339e" filled="false" stroked="true" strokeweight=".797pt" strokecolor="#231f20">
                <v:path arrowok="t"/>
              </v:shape>
            </v:group>
            <v:group style="position:absolute;left:6105;top:467;width:73;height:100" coordorigin="6105,467" coordsize="73,100">
              <v:shape style="position:absolute;left:6105;top:467;width:73;height:100" coordorigin="6105,467" coordsize="73,100" path="m6178,467l6105,475,6119,490,6132,507,6144,525,6155,542,6164,558,6168,566,6168,549,6168,530,6170,509,6174,488,6178,467xe" filled="true" fillcolor="#231f20" stroked="false">
                <v:path arrowok="t"/>
                <v:fill type="solid"/>
              </v:shape>
            </v:group>
            <v:group style="position:absolute;left:4987;top:396;width:105;height:105" coordorigin="4987,396" coordsize="105,105">
              <v:shape style="position:absolute;left:4987;top:396;width:105;height:105" coordorigin="4987,396" coordsize="105,105" path="m4987,500l5091,396e" filled="false" stroked="true" strokeweight=".797pt" strokecolor="#231f20">
                <v:path arrowok="t"/>
              </v:shape>
            </v:group>
            <v:group style="position:absolute;left:4921;top:465;width:91;height:101" coordorigin="4921,465" coordsize="91,101">
              <v:shape style="position:absolute;left:4921;top:465;width:91;height:101" coordorigin="4921,465" coordsize="91,101" path="m4967,465l4944,525,4921,566,4935,557,4952,548,4971,539,4991,530,5011,523,4967,465xe" filled="true" fillcolor="#231f20" stroked="false">
                <v:path arrowok="t"/>
                <v:fill type="solid"/>
              </v:shape>
            </v:group>
            <v:group style="position:absolute;left:7212;top:-29;width:204;height:122" coordorigin="7212,-29" coordsize="204,122">
              <v:shape style="position:absolute;left:7212;top:-29;width:204;height:122" coordorigin="7212,-29" coordsize="204,122" path="m7212,93l7415,-29e" filled="false" stroked="true" strokeweight=".797pt" strokecolor="#231f20">
                <v:path arrowok="t"/>
              </v:shape>
            </v:group>
            <v:group style="position:absolute;left:7132;top:54;width:99;height:87" coordorigin="7132,54" coordsize="99,87">
              <v:shape style="position:absolute;left:7132;top:54;width:99;height:87" coordorigin="7132,54" coordsize="99,87" path="m7201,54l7165,106,7132,141,7148,136,7167,131,7188,127,7209,123,7230,121,7201,54xe" filled="true" fillcolor="#231f20" stroked="false">
                <v:path arrowok="t"/>
                <v:fill type="solid"/>
              </v:shape>
            </v:group>
            <v:group style="position:absolute;left:7422;top:-661;width:510;height:626" coordorigin="7422,-661" coordsize="510,626">
              <v:shape style="position:absolute;left:7422;top:-661;width:510;height:626" coordorigin="7422,-661" coordsize="510,626" path="m7932,-661l7422,-661,7422,-35,7932,-35,7932,-661xe" filled="true" fillcolor="#ffffff" stroked="false">
                <v:path arrowok="t"/>
                <v:fill type="solid"/>
              </v:shape>
            </v:group>
            <v:group style="position:absolute;left:6311;top:1083;width:440;height:178" coordorigin="6311,1083" coordsize="440,178">
              <v:shape style="position:absolute;left:6311;top:1083;width:440;height:178" coordorigin="6311,1083" coordsize="440,178" path="m6311,1083l6750,1260e" filled="false" stroked="true" strokeweight=".797pt" strokecolor="#231f20">
                <v:path arrowok="t"/>
              </v:shape>
            </v:group>
            <v:group style="position:absolute;left:6225;top:1048;width:111;height:67" coordorigin="6225,1048" coordsize="111,67">
              <v:shape style="position:absolute;left:6225;top:1048;width:111;height:67" coordorigin="6225,1048" coordsize="111,67" path="m6225,1048l6285,1099,6300,1115,6334,1054,6294,1054,6273,1053,6252,1052,6234,1050,6225,1048xe" filled="true" fillcolor="#231f20" stroked="false">
                <v:path arrowok="t"/>
                <v:fill type="solid"/>
              </v:shape>
              <v:shape style="position:absolute;left:6225;top:1048;width:111;height:67" coordorigin="6225,1048" coordsize="111,67" path="m6335,1051l6315,1053,6294,1054,6334,1054,6335,1051xe" filled="true" fillcolor="#231f20" stroked="false">
                <v:path arrowok="t"/>
                <v:fill type="solid"/>
              </v:shape>
            </v:group>
            <v:group style="position:absolute;left:6757;top:1163;width:1132;height:196" coordorigin="6757,1163" coordsize="1132,196">
              <v:shape style="position:absolute;left:6757;top:1163;width:1132;height:196" coordorigin="6757,1163" coordsize="1132,196" path="m7888,1163l6757,1163,6757,1358,7888,1358,7888,1163xe" filled="true" fillcolor="#ffffff" stroked="false">
                <v:path arrowok="t"/>
                <v:fill type="solid"/>
              </v:shape>
            </v:group>
            <v:group style="position:absolute;left:4467;top:955;width:1300;height:349" coordorigin="4467,955" coordsize="1300,349">
              <v:shape style="position:absolute;left:4467;top:955;width:1300;height:349" coordorigin="4467,955" coordsize="1300,349" path="m4467,1303l5767,955e" filled="false" stroked="true" strokeweight=".398pt" strokecolor="#231f20">
                <v:path arrowok="t"/>
              </v:shape>
            </v:group>
            <v:group style="position:absolute;left:5757;top:930;width:80;height:57" coordorigin="5757,930" coordsize="80,57">
              <v:shape style="position:absolute;left:5757;top:930;width:80;height:57" coordorigin="5757,930" coordsize="80,57" path="m5757,930l5767,986,5782,972,5799,959,5817,947,5833,938,5835,937,5819,937,5799,936,5777,933,5757,930xe" filled="true" fillcolor="#231f20" stroked="false">
                <v:path arrowok="t"/>
                <v:fill type="solid"/>
              </v:shape>
              <v:shape style="position:absolute;left:5757;top:930;width:80;height:57" coordorigin="5757,930" coordsize="80,57" path="m5836,936l5819,937,5835,937,5836,936xe" filled="true" fillcolor="#231f20" stroked="false">
                <v:path arrowok="t"/>
                <v:fill type="solid"/>
              </v:shape>
            </v:group>
            <v:group style="position:absolute;left:4119;top:4;width:349;height:1300" coordorigin="4119,4" coordsize="349,1300">
              <v:shape style="position:absolute;left:4119;top:4;width:349;height:1300" coordorigin="4119,4" coordsize="349,1300" path="m4467,1303l4119,4e" filled="false" stroked="true" strokeweight=".398pt" strokecolor="#231f20">
                <v:path arrowok="t"/>
              </v:shape>
            </v:group>
            <v:group style="position:absolute;left:4094;top:-66;width:57;height:80" coordorigin="4094,-66" coordsize="57,80">
              <v:shape style="position:absolute;left:4094;top:-66;width:57;height:80" coordorigin="4094,-66" coordsize="57,80" path="m4100,-66l4101,-49,4100,-28,4097,-7,4094,14,4150,4,4136,-12,4123,-29,4111,-46,4102,-62,4100,-66xe" filled="true" fillcolor="#231f20" stroked="false">
                <v:path arrowok="t"/>
                <v:fill type="solid"/>
              </v:shape>
            </v:group>
            <v:group style="position:absolute;left:4467;top:1303;width:675;height:390" coordorigin="4467,1303" coordsize="675,390">
              <v:shape style="position:absolute;left:4467;top:1303;width:675;height:390" coordorigin="4467,1303" coordsize="675,390" path="m4467,1303l5141,1692e" filled="false" stroked="true" strokeweight=".398pt" strokecolor="#231f20">
                <v:path arrowok="t"/>
              </v:shape>
            </v:group>
            <v:group style="position:absolute;left:5119;top:1667;width:85;height:62" coordorigin="5119,1667" coordsize="85,62">
              <v:shape style="position:absolute;left:5119;top:1667;width:85;height:62" coordorigin="5119,1667" coordsize="85,62" path="m5152,1667l5119,1714,5140,1715,5161,1718,5182,1722,5200,1727,5204,1728,5191,1716,5177,1701,5164,1684,5152,1667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/>
          <w:i/>
          <w:color w:val="231F20"/>
          <w:sz w:val="19"/>
        </w:rPr>
        <w:t>B</w:t>
      </w:r>
      <w:r>
        <w:rPr>
          <w:rFonts w:ascii="Times New Roman"/>
          <w:sz w:val="1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40"/>
          <w:pgMar w:top="500" w:bottom="280" w:left="1020" w:right="1020"/>
          <w:cols w:num="3" w:equalWidth="0">
            <w:col w:w="4864" w:space="40"/>
            <w:col w:w="379" w:space="40"/>
            <w:col w:w="4547"/>
          </w:cols>
        </w:sectPr>
      </w:pPr>
    </w:p>
    <w:p>
      <w:pPr>
        <w:spacing w:before="43"/>
        <w:ind w:left="5768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Joint intérieur</w:t>
      </w:r>
      <w:r>
        <w:rPr>
          <w:rFonts w:ascii="Times New Roman" w:hAns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49" w:lineRule="exact" w:before="109"/>
        <w:ind w:left="139" w:right="1645" w:firstLine="0"/>
        <w:jc w:val="center"/>
        <w:rPr>
          <w:rFonts w:ascii="Arial Narrow" w:hAnsi="Arial Narrow" w:cs="Arial Narrow" w:eastAsia="Arial Narrow"/>
          <w:sz w:val="19"/>
          <w:szCs w:val="19"/>
        </w:rPr>
      </w:pPr>
      <w:r>
        <w:rPr>
          <w:rFonts w:ascii="Arial Narrow" w:hAnsi="Arial Narrow"/>
          <w:color w:val="231F20"/>
          <w:spacing w:val="-33"/>
          <w:sz w:val="19"/>
        </w:rPr>
        <w:t>#»</w:t>
      </w:r>
      <w:r>
        <w:rPr>
          <w:rFonts w:ascii="Arial Narrow" w:hAnsi="Arial Narrow"/>
          <w:sz w:val="19"/>
        </w:rPr>
      </w:r>
    </w:p>
    <w:p>
      <w:pPr>
        <w:spacing w:line="150" w:lineRule="exact" w:before="0"/>
        <w:ind w:left="2673" w:right="416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i/>
          <w:color w:val="231F20"/>
          <w:sz w:val="19"/>
        </w:rPr>
        <w:t>x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before="0"/>
        <w:ind w:left="273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6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Implantation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repèrage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des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joints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On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modélise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liaison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glissière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entre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châssis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par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graphe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des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liaisons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-5"/>
        </w:rPr>
        <w:t> </w:t>
      </w:r>
      <w:r>
        <w:rPr>
          <w:rFonts w:ascii="Times New Roman" w:hAnsi="Times New Roman"/>
          <w:b/>
          <w:color w:val="231F20"/>
        </w:rPr>
        <w:t>7</w:t>
      </w:r>
      <w:r>
        <w:rPr>
          <w:rFonts w:ascii="Times New Roman" w:hAnsi="Times New Roman"/>
          <w:color w:val="231F20"/>
        </w:rPr>
        <w:t>.</w:t>
      </w:r>
      <w:r>
        <w:rPr>
          <w:rFonts w:ascii="Times New Roman" w:hAns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81" w:lineRule="auto" w:before="0"/>
        <w:ind w:left="2384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group style="position:absolute;margin-left:220.059097pt;margin-top:-25.024733pt;width:151.5pt;height:75.4pt;mso-position-horizontal-relative:page;mso-position-vertical-relative:paragraph;z-index:-118360" coordorigin="4401,-500" coordsize="3030,1508">
            <v:group style="position:absolute;left:5386;top:-497;width:1134;height:367" coordorigin="5386,-497" coordsize="1134,367">
              <v:shape style="position:absolute;left:5386;top:-497;width:1134;height:367" coordorigin="5386,-497" coordsize="1134,367" path="m6520,-313l6491,-371,6435,-410,6354,-443,6288,-461,6213,-476,6132,-487,6045,-494,5953,-497,5906,-496,5817,-491,5732,-482,5654,-469,5584,-452,5522,-433,5449,-398,5402,-357,5386,-313,5388,-298,5431,-242,5495,-205,5552,-184,5618,-166,5692,-151,5774,-140,5861,-133,5953,-130,5999,-131,6089,-136,6174,-145,6252,-158,6322,-174,6383,-194,6457,-229,6503,-269,6520,-313xe" filled="false" stroked="true" strokeweight=".398pt" strokecolor="#231f20">
                <v:path arrowok="t"/>
              </v:shape>
            </v:group>
            <v:group style="position:absolute;left:5386;top:637;width:1134;height:367" coordorigin="5386,637" coordsize="1134,367">
              <v:shape style="position:absolute;left:5386;top:637;width:1134;height:367" coordorigin="5386,637" coordsize="1134,367" path="m6520,820l6491,763,6435,724,6354,691,6288,673,6213,658,6132,647,6045,640,5953,637,5906,638,5817,643,5732,652,5654,665,5584,681,5522,701,5449,736,5402,776,5386,820,5388,835,5431,892,5495,929,5552,950,5618,968,5692,983,5774,994,5861,1001,5953,1004,5999,1003,6089,998,6174,989,6252,976,6322,959,6383,940,6457,905,6503,864,6520,820xe" filled="false" stroked="true" strokeweight=".398pt" strokecolor="#231f20">
                <v:path arrowok="t"/>
              </v:shape>
            </v:group>
            <v:group style="position:absolute;left:6020;top:-129;width:101;height:765" coordorigin="6020,-129" coordsize="101,765">
              <v:shape style="position:absolute;left:6020;top:-129;width:101;height:765" coordorigin="6020,-129" coordsize="101,765" path="m6032,-129l6065,-47,6090,31,6108,107,6118,181,6121,253,6120,290,6111,363,6095,437,6071,514,6039,594,6020,635e" filled="false" stroked="true" strokeweight=".398pt" strokecolor="#231f20">
                <v:path arrowok="t"/>
              </v:shape>
            </v:group>
            <v:group style="position:absolute;left:6523;top:-313;width:904;height:1134" coordorigin="6523,-313" coordsize="904,1134">
              <v:shape style="position:absolute;left:6523;top:-313;width:904;height:1134" coordorigin="6523,-313" coordsize="904,1134" path="m6523,-313l6638,-305,6698,-295,6759,-282,6820,-265,6881,-245,6941,-221,7000,-196,7058,-167,7113,-136,7166,-103,7215,-69,7301,6,7368,86,7412,169,7427,254,7423,296,7393,380,7338,462,7260,539,7166,610,7113,643,7058,674,7000,703,6941,728,6881,752,6820,772,6759,789,6698,802,6638,812,6580,818,6523,820e" filled="false" stroked="true" strokeweight=".398pt" strokecolor="#231f20">
                <v:path arrowok="t"/>
              </v:shape>
            </v:group>
            <v:group style="position:absolute;left:5785;top:-129;width:101;height:765" coordorigin="5785,-129" coordsize="101,765">
              <v:shape style="position:absolute;left:5785;top:-129;width:101;height:765" coordorigin="5785,-129" coordsize="101,765" path="m5874,-129l5841,-47,5816,31,5798,107,5788,181,5785,253,5786,290,5795,363,5811,437,5835,514,5867,594,5886,635e" filled="false" stroked="true" strokeweight=".398pt" strokecolor="#231f20">
                <v:path arrowok="t"/>
              </v:shape>
            </v:group>
            <v:group style="position:absolute;left:4405;top:-313;width:978;height:1134" coordorigin="4405,-313" coordsize="978,1134">
              <v:shape style="position:absolute;left:4405;top:-313;width:978;height:1134" coordorigin="4405,-313" coordsize="978,1134" path="m5383,-313l5266,-305,5203,-295,5139,-282,5074,-265,5009,-245,4944,-221,4879,-196,4816,-167,4756,-136,4698,-103,4643,-69,4593,-32,4506,45,4443,127,4410,211,4405,254,4410,296,4443,380,4506,462,4593,539,4643,576,4698,610,4756,643,4816,674,4879,703,4944,728,5009,752,5074,772,5139,789,5203,802,5266,812,5326,818,5383,820e" filled="false" stroked="true" strokeweight=".398pt" strokecolor="#231f2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98.871124pt;margin-top:8.654131pt;width:3.4pt;height:7.7pt;mso-position-horizontal-relative:page;mso-position-vertical-relative:paragraph;z-index:-118336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x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355713pt;margin-top:17.896902pt;width:3pt;height:7.7pt;mso-position-horizontal-relative:page;mso-position-vertical-relative:paragraph;z-index:-118312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z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z w:val="15"/>
        </w:rPr>
        <w:t>Cylindre</w:t>
      </w:r>
      <w:r>
        <w:rPr>
          <w:rFonts w:ascii="Arial" w:hAnsi="Arial"/>
          <w:i/>
          <w:color w:val="231F20"/>
          <w:sz w:val="15"/>
        </w:rPr>
        <w:t>/</w:t>
      </w:r>
      <w:r>
        <w:rPr>
          <w:rFonts w:ascii="Times New Roman" w:hAnsi="Times New Roman"/>
          <w:color w:val="231F20"/>
          <w:sz w:val="15"/>
        </w:rPr>
        <w:t>plan</w:t>
      </w:r>
      <w:r>
        <w:rPr>
          <w:rFonts w:ascii="Times New Roman" w:hAnsi="Times New Roman"/>
          <w:color w:val="231F20"/>
          <w:w w:val="102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normale</w:t>
      </w:r>
      <w:r>
        <w:rPr>
          <w:rFonts w:ascii="Times New Roman" w:hAnsi="Times New Roman"/>
          <w:color w:val="231F20"/>
          <w:spacing w:val="27"/>
          <w:sz w:val="15"/>
        </w:rPr>
        <w:t> </w:t>
      </w:r>
      <w:r>
        <w:rPr>
          <w:rFonts w:ascii="Arial Narrow" w:hAnsi="Arial Narrow"/>
          <w:color w:val="231F20"/>
          <w:spacing w:val="-27"/>
          <w:position w:val="6"/>
          <w:sz w:val="15"/>
        </w:rPr>
        <w:t>#»</w:t>
      </w:r>
      <w:r>
        <w:rPr>
          <w:rFonts w:ascii="Arial Narrow" w:hAnsi="Arial Narrow"/>
          <w:color w:val="231F20"/>
          <w:spacing w:val="-6"/>
          <w:w w:val="99"/>
          <w:position w:val="6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direction</w:t>
      </w:r>
      <w:r>
        <w:rPr>
          <w:rFonts w:ascii="Times New Roman" w:hAnsi="Times New Roman"/>
          <w:color w:val="231F20"/>
          <w:spacing w:val="13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(</w:t>
      </w:r>
      <w:r>
        <w:rPr>
          <w:rFonts w:ascii="Times New Roman" w:hAnsi="Times New Roman"/>
          <w:i/>
          <w:color w:val="231F20"/>
          <w:sz w:val="15"/>
        </w:rPr>
        <w:t>B</w:t>
      </w:r>
      <w:r>
        <w:rPr>
          <w:rFonts w:ascii="Calibri" w:hAnsi="Calibri"/>
          <w:color w:val="231F20"/>
          <w:sz w:val="15"/>
        </w:rPr>
        <w:t>,</w:t>
      </w:r>
      <w:r>
        <w:rPr>
          <w:rFonts w:ascii="Calibri" w:hAnsi="Calibri"/>
          <w:color w:val="231F20"/>
          <w:spacing w:val="-12"/>
          <w:sz w:val="15"/>
        </w:rPr>
        <w:t> </w:t>
      </w:r>
      <w:r>
        <w:rPr>
          <w:rFonts w:ascii="Arial Narrow" w:hAnsi="Arial Narrow"/>
          <w:color w:val="231F20"/>
          <w:spacing w:val="-10"/>
          <w:position w:val="6"/>
          <w:sz w:val="15"/>
        </w:rPr>
        <w:t>#»</w:t>
      </w:r>
      <w:r>
        <w:rPr>
          <w:rFonts w:ascii="Times New Roman" w:hAnsi="Times New Roman"/>
          <w:color w:val="231F20"/>
          <w:spacing w:val="-9"/>
          <w:sz w:val="15"/>
        </w:rPr>
        <w:t>)</w:t>
      </w:r>
      <w:r>
        <w:rPr>
          <w:rFonts w:ascii="Times New Roman" w:hAnsi="Times New Roman"/>
          <w:sz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81" w:lineRule="auto" w:before="0"/>
        <w:ind w:left="413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268.888123pt;margin-top:8.654131pt;width:3.4pt;height:7.7pt;mso-position-horizontal-relative:page;mso-position-vertical-relative:paragraph;z-index:-118288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x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372711pt;margin-top:17.896902pt;width:3pt;height:7.7pt;mso-position-horizontal-relative:page;mso-position-vertical-relative:paragraph;z-index:-118264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z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z w:val="15"/>
        </w:rPr>
        <w:t>Cylindre</w:t>
      </w:r>
      <w:r>
        <w:rPr>
          <w:rFonts w:ascii="Arial" w:hAnsi="Arial"/>
          <w:i/>
          <w:color w:val="231F20"/>
          <w:sz w:val="15"/>
        </w:rPr>
        <w:t>/</w:t>
      </w:r>
      <w:r>
        <w:rPr>
          <w:rFonts w:ascii="Times New Roman" w:hAnsi="Times New Roman"/>
          <w:color w:val="231F20"/>
          <w:sz w:val="15"/>
        </w:rPr>
        <w:t>plan</w:t>
      </w:r>
      <w:r>
        <w:rPr>
          <w:rFonts w:ascii="Times New Roman" w:hAnsi="Times New Roman"/>
          <w:color w:val="231F20"/>
          <w:w w:val="102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normale</w:t>
      </w:r>
      <w:r>
        <w:rPr>
          <w:rFonts w:ascii="Times New Roman" w:hAnsi="Times New Roman"/>
          <w:color w:val="231F20"/>
          <w:spacing w:val="27"/>
          <w:sz w:val="15"/>
        </w:rPr>
        <w:t> </w:t>
      </w:r>
      <w:r>
        <w:rPr>
          <w:rFonts w:ascii="Arial Narrow" w:hAnsi="Arial Narrow"/>
          <w:color w:val="231F20"/>
          <w:spacing w:val="-27"/>
          <w:position w:val="6"/>
          <w:sz w:val="15"/>
        </w:rPr>
        <w:t>#»</w:t>
      </w:r>
      <w:r>
        <w:rPr>
          <w:rFonts w:ascii="Arial Narrow" w:hAnsi="Arial Narrow"/>
          <w:color w:val="231F20"/>
          <w:spacing w:val="-6"/>
          <w:w w:val="99"/>
          <w:position w:val="6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direction</w:t>
      </w:r>
      <w:r>
        <w:rPr>
          <w:rFonts w:ascii="Times New Roman" w:hAnsi="Times New Roman"/>
          <w:color w:val="231F20"/>
          <w:spacing w:val="13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(</w:t>
      </w:r>
      <w:r>
        <w:rPr>
          <w:rFonts w:ascii="Times New Roman" w:hAnsi="Times New Roman"/>
          <w:i/>
          <w:color w:val="231F20"/>
          <w:sz w:val="15"/>
        </w:rPr>
        <w:t>A</w:t>
      </w:r>
      <w:r>
        <w:rPr>
          <w:rFonts w:ascii="Calibri" w:hAnsi="Calibri"/>
          <w:color w:val="231F20"/>
          <w:sz w:val="15"/>
        </w:rPr>
        <w:t>,</w:t>
      </w:r>
      <w:r>
        <w:rPr>
          <w:rFonts w:ascii="Calibri" w:hAnsi="Calibri"/>
          <w:color w:val="231F20"/>
          <w:spacing w:val="-12"/>
          <w:sz w:val="15"/>
        </w:rPr>
        <w:t> </w:t>
      </w:r>
      <w:r>
        <w:rPr>
          <w:rFonts w:ascii="Arial Narrow" w:hAnsi="Arial Narrow"/>
          <w:color w:val="231F20"/>
          <w:spacing w:val="-10"/>
          <w:position w:val="6"/>
          <w:sz w:val="15"/>
        </w:rPr>
        <w:t>#»</w:t>
      </w:r>
      <w:r>
        <w:rPr>
          <w:rFonts w:ascii="Times New Roman" w:hAnsi="Times New Roman"/>
          <w:color w:val="231F20"/>
          <w:spacing w:val="-9"/>
          <w:sz w:val="15"/>
        </w:rPr>
        <w:t>)</w:t>
      </w:r>
      <w:r>
        <w:rPr>
          <w:rFonts w:ascii="Times New Roman" w:hAnsi="Times New Roman"/>
          <w:sz w:val="15"/>
        </w:rPr>
      </w:r>
    </w:p>
    <w:p>
      <w:pPr>
        <w:spacing w:before="69"/>
        <w:ind w:left="-30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/>
          <w:color w:val="231F20"/>
          <w:spacing w:val="-2"/>
          <w:sz w:val="19"/>
        </w:rPr>
        <w:t>Vitre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173" w:lineRule="auto" w:before="0"/>
        <w:ind w:left="43" w:right="0" w:firstLine="0"/>
        <w:jc w:val="left"/>
        <w:rPr>
          <w:rFonts w:ascii="Arial Narrow" w:hAnsi="Arial Narrow" w:cs="Arial Narrow" w:eastAsia="Arial Narrow"/>
          <w:sz w:val="15"/>
          <w:szCs w:val="15"/>
        </w:rPr>
      </w:pPr>
      <w:r>
        <w:rPr/>
        <w:pict>
          <v:shape style="position:absolute;margin-left:342.189789pt;margin-top:8.370067pt;width:3pt;height:7.7pt;mso-position-horizontal-relative:page;mso-position-vertical-relative:paragraph;z-index:-118240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z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z w:val="15"/>
        </w:rPr>
        <w:t>Glissière</w:t>
      </w:r>
      <w:r>
        <w:rPr>
          <w:rFonts w:ascii="Times New Roman" w:hAnsi="Times New Roman"/>
          <w:color w:val="231F20"/>
          <w:w w:val="102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direction</w:t>
      </w:r>
      <w:r>
        <w:rPr>
          <w:rFonts w:ascii="Times New Roman" w:hAnsi="Times New Roman"/>
          <w:color w:val="231F20"/>
          <w:spacing w:val="28"/>
          <w:sz w:val="15"/>
        </w:rPr>
        <w:t> </w:t>
      </w:r>
      <w:r>
        <w:rPr>
          <w:rFonts w:ascii="Arial Narrow" w:hAnsi="Arial Narrow"/>
          <w:color w:val="231F20"/>
          <w:spacing w:val="-27"/>
          <w:position w:val="6"/>
          <w:sz w:val="15"/>
        </w:rPr>
        <w:t>#»</w:t>
      </w:r>
      <w:r>
        <w:rPr>
          <w:rFonts w:ascii="Arial Narrow" w:hAnsi="Arial Narrow"/>
          <w:sz w:val="15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4"/>
          <w:szCs w:val="24"/>
        </w:rPr>
      </w:pPr>
      <w:r>
        <w:rPr/>
        <w:br w:type="column"/>
      </w:r>
      <w:r>
        <w:rPr>
          <w:rFonts w:ascii="Arial Narrow"/>
          <w:sz w:val="24"/>
        </w:rPr>
      </w:r>
    </w:p>
    <w:p>
      <w:pPr>
        <w:spacing w:line="240" w:lineRule="auto" w:before="1"/>
        <w:rPr>
          <w:rFonts w:ascii="Arial Narrow" w:hAnsi="Arial Narrow" w:cs="Arial Narrow" w:eastAsia="Arial Narrow"/>
          <w:sz w:val="19"/>
          <w:szCs w:val="19"/>
        </w:rPr>
      </w:pPr>
    </w:p>
    <w:p>
      <w:pPr>
        <w:spacing w:line="181" w:lineRule="auto" w:before="0"/>
        <w:ind w:left="602" w:right="2382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406.363129pt;margin-top:8.654125pt;width:3.4pt;height:7.7pt;mso-position-horizontal-relative:page;mso-position-vertical-relative:paragraph;z-index:-118216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x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625824pt;margin-top:17.896894pt;width:3.4pt;height:7.7pt;mso-position-horizontal-relative:page;mso-position-vertical-relative:paragraph;z-index:-118192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5"/>
                    </w:rPr>
                    <w:t>y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z w:val="15"/>
        </w:rPr>
        <w:t>Cylindre</w:t>
      </w:r>
      <w:r>
        <w:rPr>
          <w:rFonts w:ascii="Arial" w:hAnsi="Arial"/>
          <w:i/>
          <w:color w:val="231F20"/>
          <w:sz w:val="15"/>
        </w:rPr>
        <w:t>/</w:t>
      </w:r>
      <w:r>
        <w:rPr>
          <w:rFonts w:ascii="Times New Roman" w:hAnsi="Times New Roman"/>
          <w:color w:val="231F20"/>
          <w:sz w:val="15"/>
        </w:rPr>
        <w:t>plan</w:t>
      </w:r>
      <w:r>
        <w:rPr>
          <w:rFonts w:ascii="Times New Roman" w:hAnsi="Times New Roman"/>
          <w:color w:val="231F20"/>
          <w:w w:val="102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normale</w:t>
      </w:r>
      <w:r>
        <w:rPr>
          <w:rFonts w:ascii="Times New Roman" w:hAnsi="Times New Roman"/>
          <w:color w:val="231F20"/>
          <w:spacing w:val="27"/>
          <w:sz w:val="15"/>
        </w:rPr>
        <w:t> </w:t>
      </w:r>
      <w:r>
        <w:rPr>
          <w:rFonts w:ascii="Arial Narrow" w:hAnsi="Arial Narrow"/>
          <w:color w:val="231F20"/>
          <w:spacing w:val="-27"/>
          <w:position w:val="6"/>
          <w:sz w:val="15"/>
        </w:rPr>
        <w:t>#»</w:t>
      </w:r>
      <w:r>
        <w:rPr>
          <w:rFonts w:ascii="Arial Narrow" w:hAnsi="Arial Narrow"/>
          <w:color w:val="231F20"/>
          <w:spacing w:val="-6"/>
          <w:w w:val="99"/>
          <w:position w:val="6"/>
          <w:sz w:val="15"/>
        </w:rPr>
        <w:t> </w:t>
      </w:r>
      <w:r>
        <w:rPr>
          <w:rFonts w:ascii="Times New Roman" w:hAnsi="Times New Roman"/>
          <w:color w:val="231F20"/>
          <w:sz w:val="15"/>
        </w:rPr>
        <w:t>direction</w:t>
      </w:r>
      <w:r>
        <w:rPr>
          <w:rFonts w:ascii="Times New Roman" w:hAnsi="Times New Roman"/>
          <w:color w:val="231F20"/>
          <w:spacing w:val="11"/>
          <w:sz w:val="15"/>
        </w:rPr>
        <w:t> </w:t>
      </w:r>
      <w:r>
        <w:rPr>
          <w:rFonts w:ascii="Times New Roman" w:hAnsi="Times New Roman"/>
          <w:color w:val="231F20"/>
          <w:spacing w:val="-2"/>
          <w:sz w:val="15"/>
        </w:rPr>
        <w:t>(</w:t>
      </w:r>
      <w:r>
        <w:rPr>
          <w:rFonts w:ascii="Times New Roman" w:hAnsi="Times New Roman"/>
          <w:i/>
          <w:color w:val="231F20"/>
          <w:spacing w:val="-2"/>
          <w:sz w:val="15"/>
        </w:rPr>
        <w:t>C</w:t>
      </w:r>
      <w:r>
        <w:rPr>
          <w:rFonts w:ascii="Calibri" w:hAnsi="Calibri"/>
          <w:color w:val="231F20"/>
          <w:spacing w:val="-2"/>
          <w:sz w:val="15"/>
        </w:rPr>
        <w:t>,</w:t>
      </w:r>
      <w:r>
        <w:rPr>
          <w:rFonts w:ascii="Calibri" w:hAnsi="Calibri"/>
          <w:color w:val="231F20"/>
          <w:spacing w:val="-12"/>
          <w:sz w:val="15"/>
        </w:rPr>
        <w:t> </w:t>
      </w:r>
      <w:r>
        <w:rPr>
          <w:rFonts w:ascii="Arial Narrow" w:hAnsi="Arial Narrow"/>
          <w:color w:val="231F20"/>
          <w:spacing w:val="-10"/>
          <w:position w:val="6"/>
          <w:sz w:val="15"/>
        </w:rPr>
        <w:t>#»</w:t>
      </w:r>
      <w:r>
        <w:rPr>
          <w:rFonts w:ascii="Times New Roman" w:hAnsi="Times New Roman"/>
          <w:color w:val="231F20"/>
          <w:spacing w:val="-9"/>
          <w:sz w:val="15"/>
        </w:rPr>
        <w:t>)</w:t>
      </w:r>
      <w:r>
        <w:rPr>
          <w:rFonts w:ascii="Times New Roman" w:hAnsi="Times New Roman"/>
          <w:sz w:val="15"/>
        </w:rPr>
      </w:r>
    </w:p>
    <w:p>
      <w:pPr>
        <w:spacing w:after="0" w:line="181" w:lineRule="auto"/>
        <w:jc w:val="left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11910" w:h="16840"/>
          <w:pgMar w:top="500" w:bottom="280" w:left="1020" w:right="1020"/>
          <w:cols w:num="5" w:equalWidth="0">
            <w:col w:w="3332" w:space="40"/>
            <w:col w:w="1361" w:space="40"/>
            <w:col w:w="352" w:space="40"/>
            <w:col w:w="729" w:space="40"/>
            <w:col w:w="3936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69"/>
        <w:ind w:left="1166" w:right="1166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Châssis</w:t>
      </w:r>
      <w:r>
        <w:rPr>
          <w:rFonts w:ascii="Times New Roman" w:hAnsi="Times New Roman"/>
          <w:sz w:val="19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 w:before="59"/>
        <w:ind w:left="2215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7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Graphe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liaisons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châssis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BodyText"/>
        <w:tabs>
          <w:tab w:pos="680" w:val="left" w:leader="none"/>
        </w:tabs>
        <w:spacing w:line="251" w:lineRule="auto"/>
        <w:ind w:left="680" w:right="111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w w:val="95"/>
        </w:rPr>
        <w:t>Q5.</w:t>
        <w:tab/>
      </w:r>
      <w:r>
        <w:rPr>
          <w:rFonts w:ascii="Times New Roman" w:hAnsi="Times New Roman" w:cs="Times New Roman" w:eastAsia="Times New Roman"/>
          <w:color w:val="231F20"/>
        </w:rPr>
        <w:t>Réaliser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cinématique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perspective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correspondant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graphe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liaisons</w:t>
      </w:r>
      <w:r>
        <w:rPr>
          <w:rFonts w:ascii="Times New Roman" w:hAnsi="Times New Roman" w:cs="Times New Roman" w:eastAsia="Times New Roman"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utilisant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l’épure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document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réponse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DR2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tabs>
          <w:tab w:pos="680" w:val="left" w:leader="none"/>
        </w:tabs>
        <w:spacing w:line="355" w:lineRule="auto" w:before="66"/>
        <w:ind w:right="412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w w:val="95"/>
        </w:rPr>
        <w:t>Q6.</w:t>
        <w:tab/>
      </w:r>
      <w:r>
        <w:rPr>
          <w:rFonts w:ascii="Times New Roman" w:hAnsi="Times New Roman" w:cs="Times New Roman" w:eastAsia="Times New Roman"/>
          <w:color w:val="231F20"/>
        </w:rPr>
        <w:t>Calculer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degré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d’hyperstatisme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défini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graphe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liaisons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7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  <w:color w:val="231F20"/>
          <w:spacing w:val="31"/>
          <w:w w:val="9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w w:val="95"/>
        </w:rPr>
        <w:t>Q7.</w:t>
        <w:tab/>
      </w:r>
      <w:r>
        <w:rPr>
          <w:rFonts w:ascii="Times New Roman" w:hAnsi="Times New Roman" w:cs="Times New Roman" w:eastAsia="Times New Roman"/>
          <w:color w:val="231F20"/>
        </w:rPr>
        <w:t>Préciser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rôle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vis-à-vis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degré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d’hyperstatisme.</w:t>
      </w:r>
      <w:r>
        <w:rPr>
          <w:rFonts w:ascii="Times New Roman" w:hAnsi="Times New Roman" w:cs="Times New Roman" w:eastAsia="Times New Roman"/>
        </w:rPr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pStyle w:val="Heading3"/>
        <w:numPr>
          <w:ilvl w:val="2"/>
          <w:numId w:val="4"/>
        </w:numPr>
        <w:tabs>
          <w:tab w:pos="898" w:val="left" w:leader="none"/>
        </w:tabs>
        <w:spacing w:line="240" w:lineRule="auto" w:before="31" w:after="0"/>
        <w:ind w:left="897" w:right="0" w:hanging="784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Guidage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6"/>
          <w:szCs w:val="16"/>
        </w:rPr>
        <w:sectPr>
          <w:pgSz w:w="11910" w:h="16840"/>
          <w:pgMar w:header="0" w:footer="1119" w:top="1100" w:bottom="1300" w:left="1020" w:right="1020"/>
        </w:sectPr>
      </w:pPr>
    </w:p>
    <w:p>
      <w:pPr>
        <w:pStyle w:val="BodyText"/>
        <w:spacing w:line="251" w:lineRule="auto" w:before="59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3"/>
        </w:rPr>
        <w:t> </w:t>
      </w:r>
      <w:r>
        <w:rPr>
          <w:rFonts w:ascii="Times New Roman" w:hAnsi="Times New Roman" w:cs="Times New Roman" w:eastAsia="Times New Roman"/>
          <w:color w:val="231F20"/>
        </w:rPr>
        <w:t>structure</w:t>
      </w:r>
      <w:r>
        <w:rPr>
          <w:rFonts w:ascii="Times New Roman" w:hAnsi="Times New Roman" w:cs="Times New Roman" w:eastAsia="Times New Roman"/>
          <w:color w:val="231F20"/>
          <w:spacing w:val="3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4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33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</w:t>
      </w:r>
      <w:r>
        <w:rPr>
          <w:rFonts w:ascii="Times New Roman" w:hAnsi="Times New Roman" w:cs="Times New Roman" w:eastAsia="Times New Roman"/>
          <w:color w:val="231F20"/>
          <w:spacing w:val="34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proche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celle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(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8</w:t>
      </w:r>
      <w:r>
        <w:rPr>
          <w:rFonts w:ascii="Times New Roman" w:hAnsi="Times New Roman" w:cs="Times New Roman" w:eastAsia="Times New Roman"/>
          <w:color w:val="231F20"/>
        </w:rPr>
        <w:t>).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moto-réducteur</w:t>
      </w:r>
      <w:r>
        <w:rPr>
          <w:rFonts w:ascii="Times New Roman" w:hAnsi="Times New Roman" w:cs="Times New Roman" w:eastAsia="Times New Roman"/>
          <w:color w:val="231F20"/>
          <w:spacing w:val="53"/>
        </w:rPr>
        <w:t> </w:t>
      </w:r>
      <w:r>
        <w:rPr>
          <w:rFonts w:ascii="Times New Roman" w:hAnsi="Times New Roman" w:cs="Times New Roman" w:eastAsia="Times New Roman"/>
          <w:color w:val="231F20"/>
        </w:rPr>
        <w:t>entraîne,</w:t>
      </w:r>
      <w:r>
        <w:rPr>
          <w:rFonts w:ascii="Times New Roman" w:hAnsi="Times New Roman" w:cs="Times New Roman" w:eastAsia="Times New Roman"/>
          <w:color w:val="231F20"/>
          <w:spacing w:val="53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54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l’intermédiaire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tambour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poulies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câble,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qui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guidée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trois rails</w:t>
      </w:r>
      <w:r>
        <w:rPr>
          <w:rFonts w:ascii="Times New Roman" w:hAnsi="Times New Roman" w:cs="Times New Roman" w:eastAsia="Times New Roman"/>
          <w:color w:val="231F20"/>
          <w:spacing w:val="-1"/>
        </w:rPr>
        <w:t> (inférieur, </w:t>
      </w:r>
      <w:r>
        <w:rPr>
          <w:rFonts w:ascii="Times New Roman" w:hAnsi="Times New Roman" w:cs="Times New Roman" w:eastAsia="Times New Roman"/>
          <w:color w:val="231F20"/>
        </w:rPr>
        <w:t>milieu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et su-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périeur)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grâce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trois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chariots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liaison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porte. Des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galets</w:t>
      </w:r>
      <w:r>
        <w:rPr>
          <w:rFonts w:ascii="Times New Roman" w:hAnsi="Times New Roman" w:cs="Times New Roman" w:eastAsia="Times New Roman"/>
          <w:color w:val="231F20"/>
        </w:rPr>
        <w:t> (trois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chariot) sont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montés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ces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chariots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pour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assurer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guidage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rails.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chaîne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d’information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coulis-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sante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exactement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même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vitre.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BDD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9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92"/>
        <w:ind w:left="680" w:right="63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Q8.</w:t>
      </w:r>
      <w:r>
        <w:rPr>
          <w:rFonts w:ascii="Times New Roman" w:hAnsi="Times New Roman"/>
          <w:b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comparant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diagrammes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BDD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porte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coulissante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vitre,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indiquer</w:t>
      </w:r>
      <w:r>
        <w:rPr>
          <w:rFonts w:ascii="Times New Roman" w:hAnsi="Times New Roman"/>
          <w:color w:val="231F20"/>
          <w:spacing w:val="-19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manière</w:t>
      </w:r>
      <w:r>
        <w:rPr>
          <w:rFonts w:ascii="Times New Roman" w:hAnsi="Times New Roman"/>
          <w:color w:val="231F20"/>
          <w:spacing w:val="37"/>
        </w:rPr>
        <w:t> </w:t>
      </w:r>
      <w:r>
        <w:rPr>
          <w:rFonts w:ascii="Times New Roman" w:hAnsi="Times New Roman"/>
          <w:color w:val="231F20"/>
        </w:rPr>
        <w:t>synthétique</w:t>
      </w:r>
      <w:r>
        <w:rPr>
          <w:rFonts w:ascii="Times New Roman" w:hAnsi="Times New Roman"/>
          <w:color w:val="231F20"/>
          <w:spacing w:val="38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38"/>
        </w:rPr>
        <w:t> </w:t>
      </w:r>
      <w:r>
        <w:rPr>
          <w:rFonts w:ascii="Times New Roman" w:hAnsi="Times New Roman"/>
          <w:color w:val="231F20"/>
        </w:rPr>
        <w:t>sous-ensembles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identiques</w:t>
      </w:r>
      <w:r>
        <w:rPr>
          <w:rFonts w:ascii="Times New Roman" w:hAnsi="Times New Roman"/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ceux</w:t>
      </w:r>
      <w:r>
        <w:rPr>
          <w:rFonts w:ascii="Times New Roman" w:hAnsi="Times New Roman"/>
          <w:color w:val="231F20"/>
          <w:spacing w:val="41"/>
        </w:rPr>
        <w:t> </w:t>
      </w:r>
      <w:r>
        <w:rPr>
          <w:rFonts w:ascii="Times New Roman" w:hAnsi="Times New Roman"/>
          <w:color w:val="231F20"/>
        </w:rPr>
        <w:t>qui</w:t>
      </w:r>
      <w:r>
        <w:rPr>
          <w:rFonts w:ascii="Times New Roman" w:hAnsi="Times New Roman"/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di</w:t>
      </w:r>
      <w:r>
        <w:rPr>
          <w:rFonts w:ascii="Arial" w:hAnsi="Arial"/>
          <w:i/>
          <w:color w:val="231F20"/>
        </w:rPr>
        <w:t>ff</w:t>
      </w:r>
      <w:r>
        <w:rPr>
          <w:rFonts w:ascii="Times New Roman" w:hAnsi="Times New Roman"/>
          <w:color w:val="231F20"/>
        </w:rPr>
        <w:t>èrent</w:t>
      </w:r>
      <w:r>
        <w:rPr>
          <w:rFonts w:ascii="Times New Roman" w:hAnsi="Times New Roman"/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(ne</w:t>
      </w:r>
      <w:r>
        <w:rPr>
          <w:rFonts w:ascii="Times New Roman" w:hAnsi="Times New Roman"/>
          <w:color w:val="231F20"/>
          <w:spacing w:val="41"/>
        </w:rPr>
        <w:t> </w:t>
      </w:r>
      <w:r>
        <w:rPr>
          <w:rFonts w:ascii="Times New Roman" w:hAnsi="Times New Roman"/>
          <w:color w:val="231F20"/>
        </w:rPr>
        <w:t>pas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lister</w:t>
      </w:r>
      <w:r>
        <w:rPr>
          <w:rFonts w:ascii="Times New Roman" w:hAnsi="Times New Roman"/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tous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constituants).</w:t>
      </w:r>
      <w:r>
        <w:rPr>
          <w:rFonts w:ascii="Times New Roman" w:hAnsi="Times New Roman"/>
        </w:rPr>
      </w:r>
    </w:p>
    <w:p>
      <w:pPr>
        <w:pStyle w:val="BodyText"/>
        <w:spacing w:line="251" w:lineRule="auto" w:before="136"/>
        <w:ind w:left="680" w:right="63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Q9.</w:t>
      </w:r>
      <w:r>
        <w:rPr>
          <w:rFonts w:ascii="Times New Roman" w:hAnsi="Times New Roman" w:cs="Times New Roman" w:eastAsia="Times New Roman"/>
          <w:b/>
          <w:bCs/>
          <w:color w:val="231F20"/>
          <w:spacing w:val="15"/>
        </w:rPr>
        <w:t> </w:t>
      </w:r>
      <w:r>
        <w:rPr>
          <w:rFonts w:ascii="Times New Roman" w:hAnsi="Times New Roman" w:cs="Times New Roman" w:eastAsia="Times New Roman"/>
          <w:color w:val="231F20"/>
        </w:rPr>
        <w:t>Indiquer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l’intérêt</w:t>
      </w:r>
      <w:r>
        <w:rPr>
          <w:rFonts w:ascii="Times New Roman" w:hAnsi="Times New Roman" w:cs="Times New Roman" w:eastAsia="Times New Roman"/>
          <w:color w:val="231F20"/>
          <w:spacing w:val="1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5"/>
        </w:rPr>
        <w:t> </w:t>
      </w:r>
      <w:r>
        <w:rPr>
          <w:rFonts w:ascii="Times New Roman" w:hAnsi="Times New Roman" w:cs="Times New Roman" w:eastAsia="Times New Roman"/>
          <w:color w:val="231F20"/>
        </w:rPr>
        <w:t>solution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guidage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retenue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rapport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celle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lève-vitre.</w:t>
      </w:r>
      <w:r>
        <w:rPr>
          <w:rFonts w:ascii="Times New Roman" w:hAnsi="Times New Roman" w:cs="Times New Roman" w:eastAsia="Times New Roman"/>
        </w:rPr>
      </w:r>
    </w:p>
    <w:p>
      <w:pPr>
        <w:spacing w:before="100"/>
        <w:ind w:left="113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 w:hAnsi="Times New Roman"/>
          <w:color w:val="231F20"/>
          <w:sz w:val="19"/>
        </w:rPr>
        <w:t>Rail supérieur</w:t>
      </w:r>
      <w:r>
        <w:rPr>
          <w:rFonts w:ascii="Times New Roman" w:hAnsi="Times New Roman"/>
          <w:sz w:val="1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40"/>
          <w:pgMar w:top="500" w:bottom="280" w:left="1020" w:right="1020"/>
          <w:cols w:num="2" w:equalWidth="0">
            <w:col w:w="4715" w:space="2537"/>
            <w:col w:w="2618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69"/>
        <w:ind w:left="556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304.527985pt;margin-top:-289.653381pt;width:226.8pt;height:292.4pt;mso-position-horizontal-relative:page;mso-position-vertical-relative:paragraph;z-index:2368" coordorigin="6091,-5793" coordsize="4536,5848">
            <v:shape style="position:absolute;left:6091;top:-5277;width:4535;height:4871" type="#_x0000_t75" stroked="false">
              <v:imagedata r:id="rId16" o:title=""/>
            </v:shape>
            <v:group style="position:absolute;left:7083;top:-4939;width:517;height:517" coordorigin="7083,-4939" coordsize="517,517">
              <v:shape style="position:absolute;left:7083;top:-4939;width:517;height:517" coordorigin="7083,-4939" coordsize="517,517" path="m7599,-4422l7083,-4939e" filled="false" stroked="true" strokeweight=".398pt" strokecolor="#231f20">
                <v:path arrowok="t"/>
              </v:shape>
            </v:group>
            <v:group style="position:absolute;left:7572;top:-4444;width:78;height:73" coordorigin="7572,-4444" coordsize="78,73">
              <v:shape style="position:absolute;left:7572;top:-4444;width:78;height:73" coordorigin="7572,-4444" coordsize="78,73" path="m7616,-4444l7572,-4407,7592,-4401,7612,-4392,7630,-4383,7646,-4374,7650,-4372,7641,-4387,7631,-4405,7623,-4424,7616,-4444xe" filled="true" fillcolor="#231f20" stroked="false">
                <v:path arrowok="t"/>
                <v:fill type="solid"/>
              </v:shape>
            </v:group>
            <v:group style="position:absolute;left:8925;top:-5789;width:517;height:517" coordorigin="8925,-5789" coordsize="517,517">
              <v:shape style="position:absolute;left:8925;top:-5789;width:517;height:517" coordorigin="8925,-5789" coordsize="517,517" path="m9441,-5273l8925,-5789e" filled="false" stroked="true" strokeweight=".398pt" strokecolor="#231f20">
                <v:path arrowok="t"/>
              </v:shape>
            </v:group>
            <v:group style="position:absolute;left:9415;top:-5295;width:78;height:73" coordorigin="9415,-5295" coordsize="78,73">
              <v:shape style="position:absolute;left:9415;top:-5295;width:78;height:73" coordorigin="9415,-5295" coordsize="78,73" path="m9458,-5295l9415,-5257,9434,-5251,9454,-5243,9473,-5234,9489,-5224,9492,-5222,9483,-5237,9474,-5255,9465,-5275,9458,-5295xe" filled="true" fillcolor="#231f20" stroked="false">
                <v:path arrowok="t"/>
                <v:fill type="solid"/>
              </v:shape>
            </v:group>
            <v:group style="position:absolute;left:9543;top:-4428;width:517;height:517" coordorigin="9543,-4428" coordsize="517,517">
              <v:shape style="position:absolute;left:9543;top:-4428;width:517;height:517" coordorigin="9543,-4428" coordsize="517,517" path="m9543,-3912l10059,-4428e" filled="false" stroked="true" strokeweight=".398pt" strokecolor="#231f20">
                <v:path arrowok="t"/>
              </v:shape>
            </v:group>
            <v:group style="position:absolute;left:9492;top:-3939;width:73;height:78" coordorigin="9492,-3939" coordsize="73,78">
              <v:shape style="position:absolute;left:9492;top:-3939;width:73;height:78" coordorigin="9492,-3939" coordsize="73,78" path="m9527,-3939l9504,-3881,9492,-3862,9507,-3871,9525,-3880,9545,-3888,9565,-3895,9527,-3939xe" filled="true" fillcolor="#231f20" stroked="false">
                <v:path arrowok="t"/>
                <v:fill type="solid"/>
              </v:shape>
            </v:group>
            <v:group style="position:absolute;left:8928;top:-3368;width:791;height:527" coordorigin="8928,-3368" coordsize="791,527">
              <v:shape style="position:absolute;left:8928;top:-3368;width:791;height:527" coordorigin="8928,-3368" coordsize="791,527" path="m8928,-3368l9719,-2841e" filled="false" stroked="true" strokeweight=".398pt" strokecolor="#231f20">
                <v:path arrowok="t"/>
              </v:shape>
            </v:group>
            <v:group style="position:absolute;left:8869;top:-3408;width:84;height:65" coordorigin="8869,-3408" coordsize="84,65">
              <v:shape style="position:absolute;left:8869;top:-3408;width:84;height:65" coordorigin="8869,-3408" coordsize="84,65" path="m8869,-3408l8880,-3395,8893,-3379,8905,-3362,8916,-3343,8952,-3389,8931,-3391,8910,-3395,8890,-3400,8872,-3406,8869,-3408xe" filled="true" fillcolor="#231f20" stroked="false">
                <v:path arrowok="t"/>
                <v:fill type="solid"/>
              </v:shape>
            </v:group>
            <v:group style="position:absolute;left:8409;top:-1231;width:517;height:517" coordorigin="8409,-1231" coordsize="517,517">
              <v:shape style="position:absolute;left:8409;top:-1231;width:517;height:517" coordorigin="8409,-1231" coordsize="517,517" path="m8409,-1231l8925,-715e" filled="false" stroked="true" strokeweight=".398pt" strokecolor="#231f20">
                <v:path arrowok="t"/>
              </v:shape>
            </v:group>
            <v:group style="position:absolute;left:8358;top:-1282;width:78;height:73" coordorigin="8358,-1282" coordsize="78,73">
              <v:shape style="position:absolute;left:8358;top:-1282;width:78;height:73" coordorigin="8358,-1282" coordsize="78,73" path="m8358,-1282l8367,-1267,8377,-1249,8385,-1229,8392,-1209,8436,-1247,8416,-1253,8396,-1261,8377,-1270,8362,-1280,8358,-1282xe" filled="true" fillcolor="#231f20" stroked="false">
                <v:path arrowok="t"/>
                <v:fill type="solid"/>
              </v:shape>
            </v:group>
            <v:group style="position:absolute;left:6708;top:-466;width:517;height:517" coordorigin="6708,-466" coordsize="517,517">
              <v:shape style="position:absolute;left:6708;top:-466;width:517;height:517" coordorigin="6708,-466" coordsize="517,517" path="m6708,-466l7224,50e" filled="false" stroked="true" strokeweight=".398pt" strokecolor="#231f20">
                <v:path arrowok="t"/>
              </v:shape>
            </v:group>
            <v:group style="position:absolute;left:6657;top:-517;width:78;height:73" coordorigin="6657,-517" coordsize="78,73">
              <v:shape style="position:absolute;left:6657;top:-517;width:78;height:73" coordorigin="6657,-517" coordsize="78,73" path="m6657,-517l6667,-502,6676,-484,6684,-464,6691,-444,6735,-481,6715,-488,6695,-496,6677,-505,6661,-514,6657,-517xe" filled="true" fillcolor="#231f20" stroked="false">
                <v:path arrowok="t"/>
                <v:fill type="solid"/>
              </v:shape>
              <v:shape style="position:absolute;left:6416;top:-5194;width:1334;height:192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Chariot supérieur</w:t>
                      </w:r>
                      <w:r>
                        <w:rPr>
                          <w:rFonts w:ascii="Times New Roman" w:hAns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9631;top:-4644;width:856;height:192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9"/>
                        </w:rPr>
                        <w:t>Rail milieu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9164;top:-2792;width:1111;height:192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9"/>
                        </w:rPr>
                        <w:t>Chariot milieu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8413;top:-666;width:1026;height:192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Rail inférieur</w:t>
                      </w:r>
                      <w:r>
                        <w:rPr>
                          <w:rFonts w:ascii="Times New Roman" w:hAns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 w:hAnsi="Times New Roman"/>
          <w:color w:val="231F20"/>
          <w:sz w:val="19"/>
        </w:rPr>
        <w:t>Chariot inférieur</w:t>
      </w:r>
      <w:r>
        <w:rPr>
          <w:rFonts w:ascii="Times New Roman" w:hAnsi="Times New Roman"/>
          <w:sz w:val="19"/>
        </w:rPr>
      </w:r>
    </w:p>
    <w:p>
      <w:pPr>
        <w:pStyle w:val="BodyText"/>
        <w:spacing w:line="251" w:lineRule="auto" w:before="119"/>
        <w:ind w:left="4937"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8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Description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guidage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58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8.05pt;height:252.45pt;mso-position-horizontal-relative:char;mso-position-vertical-relative:line" coordorigin="0,0" coordsize="6561,5049">
            <v:group style="position:absolute;left:6;top:6;width:6548;height:5036" coordorigin="6,6" coordsize="6548,5036">
              <v:shape style="position:absolute;left:6;top:6;width:6548;height:5036" coordorigin="6,6" coordsize="6548,5036" path="m6,6l6554,6,6554,5042,6,5042,6,6xe" filled="false" stroked="true" strokeweight=".641pt" strokecolor="#545454">
                <v:path arrowok="t"/>
              </v:shape>
              <v:shape style="position:absolute;left:105;top:70;width:3775;height:139" type="#_x0000_t75" stroked="false">
                <v:imagedata r:id="rId17" o:title=""/>
              </v:shape>
            </v:group>
            <v:group style="position:absolute;left:6;top:237;width:3819;height:2" coordorigin="6,237" coordsize="3819,2">
              <v:shape style="position:absolute;left:6;top:237;width:3819;height:2" coordorigin="6,237" coordsize="3819,0" path="m6,237l3825,237e" filled="false" stroked="true" strokeweight=".641pt" strokecolor="#545454">
                <v:path arrowok="t"/>
              </v:shape>
            </v:group>
            <v:group style="position:absolute;left:3940;top:6;width:2;height:154" coordorigin="3940,6" coordsize="2,154">
              <v:shape style="position:absolute;left:3940;top:6;width:2;height:154" coordorigin="3940,6" coordsize="0,154" path="m3940,6l3940,160e" filled="false" stroked="true" strokeweight=".641pt" strokecolor="#545454">
                <v:path arrowok="t"/>
              </v:shape>
            </v:group>
            <v:group style="position:absolute;left:3825;top:160;width:116;height:77" coordorigin="3825,160" coordsize="116,77">
              <v:shape style="position:absolute;left:3825;top:160;width:116;height:77" coordorigin="3825,160" coordsize="116,77" path="m3825,237l3940,160e" filled="false" stroked="true" strokeweight=".641pt" strokecolor="#545454">
                <v:path arrowok="t"/>
              </v:shape>
              <v:shape style="position:absolute;left:205;top:384;width:6131;height:4440" type="#_x0000_t75" stroked="false">
                <v:imagedata r:id="rId18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59"/>
        <w:ind w:left="24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9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BDD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porte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coulissante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pStyle w:val="Heading2"/>
        <w:numPr>
          <w:ilvl w:val="1"/>
          <w:numId w:val="4"/>
        </w:numPr>
        <w:tabs>
          <w:tab w:pos="840" w:val="left" w:leader="none"/>
        </w:tabs>
        <w:spacing w:line="240" w:lineRule="auto" w:before="33" w:after="0"/>
        <w:ind w:left="839" w:right="0" w:hanging="726"/>
        <w:jc w:val="both"/>
        <w:rPr>
          <w:b w:val="0"/>
          <w:bCs w:val="0"/>
        </w:rPr>
      </w:pPr>
      <w:r>
        <w:rPr>
          <w:color w:val="231F20"/>
          <w:w w:val="105"/>
        </w:rPr>
        <w:t>Modélisation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des</w:t>
      </w:r>
      <w:r>
        <w:rPr>
          <w:color w:val="231F20"/>
          <w:spacing w:val="-26"/>
          <w:w w:val="105"/>
        </w:rPr>
        <w:t> </w:t>
      </w:r>
      <w:r>
        <w:rPr>
          <w:color w:val="231F20"/>
          <w:spacing w:val="-3"/>
          <w:w w:val="105"/>
        </w:rPr>
        <w:t>e</w:t>
      </w:r>
      <w:r>
        <w:rPr>
          <w:rFonts w:ascii="Gill Sans MT" w:hAnsi="Gill Sans MT"/>
          <w:b w:val="0"/>
          <w:i/>
          <w:color w:val="231F20"/>
          <w:spacing w:val="-2"/>
          <w:w w:val="105"/>
        </w:rPr>
        <w:t>ff</w:t>
      </w:r>
      <w:r>
        <w:rPr>
          <w:color w:val="231F20"/>
          <w:spacing w:val="-3"/>
          <w:w w:val="105"/>
        </w:rPr>
        <w:t>orts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26"/>
          <w:w w:val="105"/>
        </w:rPr>
        <w:t> </w:t>
      </w:r>
      <w:r>
        <w:rPr>
          <w:color w:val="231F20"/>
          <w:spacing w:val="-2"/>
          <w:w w:val="105"/>
        </w:rPr>
        <w:t>frottement</w:t>
      </w:r>
      <w:r>
        <w:rPr>
          <w:b w:val="0"/>
        </w:rPr>
      </w:r>
    </w:p>
    <w:p>
      <w:pPr>
        <w:pStyle w:val="BodyText"/>
        <w:spacing w:line="251" w:lineRule="auto" w:before="175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point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vue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mécaniques,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jouent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fortement sur le comportement de la motorisation au cours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temps.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C’est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pourquoi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important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d’évaluer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l’impact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frottements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comporte-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ment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système.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appliquent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action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part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d’autre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vitre.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s’agira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justifier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si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sim-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plifié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peut être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utilisé pour l’élaboration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de la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commande à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fin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partie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II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33"/>
        </w:rPr>
        <w:t> </w:t>
      </w:r>
      <w:r>
        <w:rPr>
          <w:rFonts w:ascii="Times New Roman" w:hAnsi="Times New Roman"/>
          <w:color w:val="231F20"/>
        </w:rPr>
        <w:t>paramétrage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donné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34"/>
        </w:rPr>
        <w:t> </w:t>
      </w:r>
      <w:r>
        <w:rPr>
          <w:rFonts w:ascii="Times New Roman" w:hAnsi="Times New Roman"/>
          <w:b/>
          <w:color w:val="231F20"/>
        </w:rPr>
        <w:t>10</w:t>
      </w:r>
      <w:r>
        <w:rPr>
          <w:rFonts w:ascii="Times New Roman" w:hAnsi="Times New Roman"/>
          <w:b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où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seules</w:t>
      </w:r>
      <w:r>
        <w:rPr>
          <w:rFonts w:ascii="Times New Roman" w:hAnsi="Times New Roman"/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21"/>
          <w:w w:val="99"/>
        </w:rPr>
        <w:t> </w:t>
      </w:r>
      <w:r>
        <w:rPr>
          <w:rFonts w:ascii="Times New Roman" w:hAnsi="Times New Roman"/>
          <w:color w:val="231F20"/>
        </w:rPr>
        <w:t>actions</w:t>
      </w:r>
      <w:r>
        <w:rPr>
          <w:rFonts w:ascii="Times New Roman" w:hAnsi="Times New Roman"/>
          <w:color w:val="231F20"/>
          <w:spacing w:val="-13"/>
        </w:rPr>
        <w:t> </w:t>
      </w:r>
      <w:r>
        <w:rPr>
          <w:rFonts w:ascii="Times New Roman" w:hAnsi="Times New Roman"/>
          <w:color w:val="231F20"/>
        </w:rPr>
        <w:t>normales</w:t>
      </w:r>
      <w:r>
        <w:rPr>
          <w:rFonts w:ascii="Times New Roman" w:hAnsi="Times New Roman"/>
          <w:color w:val="231F20"/>
          <w:spacing w:val="-13"/>
        </w:rPr>
        <w:t> </w:t>
      </w:r>
      <w:r>
        <w:rPr>
          <w:rFonts w:ascii="Times New Roman" w:hAnsi="Times New Roman"/>
          <w:color w:val="231F20"/>
        </w:rPr>
        <w:t>sont</w:t>
      </w:r>
      <w:r>
        <w:rPr>
          <w:rFonts w:ascii="Times New Roman" w:hAnsi="Times New Roman"/>
          <w:color w:val="231F20"/>
          <w:spacing w:val="-12"/>
        </w:rPr>
        <w:t> </w:t>
      </w:r>
      <w:r>
        <w:rPr>
          <w:rFonts w:ascii="Times New Roman" w:hAnsi="Times New Roman"/>
          <w:color w:val="231F20"/>
        </w:rPr>
        <w:t>représentées.</w:t>
      </w:r>
      <w:r>
        <w:rPr>
          <w:rFonts w:ascii="Times New Roman" w:hAnsi="Times New Roman"/>
          <w:color w:val="231F20"/>
          <w:spacing w:val="-13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12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-13"/>
        </w:rPr>
        <w:t> </w:t>
      </w:r>
      <w:r>
        <w:rPr>
          <w:rFonts w:ascii="Times New Roman" w:hAnsi="Times New Roman"/>
          <w:color w:val="231F20"/>
        </w:rPr>
        <w:t>entre</w:t>
      </w:r>
      <w:r>
        <w:rPr>
          <w:rFonts w:ascii="Times New Roman" w:hAnsi="Times New Roman"/>
          <w:color w:val="231F20"/>
          <w:spacing w:val="-12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13"/>
        </w:rPr>
        <w:t> </w:t>
      </w:r>
      <w:r>
        <w:rPr>
          <w:rFonts w:ascii="Times New Roman" w:hAnsi="Times New Roman"/>
          <w:color w:val="231F20"/>
        </w:rPr>
        <w:t>joint</w:t>
      </w:r>
      <w:r>
        <w:rPr>
          <w:rFonts w:ascii="Times New Roman" w:hAns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13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31F20"/>
          <w:sz w:val="19"/>
        </w:rPr>
        <w:t>Joint </w:t>
      </w:r>
      <w:r>
        <w:rPr>
          <w:rFonts w:ascii="Times New Roman"/>
          <w:color w:val="231F20"/>
          <w:spacing w:val="-1"/>
          <w:sz w:val="19"/>
        </w:rPr>
        <w:t>gauche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481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Joint inférieur</w:t>
      </w:r>
      <w:r>
        <w:rPr>
          <w:rFonts w:ascii="Times New Roman" w:hAns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113" w:right="0" w:firstLine="226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367.127594pt;margin-top:12.129911pt;width:159.1pt;height:188.75pt;mso-position-horizontal-relative:page;mso-position-vertical-relative:paragraph;z-index:-118000" coordorigin="7343,243" coordsize="3182,3775">
            <v:group style="position:absolute;left:7765;top:1976;width:99;height:1758" coordorigin="7765,1976" coordsize="99,1758">
              <v:shape style="position:absolute;left:7765;top:1976;width:99;height:1758" coordorigin="7765,1976" coordsize="99,1758" path="m7863,1976l7765,2032,7765,3733,7863,3677,7863,1976xe" filled="true" fillcolor="#b1b3b6" stroked="false">
                <v:path arrowok="t"/>
                <v:fill type="solid"/>
              </v:shape>
            </v:group>
            <v:group style="position:absolute;left:7765;top:1976;width:99;height:1758" coordorigin="7765,1976" coordsize="99,1758">
              <v:shape style="position:absolute;left:7765;top:1976;width:99;height:1758" coordorigin="7765,1976" coordsize="99,1758" path="m7765,3733l7863,3677,7863,1976,7765,2032,7765,3733xe" filled="false" stroked="true" strokeweight=".398pt" strokecolor="#231f20">
                <v:path arrowok="t"/>
              </v:shape>
            </v:group>
            <v:group style="position:absolute;left:7863;top:1488;width:2455;height:2189" coordorigin="7863,1488" coordsize="2455,2189">
              <v:shape style="position:absolute;left:7863;top:1488;width:2455;height:2189" coordorigin="7863,1488" coordsize="2455,2189" path="m10318,1488l7863,2905,7863,3677,10318,2259,10318,1488xe" filled="true" fillcolor="#c7c8ca" stroked="false">
                <v:path arrowok="t"/>
                <v:fill type="solid"/>
              </v:shape>
            </v:group>
            <v:group style="position:absolute;left:7863;top:1488;width:2455;height:2189" coordorigin="7863,1488" coordsize="2455,2189">
              <v:shape style="position:absolute;left:7863;top:1488;width:2455;height:2189" coordorigin="7863,1488" coordsize="2455,2189" path="m7863,3677l10318,2259,10318,1488,7863,2905,7863,3677xe" filled="false" stroked="true" strokeweight=".398pt" strokecolor="#231f20">
                <v:path arrowok="t"/>
              </v:shape>
            </v:group>
            <v:group style="position:absolute;left:10318;top:502;width:99;height:1758" coordorigin="10318,502" coordsize="99,1758">
              <v:shape style="position:absolute;left:10318;top:502;width:99;height:1758" coordorigin="10318,502" coordsize="99,1758" path="m10417,502l10318,558,10318,2259,10417,2203,10417,502xe" filled="true" fillcolor="#b1b3b6" stroked="false">
                <v:path arrowok="t"/>
                <v:fill type="solid"/>
              </v:shape>
            </v:group>
            <v:group style="position:absolute;left:10318;top:502;width:99;height:1758" coordorigin="10318,502" coordsize="99,1758">
              <v:shape style="position:absolute;left:10318;top:502;width:99;height:1758" coordorigin="10318,502" coordsize="99,1758" path="m10318,2259l10417,2203,10417,502,10318,558,10318,2259xe" filled="false" stroked="true" strokeweight=".398pt" strokecolor="#231f20">
                <v:path arrowok="t"/>
              </v:shape>
            </v:group>
            <v:group style="position:absolute;left:7863;top:2146;width:2455;height:1531" coordorigin="7863,2146" coordsize="2455,1531">
              <v:shape style="position:absolute;left:7863;top:2146;width:2455;height:1531" coordorigin="7863,2146" coordsize="2455,1531" path="m10318,2146l7863,3563,7863,3677,10318,2259,10318,2146xe" filled="true" fillcolor="#b1b3b6" stroked="false">
                <v:path arrowok="t"/>
                <v:fill type="solid"/>
              </v:shape>
            </v:group>
            <v:group style="position:absolute;left:7863;top:2146;width:2455;height:1531" coordorigin="7863,2146" coordsize="2455,1531">
              <v:shape style="position:absolute;left:7863;top:2146;width:2455;height:1531" coordorigin="7863,2146" coordsize="2455,1531" path="m7863,3677l10318,2259,10318,2146,7863,3563,7863,3677xe" filled="false" stroked="true" strokeweight=".398pt" strokecolor="#231f20">
                <v:path arrowok="t"/>
              </v:shape>
            </v:group>
            <v:group style="position:absolute;left:7926;top:3599;width:135;height:78" coordorigin="7926,3599" coordsize="135,78">
              <v:shape style="position:absolute;left:7926;top:3599;width:135;height:78" coordorigin="7926,3599" coordsize="135,78" path="m7926,3599l8060,3677e" filled="false" stroked="true" strokeweight=".398pt" strokecolor="#231f20">
                <v:path arrowok="t"/>
              </v:shape>
            </v:group>
            <v:group style="position:absolute;left:7863;top:3563;width:85;height:62" coordorigin="7863,3563" coordsize="85,62">
              <v:shape style="position:absolute;left:7863;top:3563;width:85;height:62" coordorigin="7863,3563" coordsize="85,62" path="m7863,3563l7876,3575,7890,3590,7903,3607,7915,3624,7948,3577,7927,3576,7906,3573,7885,3569,7868,3565,7863,3563xe" filled="true" fillcolor="#231f20" stroked="false">
                <v:path arrowok="t"/>
                <v:fill type="solid"/>
              </v:shape>
            </v:group>
            <v:group style="position:absolute;left:7667;top:3450;width:135;height:78" coordorigin="7667,3450" coordsize="135,78">
              <v:shape style="position:absolute;left:7667;top:3450;width:135;height:78" coordorigin="7667,3450" coordsize="135,78" path="m7801,3527l7667,3450e" filled="false" stroked="true" strokeweight=".398pt" strokecolor="#231f20">
                <v:path arrowok="t"/>
              </v:shape>
            </v:group>
            <v:group style="position:absolute;left:7779;top:3502;width:85;height:62" coordorigin="7779,3502" coordsize="85,62">
              <v:shape style="position:absolute;left:7779;top:3502;width:85;height:62" coordorigin="7779,3502" coordsize="85,62" path="m7812,3502l7779,3549,7800,3550,7821,3553,7842,3557,7859,3562,7863,3563,7851,3551,7837,3536,7824,3519,7812,3502xe" filled="true" fillcolor="#231f20" stroked="false">
                <v:path arrowok="t"/>
                <v:fill type="solid"/>
              </v:shape>
            </v:group>
            <v:group style="position:absolute;left:8114;top:3490;width:135;height:78" coordorigin="8114,3490" coordsize="135,78">
              <v:shape style="position:absolute;left:8114;top:3490;width:135;height:78" coordorigin="8114,3490" coordsize="135,78" path="m8114,3490l8248,3568e" filled="false" stroked="true" strokeweight=".398pt" strokecolor="#231f20">
                <v:path arrowok="t"/>
              </v:shape>
            </v:group>
            <v:group style="position:absolute;left:8052;top:3454;width:85;height:62" coordorigin="8052,3454" coordsize="85,62">
              <v:shape style="position:absolute;left:8052;top:3454;width:85;height:62" coordorigin="8052,3454" coordsize="85,62" path="m8052,3454l8065,3466,8078,3481,8092,3498,8103,3516,8136,3468,8116,3467,8094,3465,8074,3460,8056,3456,8052,3454xe" filled="true" fillcolor="#231f20" stroked="false">
                <v:path arrowok="t"/>
                <v:fill type="solid"/>
              </v:shape>
            </v:group>
            <v:group style="position:absolute;left:7856;top:3341;width:135;height:78" coordorigin="7856,3341" coordsize="135,78">
              <v:shape style="position:absolute;left:7856;top:3341;width:135;height:78" coordorigin="7856,3341" coordsize="135,78" path="m7990,3418l7856,3341e" filled="false" stroked="true" strokeweight=".398pt" strokecolor="#231f20">
                <v:path arrowok="t"/>
              </v:shape>
            </v:group>
            <v:group style="position:absolute;left:7968;top:3393;width:85;height:62" coordorigin="7968,3393" coordsize="85,62">
              <v:shape style="position:absolute;left:7968;top:3393;width:85;height:62" coordorigin="7968,3393" coordsize="85,62" path="m8000,3393l7968,3440,7988,3441,8010,3444,8030,3448,8048,3453,8052,3454,8039,3442,8026,3427,8012,3410,8000,3393xe" filled="true" fillcolor="#231f20" stroked="false">
                <v:path arrowok="t"/>
                <v:fill type="solid"/>
              </v:shape>
            </v:group>
            <v:group style="position:absolute;left:8303;top:3381;width:135;height:78" coordorigin="8303,3381" coordsize="135,78">
              <v:shape style="position:absolute;left:8303;top:3381;width:135;height:78" coordorigin="8303,3381" coordsize="135,78" path="m8303,3381l8437,3459e" filled="false" stroked="true" strokeweight=".398pt" strokecolor="#231f20">
                <v:path arrowok="t"/>
              </v:shape>
            </v:group>
            <v:group style="position:absolute;left:8240;top:3345;width:85;height:62" coordorigin="8240,3345" coordsize="85,62">
              <v:shape style="position:absolute;left:8240;top:3345;width:85;height:62" coordorigin="8240,3345" coordsize="85,62" path="m8240,3345l8253,3357,8267,3372,8280,3389,8292,3407,8325,3359,8304,3358,8283,3356,8262,3352,8245,3347,8240,3345xe" filled="true" fillcolor="#231f20" stroked="false">
                <v:path arrowok="t"/>
                <v:fill type="solid"/>
              </v:shape>
            </v:group>
            <v:group style="position:absolute;left:8044;top:3232;width:135;height:78" coordorigin="8044,3232" coordsize="135,78">
              <v:shape style="position:absolute;left:8044;top:3232;width:135;height:78" coordorigin="8044,3232" coordsize="135,78" path="m8178,3309l8044,3232e" filled="false" stroked="true" strokeweight=".398pt" strokecolor="#231f20">
                <v:path arrowok="t"/>
              </v:shape>
            </v:group>
            <v:group style="position:absolute;left:8156;top:3284;width:85;height:62" coordorigin="8156,3284" coordsize="85,62">
              <v:shape style="position:absolute;left:8156;top:3284;width:85;height:62" coordorigin="8156,3284" coordsize="85,62" path="m8189,3284l8156,3331,8177,3332,8198,3335,8219,3339,8236,3344,8240,3345,8228,3334,8214,3318,8201,3302,8189,3284xe" filled="true" fillcolor="#231f20" stroked="false">
                <v:path arrowok="t"/>
                <v:fill type="solid"/>
              </v:shape>
            </v:group>
            <v:group style="position:absolute;left:8491;top:3273;width:135;height:78" coordorigin="8491,3273" coordsize="135,78">
              <v:shape style="position:absolute;left:8491;top:3273;width:135;height:78" coordorigin="8491,3273" coordsize="135,78" path="m8491,3273l8625,3350e" filled="false" stroked="true" strokeweight=".398pt" strokecolor="#231f20">
                <v:path arrowok="t"/>
              </v:shape>
            </v:group>
            <v:group style="position:absolute;left:8429;top:3237;width:85;height:62" coordorigin="8429,3237" coordsize="85,62">
              <v:shape style="position:absolute;left:8429;top:3237;width:85;height:62" coordorigin="8429,3237" coordsize="85,62" path="m8429,3237l8442,3249,8455,3264,8469,3281,8481,3298,8513,3251,8493,3250,8471,3247,8451,3243,8433,3238,8429,3237xe" filled="true" fillcolor="#231f20" stroked="false">
                <v:path arrowok="t"/>
                <v:fill type="solid"/>
              </v:shape>
            </v:group>
            <v:group style="position:absolute;left:8233;top:3123;width:135;height:78" coordorigin="8233,3123" coordsize="135,78">
              <v:shape style="position:absolute;left:8233;top:3123;width:135;height:78" coordorigin="8233,3123" coordsize="135,78" path="m8367,3201l8233,3123e" filled="false" stroked="true" strokeweight=".398pt" strokecolor="#231f20">
                <v:path arrowok="t"/>
              </v:shape>
            </v:group>
            <v:group style="position:absolute;left:8345;top:3175;width:85;height:62" coordorigin="8345,3175" coordsize="85,62">
              <v:shape style="position:absolute;left:8345;top:3175;width:85;height:62" coordorigin="8345,3175" coordsize="85,62" path="m8377,3175l8345,3223,8365,3224,8387,3226,8407,3230,8425,3235,8429,3237,8416,3225,8403,3210,8389,3193,8377,3175xe" filled="true" fillcolor="#231f20" stroked="false">
                <v:path arrowok="t"/>
                <v:fill type="solid"/>
              </v:shape>
            </v:group>
            <v:group style="position:absolute;left:8680;top:3164;width:135;height:78" coordorigin="8680,3164" coordsize="135,78">
              <v:shape style="position:absolute;left:8680;top:3164;width:135;height:78" coordorigin="8680,3164" coordsize="135,78" path="m8680,3164l8814,3241e" filled="false" stroked="true" strokeweight=".398pt" strokecolor="#231f20">
                <v:path arrowok="t"/>
              </v:shape>
            </v:group>
            <v:group style="position:absolute;left:8618;top:3128;width:85;height:62" coordorigin="8618,3128" coordsize="85,62">
              <v:shape style="position:absolute;left:8618;top:3128;width:85;height:62" coordorigin="8618,3128" coordsize="85,62" path="m8618,3128l8630,3140,8644,3155,8657,3172,8669,3189,8702,3142,8681,3141,8660,3138,8639,3134,8622,3129,8618,3128xe" filled="true" fillcolor="#231f20" stroked="false">
                <v:path arrowok="t"/>
                <v:fill type="solid"/>
              </v:shape>
            </v:group>
            <v:group style="position:absolute;left:8421;top:3014;width:135;height:78" coordorigin="8421,3014" coordsize="135,78">
              <v:shape style="position:absolute;left:8421;top:3014;width:135;height:78" coordorigin="8421,3014" coordsize="135,78" path="m8555,3092l8421,3014e" filled="false" stroked="true" strokeweight=".398pt" strokecolor="#231f20">
                <v:path arrowok="t"/>
              </v:shape>
            </v:group>
            <v:group style="position:absolute;left:8533;top:3066;width:85;height:62" coordorigin="8533,3066" coordsize="85,62">
              <v:shape style="position:absolute;left:8533;top:3066;width:85;height:62" coordorigin="8533,3066" coordsize="85,62" path="m8566,3066l8533,3114,8554,3115,8575,3117,8596,3122,8613,3126,8618,3128,8605,3116,8591,3101,8578,3084,8566,3066xe" filled="true" fillcolor="#231f20" stroked="false">
                <v:path arrowok="t"/>
                <v:fill type="solid"/>
              </v:shape>
            </v:group>
            <v:group style="position:absolute;left:8868;top:3055;width:135;height:78" coordorigin="8868,3055" coordsize="135,78">
              <v:shape style="position:absolute;left:8868;top:3055;width:135;height:78" coordorigin="8868,3055" coordsize="135,78" path="m8868,3055l9003,3132e" filled="false" stroked="true" strokeweight=".398pt" strokecolor="#231f20">
                <v:path arrowok="t"/>
              </v:shape>
            </v:group>
            <v:group style="position:absolute;left:8806;top:3019;width:85;height:62" coordorigin="8806,3019" coordsize="85,62">
              <v:shape style="position:absolute;left:8806;top:3019;width:85;height:62" coordorigin="8806,3019" coordsize="85,62" path="m8806,3019l8819,3031,8832,3046,8846,3063,8858,3080,8890,3033,8870,3032,8848,3029,8828,3025,8810,3020,8806,3019xe" filled="true" fillcolor="#231f20" stroked="false">
                <v:path arrowok="t"/>
                <v:fill type="solid"/>
              </v:shape>
            </v:group>
            <v:group style="position:absolute;left:8610;top:2906;width:135;height:78" coordorigin="8610,2906" coordsize="135,78">
              <v:shape style="position:absolute;left:8610;top:2906;width:135;height:78" coordorigin="8610,2906" coordsize="135,78" path="m8744,2983l8610,2906e" filled="false" stroked="true" strokeweight=".398pt" strokecolor="#231f20">
                <v:path arrowok="t"/>
              </v:shape>
            </v:group>
            <v:group style="position:absolute;left:8722;top:2958;width:85;height:62" coordorigin="8722,2958" coordsize="85,62">
              <v:shape style="position:absolute;left:8722;top:2958;width:85;height:62" coordorigin="8722,2958" coordsize="85,62" path="m8755,2958l8722,3005,8742,3006,8764,3009,8784,3013,8802,3018,8806,3019,8794,3007,8780,2992,8766,2975,8755,2958xe" filled="true" fillcolor="#231f20" stroked="false">
                <v:path arrowok="t"/>
                <v:fill type="solid"/>
              </v:shape>
            </v:group>
            <v:group style="position:absolute;left:9057;top:2946;width:135;height:78" coordorigin="9057,2946" coordsize="135,78">
              <v:shape style="position:absolute;left:9057;top:2946;width:135;height:78" coordorigin="9057,2946" coordsize="135,78" path="m9057,2946l9191,3023e" filled="false" stroked="true" strokeweight=".398pt" strokecolor="#231f20">
                <v:path arrowok="t"/>
              </v:shape>
            </v:group>
            <v:group style="position:absolute;left:8995;top:2910;width:85;height:62" coordorigin="8995,2910" coordsize="85,62">
              <v:shape style="position:absolute;left:8995;top:2910;width:85;height:62" coordorigin="8995,2910" coordsize="85,62" path="m8995,2910l9007,2922,9021,2937,9034,2954,9046,2971,9079,2924,9058,2923,9037,2920,9016,2916,8999,2911,8995,2910xe" filled="true" fillcolor="#231f20" stroked="false">
                <v:path arrowok="t"/>
                <v:fill type="solid"/>
              </v:shape>
            </v:group>
            <v:group style="position:absolute;left:8798;top:2797;width:135;height:78" coordorigin="8798,2797" coordsize="135,78">
              <v:shape style="position:absolute;left:8798;top:2797;width:135;height:78" coordorigin="8798,2797" coordsize="135,78" path="m8932,2874l8798,2797e" filled="false" stroked="true" strokeweight=".398pt" strokecolor="#231f20">
                <v:path arrowok="t"/>
              </v:shape>
            </v:group>
            <v:group style="position:absolute;left:8910;top:2849;width:85;height:62" coordorigin="8910,2849" coordsize="85,62">
              <v:shape style="position:absolute;left:8910;top:2849;width:85;height:62" coordorigin="8910,2849" coordsize="85,62" path="m8943,2849l8910,2896,8931,2897,8952,2900,8973,2904,8991,2909,8995,2910,8982,2898,8968,2883,8955,2866,8943,2849xe" filled="true" fillcolor="#231f20" stroked="false">
                <v:path arrowok="t"/>
                <v:fill type="solid"/>
              </v:shape>
            </v:group>
            <v:group style="position:absolute;left:9245;top:2837;width:135;height:78" coordorigin="9245,2837" coordsize="135,78">
              <v:shape style="position:absolute;left:9245;top:2837;width:135;height:78" coordorigin="9245,2837" coordsize="135,78" path="m9245,2837l9380,2915e" filled="false" stroked="true" strokeweight=".398pt" strokecolor="#231f20">
                <v:path arrowok="t"/>
              </v:shape>
            </v:group>
            <v:group style="position:absolute;left:9183;top:2801;width:85;height:62" coordorigin="9183,2801" coordsize="85,62">
              <v:shape style="position:absolute;left:9183;top:2801;width:85;height:62" coordorigin="9183,2801" coordsize="85,62" path="m9183,2801l9196,2813,9209,2828,9223,2845,9235,2863,9267,2815,9247,2814,9225,2811,9205,2807,9187,2803,9183,2801xe" filled="true" fillcolor="#231f20" stroked="false">
                <v:path arrowok="t"/>
                <v:fill type="solid"/>
              </v:shape>
            </v:group>
            <v:group style="position:absolute;left:8987;top:2688;width:135;height:78" coordorigin="8987,2688" coordsize="135,78">
              <v:shape style="position:absolute;left:8987;top:2688;width:135;height:78" coordorigin="8987,2688" coordsize="135,78" path="m9121,2765l8987,2688e" filled="false" stroked="true" strokeweight=".398pt" strokecolor="#231f20">
                <v:path arrowok="t"/>
              </v:shape>
            </v:group>
            <v:group style="position:absolute;left:9099;top:2740;width:85;height:62" coordorigin="9099,2740" coordsize="85,62">
              <v:shape style="position:absolute;left:9099;top:2740;width:85;height:62" coordorigin="9099,2740" coordsize="85,62" path="m9132,2740l9099,2787,9119,2788,9141,2791,9161,2795,9179,2800,9183,2801,9171,2789,9157,2774,9143,2757,9132,2740xe" filled="true" fillcolor="#231f20" stroked="false">
                <v:path arrowok="t"/>
                <v:fill type="solid"/>
              </v:shape>
            </v:group>
            <v:group style="position:absolute;left:9434;top:2728;width:135;height:78" coordorigin="9434,2728" coordsize="135,78">
              <v:shape style="position:absolute;left:9434;top:2728;width:135;height:78" coordorigin="9434,2728" coordsize="135,78" path="m9434,2728l9568,2806e" filled="false" stroked="true" strokeweight=".398pt" strokecolor="#231f20">
                <v:path arrowok="t"/>
              </v:shape>
            </v:group>
            <v:group style="position:absolute;left:9372;top:2692;width:85;height:62" coordorigin="9372,2692" coordsize="85,62">
              <v:shape style="position:absolute;left:9372;top:2692;width:85;height:62" coordorigin="9372,2692" coordsize="85,62" path="m9372,2692l9384,2704,9398,2719,9411,2736,9423,2754,9456,2706,9435,2705,9414,2703,9393,2699,9376,2694,9372,2692xe" filled="true" fillcolor="#231f20" stroked="false">
                <v:path arrowok="t"/>
                <v:fill type="solid"/>
              </v:shape>
            </v:group>
            <v:group style="position:absolute;left:9175;top:2579;width:135;height:78" coordorigin="9175,2579" coordsize="135,78">
              <v:shape style="position:absolute;left:9175;top:2579;width:135;height:78" coordorigin="9175,2579" coordsize="135,78" path="m9309,2656l9175,2579e" filled="false" stroked="true" strokeweight=".398pt" strokecolor="#231f20">
                <v:path arrowok="t"/>
              </v:shape>
            </v:group>
            <v:group style="position:absolute;left:9287;top:2631;width:85;height:62" coordorigin="9287,2631" coordsize="85,62">
              <v:shape style="position:absolute;left:9287;top:2631;width:85;height:62" coordorigin="9287,2631" coordsize="85,62" path="m9320,2631l9287,2678,9308,2679,9329,2682,9350,2686,9368,2691,9372,2692,9359,2680,9345,2665,9332,2648,9320,2631xe" filled="true" fillcolor="#231f20" stroked="false">
                <v:path arrowok="t"/>
                <v:fill type="solid"/>
              </v:shape>
            </v:group>
            <v:group style="position:absolute;left:9623;top:2619;width:135;height:78" coordorigin="9623,2619" coordsize="135,78">
              <v:shape style="position:absolute;left:9623;top:2619;width:135;height:78" coordorigin="9623,2619" coordsize="135,78" path="m9623,2619l9757,2697e" filled="false" stroked="true" strokeweight=".398pt" strokecolor="#231f20">
                <v:path arrowok="t"/>
              </v:shape>
            </v:group>
            <v:group style="position:absolute;left:9560;top:2583;width:85;height:62" coordorigin="9560,2583" coordsize="85,62">
              <v:shape style="position:absolute;left:9560;top:2583;width:85;height:62" coordorigin="9560,2583" coordsize="85,62" path="m9560,2583l9573,2595,9587,2611,9600,2627,9612,2645,9645,2597,9624,2597,9603,2594,9582,2590,9564,2585,9560,2583xe" filled="true" fillcolor="#231f20" stroked="false">
                <v:path arrowok="t"/>
                <v:fill type="solid"/>
              </v:shape>
            </v:group>
            <v:group style="position:absolute;left:9364;top:2470;width:135;height:78" coordorigin="9364,2470" coordsize="135,78">
              <v:shape style="position:absolute;left:9364;top:2470;width:135;height:78" coordorigin="9364,2470" coordsize="135,78" path="m9498,2547l9364,2470e" filled="false" stroked="true" strokeweight=".398pt" strokecolor="#231f20">
                <v:path arrowok="t"/>
              </v:shape>
            </v:group>
            <v:group style="position:absolute;left:9476;top:2522;width:85;height:62" coordorigin="9476,2522" coordsize="85,62">
              <v:shape style="position:absolute;left:9476;top:2522;width:85;height:62" coordorigin="9476,2522" coordsize="85,62" path="m9509,2522l9476,2569,9497,2570,9518,2573,9538,2577,9556,2582,9560,2583,9548,2572,9534,2556,9521,2540,9509,2522xe" filled="true" fillcolor="#231f20" stroked="false">
                <v:path arrowok="t"/>
                <v:fill type="solid"/>
              </v:shape>
            </v:group>
            <v:group style="position:absolute;left:9811;top:2511;width:135;height:78" coordorigin="9811,2511" coordsize="135,78">
              <v:shape style="position:absolute;left:9811;top:2511;width:135;height:78" coordorigin="9811,2511" coordsize="135,78" path="m9811,2511l9945,2588e" filled="false" stroked="true" strokeweight=".398pt" strokecolor="#231f20">
                <v:path arrowok="t"/>
              </v:shape>
            </v:group>
            <v:group style="position:absolute;left:9749;top:2475;width:85;height:62" coordorigin="9749,2475" coordsize="85,62">
              <v:shape style="position:absolute;left:9749;top:2475;width:85;height:62" coordorigin="9749,2475" coordsize="85,62" path="m9749,2475l9761,2487,9775,2502,9789,2519,9800,2536,9833,2489,9812,2488,9791,2485,9771,2481,9753,2476,9749,2475xe" filled="true" fillcolor="#231f20" stroked="false">
                <v:path arrowok="t"/>
                <v:fill type="solid"/>
              </v:shape>
            </v:group>
            <v:group style="position:absolute;left:9552;top:2361;width:135;height:78" coordorigin="9552,2361" coordsize="135,78">
              <v:shape style="position:absolute;left:9552;top:2361;width:135;height:78" coordorigin="9552,2361" coordsize="135,78" path="m9686,2439l9552,2361e" filled="false" stroked="true" strokeweight=".398pt" strokecolor="#231f20">
                <v:path arrowok="t"/>
              </v:shape>
            </v:group>
            <v:group style="position:absolute;left:9665;top:2413;width:85;height:62" coordorigin="9665,2413" coordsize="85,62">
              <v:shape style="position:absolute;left:9665;top:2413;width:85;height:62" coordorigin="9665,2413" coordsize="85,62" path="m9697,2413l9665,2461,9685,2462,9707,2464,9727,2468,9745,2473,9749,2475,9736,2463,9723,2448,9709,2431,9697,2413xe" filled="true" fillcolor="#231f20" stroked="false">
                <v:path arrowok="t"/>
                <v:fill type="solid"/>
              </v:shape>
            </v:group>
            <v:group style="position:absolute;left:10000;top:2402;width:135;height:78" coordorigin="10000,2402" coordsize="135,78">
              <v:shape style="position:absolute;left:10000;top:2402;width:135;height:78" coordorigin="10000,2402" coordsize="135,78" path="m10000,2402l10134,2479e" filled="false" stroked="true" strokeweight=".398pt" strokecolor="#231f20">
                <v:path arrowok="t"/>
              </v:shape>
            </v:group>
            <v:group style="position:absolute;left:9937;top:2366;width:85;height:62" coordorigin="9937,2366" coordsize="85,62">
              <v:shape style="position:absolute;left:9937;top:2366;width:85;height:62" coordorigin="9937,2366" coordsize="85,62" path="m9937,2366l9950,2378,9964,2393,9977,2410,9989,2427,10022,2380,10001,2379,9980,2376,9959,2372,9941,2367,9937,2366xe" filled="true" fillcolor="#231f20" stroked="false">
                <v:path arrowok="t"/>
                <v:fill type="solid"/>
              </v:shape>
            </v:group>
            <v:group style="position:absolute;left:9741;top:2252;width:135;height:78" coordorigin="9741,2252" coordsize="135,78">
              <v:shape style="position:absolute;left:9741;top:2252;width:135;height:78" coordorigin="9741,2252" coordsize="135,78" path="m9875,2330l9741,2252e" filled="false" stroked="true" strokeweight=".398pt" strokecolor="#231f20">
                <v:path arrowok="t"/>
              </v:shape>
            </v:group>
            <v:group style="position:absolute;left:9853;top:2304;width:85;height:62" coordorigin="9853,2304" coordsize="85,62">
              <v:shape style="position:absolute;left:9853;top:2304;width:85;height:62" coordorigin="9853,2304" coordsize="85,62" path="m9886,2304l9853,2352,9874,2353,9895,2356,9916,2360,9933,2364,9937,2366,9925,2354,9911,2339,9898,2322,9886,2304xe" filled="true" fillcolor="#231f20" stroked="false">
                <v:path arrowok="t"/>
                <v:fill type="solid"/>
              </v:shape>
            </v:group>
            <v:group style="position:absolute;left:10188;top:2293;width:135;height:78" coordorigin="10188,2293" coordsize="135,78">
              <v:shape style="position:absolute;left:10188;top:2293;width:135;height:78" coordorigin="10188,2293" coordsize="135,78" path="m10188,2293l10322,2370e" filled="false" stroked="true" strokeweight=".398pt" strokecolor="#231f20">
                <v:path arrowok="t"/>
              </v:shape>
            </v:group>
            <v:group style="position:absolute;left:10126;top:2257;width:85;height:62" coordorigin="10126,2257" coordsize="85,62">
              <v:shape style="position:absolute;left:10126;top:2257;width:85;height:62" coordorigin="10126,2257" coordsize="85,62" path="m10126,2257l10138,2269,10152,2284,10166,2301,10177,2318,10210,2271,10190,2270,10168,2267,10148,2263,10130,2258,10126,2257xe" filled="true" fillcolor="#231f20" stroked="false">
                <v:path arrowok="t"/>
                <v:fill type="solid"/>
              </v:shape>
            </v:group>
            <v:group style="position:absolute;left:9929;top:2144;width:135;height:78" coordorigin="9929,2144" coordsize="135,78">
              <v:shape style="position:absolute;left:9929;top:2144;width:135;height:78" coordorigin="9929,2144" coordsize="135,78" path="m10064,2221l9929,2144e" filled="false" stroked="true" strokeweight=".398pt" strokecolor="#231f20">
                <v:path arrowok="t"/>
              </v:shape>
            </v:group>
            <v:group style="position:absolute;left:10042;top:2196;width:85;height:62" coordorigin="10042,2196" coordsize="85,62">
              <v:shape style="position:absolute;left:10042;top:2196;width:85;height:62" coordorigin="10042,2196" coordsize="85,62" path="m10074,2196l10042,2243,10062,2244,10084,2247,10104,2251,10122,2256,10126,2257,10113,2245,10100,2230,10086,2213,10074,2196xe" filled="true" fillcolor="#231f20" stroked="false">
                <v:path arrowok="t"/>
                <v:fill type="solid"/>
              </v:shape>
            </v:group>
            <v:group style="position:absolute;left:10377;top:2184;width:135;height:78" coordorigin="10377,2184" coordsize="135,78">
              <v:shape style="position:absolute;left:10377;top:2184;width:135;height:78" coordorigin="10377,2184" coordsize="135,78" path="m10377,2184l10511,2261e" filled="false" stroked="true" strokeweight=".398pt" strokecolor="#231f20">
                <v:path arrowok="t"/>
              </v:shape>
            </v:group>
            <v:group style="position:absolute;left:10314;top:2148;width:85;height:62" coordorigin="10314,2148" coordsize="85,62">
              <v:shape style="position:absolute;left:10314;top:2148;width:85;height:62" coordorigin="10314,2148" coordsize="85,62" path="m10314,2148l10327,2160,10341,2175,10354,2192,10366,2209,10399,2162,10378,2161,10357,2158,10336,2154,10318,2149,10314,2148xe" filled="true" fillcolor="#231f20" stroked="false">
                <v:path arrowok="t"/>
                <v:fill type="solid"/>
              </v:shape>
            </v:group>
            <v:group style="position:absolute;left:10118;top:2035;width:135;height:78" coordorigin="10118,2035" coordsize="135,78">
              <v:shape style="position:absolute;left:10118;top:2035;width:135;height:78" coordorigin="10118,2035" coordsize="135,78" path="m10252,2112l10118,2035e" filled="false" stroked="true" strokeweight=".398pt" strokecolor="#231f20">
                <v:path arrowok="t"/>
              </v:shape>
            </v:group>
            <v:group style="position:absolute;left:10230;top:2087;width:85;height:62" coordorigin="10230,2087" coordsize="85,62">
              <v:shape style="position:absolute;left:10230;top:2087;width:85;height:62" coordorigin="10230,2087" coordsize="85,62" path="m10263,2087l10230,2134,10251,2135,10272,2138,10293,2142,10310,2147,10314,2148,10302,2136,10288,2121,10275,2104,10263,2087xe" filled="true" fillcolor="#231f20" stroked="false">
                <v:path arrowok="t"/>
                <v:fill type="solid"/>
              </v:shape>
            </v:group>
            <v:group style="position:absolute;left:7926;top:3599;width:135;height:78" coordorigin="7926,3599" coordsize="135,78">
              <v:shape style="position:absolute;left:7926;top:3599;width:135;height:78" coordorigin="7926,3599" coordsize="135,78" path="m7926,3599l8060,3677e" filled="false" stroked="true" strokeweight=".398pt" strokecolor="#231f20">
                <v:path arrowok="t"/>
              </v:shape>
            </v:group>
            <v:group style="position:absolute;left:7863;top:3563;width:85;height:62" coordorigin="7863,3563" coordsize="85,62">
              <v:shape style="position:absolute;left:7863;top:3563;width:85;height:62" coordorigin="7863,3563" coordsize="85,62" path="m7863,3563l7876,3575,7890,3590,7903,3607,7915,3624,7948,3577,7927,3576,7906,3573,7885,3569,7868,3565,7863,3563xe" filled="true" fillcolor="#231f20" stroked="false">
                <v:path arrowok="t"/>
                <v:fill type="solid"/>
              </v:shape>
            </v:group>
            <v:group style="position:absolute;left:10381;top:2182;width:135;height:78" coordorigin="10381,2182" coordsize="135,78">
              <v:shape style="position:absolute;left:10381;top:2182;width:135;height:78" coordorigin="10381,2182" coordsize="135,78" path="m10381,2182l10515,2259e" filled="false" stroked="true" strokeweight=".398pt" strokecolor="#231f20">
                <v:path arrowok="t"/>
              </v:shape>
            </v:group>
            <v:group style="position:absolute;left:10318;top:2146;width:85;height:62" coordorigin="10318,2146" coordsize="85,62">
              <v:shape style="position:absolute;left:10318;top:2146;width:85;height:62" coordorigin="10318,2146" coordsize="85,62" path="m10318,2146l10331,2158,10345,2173,10358,2190,10370,2207,10403,2160,10382,2159,10361,2156,10340,2152,10322,2147,10318,2146xe" filled="true" fillcolor="#231f20" stroked="false">
                <v:path arrowok="t"/>
                <v:fill type="solid"/>
              </v:shape>
            </v:group>
            <v:group style="position:absolute;left:7667;top:3450;width:135;height:78" coordorigin="7667,3450" coordsize="135,78">
              <v:shape style="position:absolute;left:7667;top:3450;width:135;height:78" coordorigin="7667,3450" coordsize="135,78" path="m7801,3527l7667,3450e" filled="false" stroked="true" strokeweight=".398pt" strokecolor="#231f20">
                <v:path arrowok="t"/>
              </v:shape>
            </v:group>
            <v:group style="position:absolute;left:7779;top:3502;width:85;height:62" coordorigin="7779,3502" coordsize="85,62">
              <v:shape style="position:absolute;left:7779;top:3502;width:85;height:62" coordorigin="7779,3502" coordsize="85,62" path="m7812,3502l7779,3549,7800,3550,7821,3553,7842,3557,7859,3562,7863,3563,7851,3551,7837,3536,7824,3519,7812,3502xe" filled="true" fillcolor="#231f20" stroked="false">
                <v:path arrowok="t"/>
                <v:fill type="solid"/>
              </v:shape>
            </v:group>
            <v:group style="position:absolute;left:10122;top:2032;width:135;height:78" coordorigin="10122,2032" coordsize="135,78">
              <v:shape style="position:absolute;left:10122;top:2032;width:135;height:78" coordorigin="10122,2032" coordsize="135,78" path="m10256,2110l10122,2032e" filled="false" stroked="true" strokeweight=".398pt" strokecolor="#231f20">
                <v:path arrowok="t"/>
              </v:shape>
            </v:group>
            <v:group style="position:absolute;left:10234;top:2084;width:85;height:62" coordorigin="10234,2084" coordsize="85,62">
              <v:shape style="position:absolute;left:10234;top:2084;width:85;height:62" coordorigin="10234,2084" coordsize="85,62" path="m10267,2084l10234,2132,10255,2133,10276,2136,10297,2140,10314,2144,10318,2146,10306,2134,10292,2119,10279,2102,10267,2084xe" filled="true" fillcolor="#231f20" stroked="false">
                <v:path arrowok="t"/>
                <v:fill type="solid"/>
              </v:shape>
            </v:group>
            <v:group style="position:absolute;left:7926;top:3381;width:135;height:78" coordorigin="7926,3381" coordsize="135,78">
              <v:shape style="position:absolute;left:7926;top:3381;width:135;height:78" coordorigin="7926,3381" coordsize="135,78" path="m7926,3381l8060,3459e" filled="false" stroked="true" strokeweight=".398pt" strokecolor="#231f20">
                <v:path arrowok="t"/>
              </v:shape>
            </v:group>
            <v:group style="position:absolute;left:7863;top:3345;width:85;height:62" coordorigin="7863,3345" coordsize="85,62">
              <v:shape style="position:absolute;left:7863;top:3345;width:85;height:62" coordorigin="7863,3345" coordsize="85,62" path="m7863,3345l7876,3357,7890,3372,7903,3389,7915,3407,7948,3359,7927,3358,7906,3356,7885,3352,7868,3347,7863,3345xe" filled="true" fillcolor="#231f20" stroked="false">
                <v:path arrowok="t"/>
                <v:fill type="solid"/>
              </v:shape>
            </v:group>
            <v:group style="position:absolute;left:10381;top:1964;width:135;height:78" coordorigin="10381,1964" coordsize="135,78">
              <v:shape style="position:absolute;left:10381;top:1964;width:135;height:78" coordorigin="10381,1964" coordsize="135,78" path="m10381,1964l10515,2041e" filled="false" stroked="true" strokeweight=".398pt" strokecolor="#231f20">
                <v:path arrowok="t"/>
              </v:shape>
            </v:group>
            <v:group style="position:absolute;left:10318;top:1928;width:85;height:62" coordorigin="10318,1928" coordsize="85,62">
              <v:shape style="position:absolute;left:10318;top:1928;width:85;height:62" coordorigin="10318,1928" coordsize="85,62" path="m10318,1928l10331,1940,10345,1955,10358,1972,10370,1989,10403,1942,10382,1941,10361,1938,10340,1934,10322,1929,10318,1928xe" filled="true" fillcolor="#231f20" stroked="false">
                <v:path arrowok="t"/>
                <v:fill type="solid"/>
              </v:shape>
            </v:group>
            <v:group style="position:absolute;left:7667;top:3232;width:135;height:78" coordorigin="7667,3232" coordsize="135,78">
              <v:shape style="position:absolute;left:7667;top:3232;width:135;height:78" coordorigin="7667,3232" coordsize="135,78" path="m7801,3309l7667,3232e" filled="false" stroked="true" strokeweight=".398pt" strokecolor="#231f20">
                <v:path arrowok="t"/>
              </v:shape>
            </v:group>
            <v:group style="position:absolute;left:7779;top:3284;width:85;height:62" coordorigin="7779,3284" coordsize="85,62">
              <v:shape style="position:absolute;left:7779;top:3284;width:85;height:62" coordorigin="7779,3284" coordsize="85,62" path="m7812,3284l7779,3331,7800,3332,7821,3335,7842,3339,7859,3344,7863,3345,7851,3334,7837,3318,7824,3302,7812,3284xe" filled="true" fillcolor="#231f20" stroked="false">
                <v:path arrowok="t"/>
                <v:fill type="solid"/>
              </v:shape>
            </v:group>
            <v:group style="position:absolute;left:10122;top:1815;width:135;height:78" coordorigin="10122,1815" coordsize="135,78">
              <v:shape style="position:absolute;left:10122;top:1815;width:135;height:78" coordorigin="10122,1815" coordsize="135,78" path="m10256,1892l10122,1815e" filled="false" stroked="true" strokeweight=".398pt" strokecolor="#231f20">
                <v:path arrowok="t"/>
              </v:shape>
            </v:group>
            <v:group style="position:absolute;left:10234;top:1867;width:85;height:62" coordorigin="10234,1867" coordsize="85,62">
              <v:shape style="position:absolute;left:10234;top:1867;width:85;height:62" coordorigin="10234,1867" coordsize="85,62" path="m10267,1867l10234,1914,10255,1915,10276,1918,10297,1922,10314,1927,10318,1928,10306,1916,10292,1901,10279,1884,10267,1867xe" filled="true" fillcolor="#231f20" stroked="false">
                <v:path arrowok="t"/>
                <v:fill type="solid"/>
              </v:shape>
            </v:group>
            <v:group style="position:absolute;left:7926;top:3164;width:135;height:78" coordorigin="7926,3164" coordsize="135,78">
              <v:shape style="position:absolute;left:7926;top:3164;width:135;height:78" coordorigin="7926,3164" coordsize="135,78" path="m7926,3164l8060,3241e" filled="false" stroked="true" strokeweight=".398pt" strokecolor="#231f20">
                <v:path arrowok="t"/>
              </v:shape>
            </v:group>
            <v:group style="position:absolute;left:7863;top:3128;width:85;height:62" coordorigin="7863,3128" coordsize="85,62">
              <v:shape style="position:absolute;left:7863;top:3128;width:85;height:62" coordorigin="7863,3128" coordsize="85,62" path="m7863,3128l7876,3140,7890,3155,7903,3172,7915,3189,7948,3142,7927,3141,7906,3138,7885,3134,7868,3129,7863,3128xe" filled="true" fillcolor="#231f20" stroked="false">
                <v:path arrowok="t"/>
                <v:fill type="solid"/>
              </v:shape>
            </v:group>
            <v:group style="position:absolute;left:10381;top:1746;width:135;height:78" coordorigin="10381,1746" coordsize="135,78">
              <v:shape style="position:absolute;left:10381;top:1746;width:135;height:78" coordorigin="10381,1746" coordsize="135,78" path="m10381,1746l10515,1824e" filled="false" stroked="true" strokeweight=".398pt" strokecolor="#231f20">
                <v:path arrowok="t"/>
              </v:shape>
            </v:group>
            <v:group style="position:absolute;left:10318;top:1710;width:85;height:62" coordorigin="10318,1710" coordsize="85,62">
              <v:shape style="position:absolute;left:10318;top:1710;width:85;height:62" coordorigin="10318,1710" coordsize="85,62" path="m10318,1710l10331,1722,10345,1737,10358,1754,10370,1772,10403,1724,10382,1723,10361,1721,10340,1717,10322,1712,10318,1710xe" filled="true" fillcolor="#231f20" stroked="false">
                <v:path arrowok="t"/>
                <v:fill type="solid"/>
              </v:shape>
            </v:group>
            <v:group style="position:absolute;left:7667;top:3014;width:135;height:78" coordorigin="7667,3014" coordsize="135,78">
              <v:shape style="position:absolute;left:7667;top:3014;width:135;height:78" coordorigin="7667,3014" coordsize="135,78" path="m7801,3092l7667,3014e" filled="false" stroked="true" strokeweight=".398pt" strokecolor="#231f20">
                <v:path arrowok="t"/>
              </v:shape>
            </v:group>
            <v:group style="position:absolute;left:7779;top:3066;width:85;height:62" coordorigin="7779,3066" coordsize="85,62">
              <v:shape style="position:absolute;left:7779;top:3066;width:85;height:62" coordorigin="7779,3066" coordsize="85,62" path="m7812,3066l7779,3114,7800,3115,7821,3117,7842,3122,7859,3126,7863,3128,7851,3116,7837,3101,7824,3084,7812,3066xe" filled="true" fillcolor="#231f20" stroked="false">
                <v:path arrowok="t"/>
                <v:fill type="solid"/>
              </v:shape>
            </v:group>
            <v:group style="position:absolute;left:10122;top:1597;width:135;height:78" coordorigin="10122,1597" coordsize="135,78">
              <v:shape style="position:absolute;left:10122;top:1597;width:135;height:78" coordorigin="10122,1597" coordsize="135,78" path="m10256,1674l10122,1597e" filled="false" stroked="true" strokeweight=".398pt" strokecolor="#231f20">
                <v:path arrowok="t"/>
              </v:shape>
            </v:group>
            <v:group style="position:absolute;left:10234;top:1649;width:85;height:62" coordorigin="10234,1649" coordsize="85,62">
              <v:shape style="position:absolute;left:10234;top:1649;width:85;height:62" coordorigin="10234,1649" coordsize="85,62" path="m10267,1649l10234,1696,10255,1697,10276,1700,10297,1704,10314,1709,10318,1710,10306,1698,10292,1683,10279,1666,10267,1649xe" filled="true" fillcolor="#231f20" stroked="false">
                <v:path arrowok="t"/>
                <v:fill type="solid"/>
              </v:shape>
            </v:group>
            <v:group style="position:absolute;left:7926;top:2946;width:135;height:78" coordorigin="7926,2946" coordsize="135,78">
              <v:shape style="position:absolute;left:7926;top:2946;width:135;height:78" coordorigin="7926,2946" coordsize="135,78" path="m7926,2946l8060,3023e" filled="false" stroked="true" strokeweight=".398pt" strokecolor="#231f20">
                <v:path arrowok="t"/>
              </v:shape>
            </v:group>
            <v:group style="position:absolute;left:7863;top:2910;width:85;height:62" coordorigin="7863,2910" coordsize="85,62">
              <v:shape style="position:absolute;left:7863;top:2910;width:85;height:62" coordorigin="7863,2910" coordsize="85,62" path="m7863,2910l7876,2922,7890,2937,7903,2954,7915,2971,7948,2924,7927,2923,7906,2920,7885,2916,7868,2911,7863,2910xe" filled="true" fillcolor="#231f20" stroked="false">
                <v:path arrowok="t"/>
                <v:fill type="solid"/>
              </v:shape>
            </v:group>
            <v:group style="position:absolute;left:10381;top:1529;width:135;height:78" coordorigin="10381,1529" coordsize="135,78">
              <v:shape style="position:absolute;left:10381;top:1529;width:135;height:78" coordorigin="10381,1529" coordsize="135,78" path="m10381,1529l10515,1606e" filled="false" stroked="true" strokeweight=".398pt" strokecolor="#231f20">
                <v:path arrowok="t"/>
              </v:shape>
            </v:group>
            <v:group style="position:absolute;left:10318;top:1493;width:85;height:62" coordorigin="10318,1493" coordsize="85,62">
              <v:shape style="position:absolute;left:10318;top:1493;width:85;height:62" coordorigin="10318,1493" coordsize="85,62" path="m10318,1493l10331,1505,10345,1520,10358,1537,10370,1554,10403,1507,10382,1506,10361,1503,10340,1499,10322,1494,10318,1493xe" filled="true" fillcolor="#231f20" stroked="false">
                <v:path arrowok="t"/>
                <v:fill type="solid"/>
              </v:shape>
            </v:group>
            <v:group style="position:absolute;left:7667;top:2797;width:135;height:78" coordorigin="7667,2797" coordsize="135,78">
              <v:shape style="position:absolute;left:7667;top:2797;width:135;height:78" coordorigin="7667,2797" coordsize="135,78" path="m7801,2874l7667,2797e" filled="false" stroked="true" strokeweight=".398pt" strokecolor="#231f20">
                <v:path arrowok="t"/>
              </v:shape>
            </v:group>
            <v:group style="position:absolute;left:7779;top:2849;width:85;height:62" coordorigin="7779,2849" coordsize="85,62">
              <v:shape style="position:absolute;left:7779;top:2849;width:85;height:62" coordorigin="7779,2849" coordsize="85,62" path="m7812,2849l7779,2896,7800,2897,7821,2900,7842,2904,7859,2909,7863,2910,7851,2898,7837,2883,7824,2866,7812,2849xe" filled="true" fillcolor="#231f20" stroked="false">
                <v:path arrowok="t"/>
                <v:fill type="solid"/>
              </v:shape>
            </v:group>
            <v:group style="position:absolute;left:10122;top:1379;width:135;height:78" coordorigin="10122,1379" coordsize="135,78">
              <v:shape style="position:absolute;left:10122;top:1379;width:135;height:78" coordorigin="10122,1379" coordsize="135,78" path="m10256,1457l10122,1379e" filled="false" stroked="true" strokeweight=".398pt" strokecolor="#231f20">
                <v:path arrowok="t"/>
              </v:shape>
            </v:group>
            <v:group style="position:absolute;left:10234;top:1431;width:85;height:62" coordorigin="10234,1431" coordsize="85,62">
              <v:shape style="position:absolute;left:10234;top:1431;width:85;height:62" coordorigin="10234,1431" coordsize="85,62" path="m10267,1431l10234,1479,10255,1480,10276,1482,10297,1487,10314,1491,10318,1493,10306,1481,10292,1466,10279,1449,10267,1431xe" filled="true" fillcolor="#231f20" stroked="false">
                <v:path arrowok="t"/>
                <v:fill type="solid"/>
              </v:shape>
            </v:group>
            <v:group style="position:absolute;left:7863;top:3677;width:2;height:284" coordorigin="7863,3677" coordsize="2,284">
              <v:shape style="position:absolute;left:7863;top:3677;width:2;height:284" coordorigin="7863,3677" coordsize="0,284" path="m7863,3677l7863,3960e" filled="false" stroked="true" strokeweight=".398pt" strokecolor="#231f20">
                <v:path arrowok="t"/>
              </v:shape>
            </v:group>
            <v:group style="position:absolute;left:10318;top:2259;width:2;height:284" coordorigin="10318,2259" coordsize="2,284">
              <v:shape style="position:absolute;left:10318;top:2259;width:2;height:284" coordorigin="10318,2259" coordsize="0,284" path="m10318,2259l10318,2543e" filled="false" stroked="true" strokeweight=".398pt" strokecolor="#231f20">
                <v:path arrowok="t"/>
              </v:shape>
            </v:group>
            <v:group style="position:absolute;left:7926;top:2579;width:2331;height:1346" coordorigin="7926,2579" coordsize="2331,1346">
              <v:shape style="position:absolute;left:7926;top:2579;width:2331;height:1346" coordorigin="7926,2579" coordsize="2331,1346" path="m7926,3924l10256,2579e" filled="false" stroked="true" strokeweight=".398pt" strokecolor="#231f20">
                <v:path arrowok="t"/>
              </v:shape>
            </v:group>
            <v:group style="position:absolute;left:7863;top:3894;width:79;height:66" coordorigin="7863,3894" coordsize="79,66">
              <v:shape style="position:absolute;left:7863;top:3894;width:79;height:66" coordorigin="7863,3894" coordsize="79,66" path="m7918,3894l7880,3944,7863,3960,7880,3955,7900,3951,7921,3948,7942,3946,7918,3894xe" filled="true" fillcolor="#231f20" stroked="false">
                <v:path arrowok="t"/>
                <v:fill type="solid"/>
              </v:shape>
            </v:group>
            <v:group style="position:absolute;left:10239;top:2543;width:79;height:66" coordorigin="10239,2543" coordsize="79,66">
              <v:shape style="position:absolute;left:10239;top:2543;width:79;height:66" coordorigin="10239,2543" coordsize="79,66" path="m10318,2543l10302,2548,10282,2552,10260,2555,10239,2557,10264,2609,10275,2591,10288,2574,10302,2558,10315,2545,10318,2543xe" filled="true" fillcolor="#231f20" stroked="false">
                <v:path arrowok="t"/>
                <v:fill type="solid"/>
              </v:shape>
            </v:group>
            <v:group style="position:absolute;left:7618;top:3563;width:246;height:142" coordorigin="7618,3563" coordsize="246,142">
              <v:shape style="position:absolute;left:7618;top:3563;width:246;height:142" coordorigin="7618,3563" coordsize="246,142" path="m7863,3563l7618,3705e" filled="false" stroked="true" strokeweight=".398pt" strokecolor="#231f20">
                <v:path arrowok="t"/>
              </v:shape>
            </v:group>
            <v:group style="position:absolute;left:7618;top:2906;width:246;height:142" coordorigin="7618,2906" coordsize="246,142">
              <v:shape style="position:absolute;left:7618;top:2906;width:246;height:142" coordorigin="7618,2906" coordsize="246,142" path="m7863,2906l7618,3047e" filled="false" stroked="true" strokeweight=".398pt" strokecolor="#231f20">
                <v:path arrowok="t"/>
              </v:shape>
            </v:group>
            <v:group style="position:absolute;left:7618;top:3119;width:2;height:515" coordorigin="7618,3119" coordsize="2,515">
              <v:shape style="position:absolute;left:7618;top:3119;width:2;height:515" coordorigin="7618,3119" coordsize="0,515" path="m7618,3633l7618,3119e" filled="false" stroked="true" strokeweight=".398pt" strokecolor="#231f20">
                <v:path arrowok="t"/>
              </v:shape>
            </v:group>
            <v:group style="position:absolute;left:7588;top:3625;width:58;height:80" coordorigin="7588,3625" coordsize="58,80">
              <v:shape style="position:absolute;left:7588;top:3625;width:58;height:80" coordorigin="7588,3625" coordsize="58,80" path="m7588,3625l7612,3683,7618,3705,7622,3688,7628,3669,7636,3649,7645,3630,7588,3625xe" filled="true" fillcolor="#231f20" stroked="false">
                <v:path arrowok="t"/>
                <v:fill type="solid"/>
              </v:shape>
            </v:group>
            <v:group style="position:absolute;left:7591;top:3047;width:58;height:80" coordorigin="7591,3047" coordsize="58,80">
              <v:shape style="position:absolute;left:7591;top:3047;width:58;height:80" coordorigin="7591,3047" coordsize="58,80" path="m7618,3047l7614,3064,7608,3084,7600,3104,7591,3123,7648,3127,7638,3109,7630,3089,7623,3069,7619,3051,7618,3047xe" filled="true" fillcolor="#231f20" stroked="false">
                <v:path arrowok="t"/>
                <v:fill type="solid"/>
              </v:shape>
            </v:group>
            <v:group style="position:absolute;left:7372;top:3563;width:491;height:284" coordorigin="7372,3563" coordsize="491,284">
              <v:shape style="position:absolute;left:7372;top:3563;width:491;height:284" coordorigin="7372,3563" coordsize="491,284" path="m7863,3563l7372,3847e" filled="false" stroked="true" strokeweight=".398pt" strokecolor="#231f20">
                <v:path arrowok="t"/>
              </v:shape>
            </v:group>
            <v:group style="position:absolute;left:7372;top:1976;width:491;height:284" coordorigin="7372,1976" coordsize="491,284">
              <v:shape style="position:absolute;left:7372;top:1976;width:491;height:284" coordorigin="7372,1976" coordsize="491,284" path="m7863,1976l7372,2259e" filled="false" stroked="true" strokeweight=".398pt" strokecolor="#231f20">
                <v:path arrowok="t"/>
              </v:shape>
            </v:group>
            <v:group style="position:absolute;left:7372;top:2331;width:2;height:1444" coordorigin="7372,2331" coordsize="2,1444">
              <v:shape style="position:absolute;left:7372;top:2331;width:2;height:1444" coordorigin="7372,2331" coordsize="0,1444" path="m7372,3775l7372,2331e" filled="false" stroked="true" strokeweight=".398pt" strokecolor="#231f20">
                <v:path arrowok="t"/>
              </v:shape>
            </v:group>
            <v:group style="position:absolute;left:7343;top:3767;width:58;height:80" coordorigin="7343,3767" coordsize="58,80">
              <v:shape style="position:absolute;left:7343;top:3767;width:58;height:80" coordorigin="7343,3767" coordsize="58,80" path="m7343,3767l7367,3825,7372,3847,7376,3830,7383,3810,7391,3790,7400,3771,7343,3767xe" filled="true" fillcolor="#231f20" stroked="false">
                <v:path arrowok="t"/>
                <v:fill type="solid"/>
              </v:shape>
            </v:group>
            <v:group style="position:absolute;left:7345;top:2259;width:58;height:80" coordorigin="7345,2259" coordsize="58,80">
              <v:shape style="position:absolute;left:7345;top:2259;width:58;height:80" coordorigin="7345,2259" coordsize="58,80" path="m7372,2259l7368,2276,7362,2295,7354,2316,7345,2334,7402,2339,7393,2321,7385,2301,7378,2281,7373,2263,7372,2259xe" filled="true" fillcolor="#231f20" stroked="false">
                <v:path arrowok="t"/>
                <v:fill type="solid"/>
              </v:shape>
            </v:group>
            <v:group style="position:absolute;left:9142;top:1630;width:517;height:517" coordorigin="9142,1630" coordsize="517,517">
              <v:shape style="position:absolute;left:9142;top:1630;width:517;height:517" coordorigin="9142,1630" coordsize="517,517" path="m9142,2146l9658,1630e" filled="false" stroked="true" strokeweight=".398pt" strokecolor="#231f20">
                <v:path arrowok="t"/>
              </v:shape>
            </v:group>
            <v:group style="position:absolute;left:9091;top:2119;width:73;height:78" coordorigin="9091,2119" coordsize="73,78">
              <v:shape style="position:absolute;left:9091;top:2119;width:73;height:78" coordorigin="9091,2119" coordsize="73,78" path="m9126,2119l9102,2178,9091,2197,9106,2188,9124,2178,9144,2170,9163,2163,9126,2119xe" filled="true" fillcolor="#231f20" stroked="false">
                <v:path arrowok="t"/>
                <v:fill type="solid"/>
              </v:shape>
            </v:group>
            <v:group style="position:absolute;left:8524;top:2004;width:527;height:791" coordorigin="8524,2004" coordsize="527,791">
              <v:shape style="position:absolute;left:8524;top:2004;width:527;height:791" coordorigin="8524,2004" coordsize="527,791" path="m9051,2795l8524,2004e" filled="false" stroked="true" strokeweight=".398pt" strokecolor="#231f20">
                <v:path arrowok="t"/>
              </v:shape>
            </v:group>
            <v:group style="position:absolute;left:9022;top:2777;width:70;height:78" coordorigin="9022,2777" coordsize="70,78">
              <v:shape style="position:absolute;left:9022;top:2777;width:70;height:78" coordorigin="9022,2777" coordsize="70,78" path="m9072,2777l9022,2805,9040,2815,9058,2827,9074,2839,9088,2851,9091,2854,9085,2838,9079,2819,9075,2797,9072,2777xe" filled="true" fillcolor="#231f20" stroked="false">
                <v:path arrowok="t"/>
                <v:fill type="solid"/>
              </v:shape>
            </v:group>
            <v:group style="position:absolute;left:7846;top:1437;width:252;height:503" coordorigin="7846,1437" coordsize="252,503">
              <v:shape style="position:absolute;left:7846;top:1437;width:252;height:503" coordorigin="7846,1437" coordsize="252,503" path="m7846,1940l8098,1437e" filled="false" stroked="true" strokeweight=".398pt" strokecolor="#231f20">
                <v:path arrowok="t"/>
              </v:shape>
            </v:group>
            <v:group style="position:absolute;left:7814;top:1919;width:59;height:85" coordorigin="7814,1919" coordsize="59,85">
              <v:shape style="position:absolute;left:7814;top:1919;width:59;height:85" coordorigin="7814,1919" coordsize="59,85" path="m7823,1919l7819,1982,7814,2004,7825,1991,7840,1976,7856,1962,7872,1949,7823,1919xe" filled="true" fillcolor="#231f20" stroked="false">
                <v:path arrowok="t"/>
                <v:fill type="solid"/>
              </v:shape>
            </v:group>
            <v:group style="position:absolute;left:10084;top:247;width:233;height:233" coordorigin="10084,247" coordsize="233,233">
              <v:shape style="position:absolute;left:10084;top:247;width:233;height:233" coordorigin="10084,247" coordsize="233,233" path="m10317,479l10084,247e" filled="false" stroked="true" strokeweight=".398pt" strokecolor="#231f20">
                <v:path arrowok="t"/>
              </v:shape>
            </v:group>
            <v:group style="position:absolute;left:10290;top:457;width:78;height:73" coordorigin="10290,457" coordsize="78,73">
              <v:shape style="position:absolute;left:10290;top:457;width:78;height:73" coordorigin="10290,457" coordsize="78,73" path="m10334,457l10290,495,10310,501,10330,509,10348,519,10364,528,10367,530,10358,515,10349,497,10340,477,10334,457xe" filled="true" fillcolor="#231f20" stroked="false">
                <v:path arrowok="t"/>
                <v:fill type="solid"/>
              </v:shape>
            </v:group>
            <v:group style="position:absolute;left:10033;top:3238;width:2;height:496" coordorigin="10033,3238" coordsize="2,496">
              <v:shape style="position:absolute;left:10033;top:3238;width:2;height:496" coordorigin="10033,3238" coordsize="0,496" path="m10033,3733l10033,3238e" filled="false" stroked="true" strokeweight=".398pt" strokecolor="#231f20">
                <v:path arrowok="t"/>
              </v:shape>
            </v:group>
            <v:group style="position:absolute;left:10006;top:3166;width:58;height:80" coordorigin="10006,3166" coordsize="58,80">
              <v:shape style="position:absolute;left:10006;top:3166;width:58;height:80" coordorigin="10006,3166" coordsize="58,80" path="m10033,3166l10029,3183,10023,3203,10015,3223,10006,3242,10063,3246,10053,3228,10045,3208,10038,3188,10034,3170,10033,3166xe" filled="true" fillcolor="#231f20" stroked="false">
                <v:path arrowok="t"/>
                <v:fill type="solid"/>
              </v:shape>
            </v:group>
            <v:group style="position:absolute;left:10033;top:3733;width:429;height:248" coordorigin="10033,3733" coordsize="429,248">
              <v:shape style="position:absolute;left:10033;top:3733;width:429;height:248" coordorigin="10033,3733" coordsize="429,248" path="m10033,3733l10462,3981e" filled="false" stroked="true" strokeweight=".398pt" strokecolor="#231f20">
                <v:path arrowok="t"/>
              </v:shape>
            </v:group>
            <v:group style="position:absolute;left:10440;top:3955;width:85;height:62" coordorigin="10440,3955" coordsize="85,62">
              <v:shape style="position:absolute;left:10440;top:3955;width:85;height:62" coordorigin="10440,3955" coordsize="85,62" path="m10472,3955l10440,4003,10460,4004,10482,4006,10502,4011,10520,4015,10524,4017,10511,4005,10498,3990,10484,3973,10472,3955xe" filled="true" fillcolor="#231f20" stroked="false">
                <v:path arrowok="t"/>
                <v:fill type="solid"/>
              </v:shape>
            </v:group>
            <v:group style="position:absolute;left:10033;top:3486;width:429;height:248" coordorigin="10033,3486" coordsize="429,248">
              <v:shape style="position:absolute;left:10033;top:3486;width:429;height:248" coordorigin="10033,3486" coordsize="429,248" path="m10033,3733l10462,3486e" filled="false" stroked="true" strokeweight=".398pt" strokecolor="#231f20">
                <v:path arrowok="t"/>
              </v:shape>
            </v:group>
            <v:group style="position:absolute;left:10445;top:3450;width:79;height:66" coordorigin="10445,3450" coordsize="79,66">
              <v:shape style="position:absolute;left:10445;top:3450;width:79;height:66" coordorigin="10445,3450" coordsize="79,66" path="m10524,3450l10507,3455,10487,3459,10466,3462,10445,3464,10470,3516,10481,3498,10494,3481,10508,3466,10521,3453,10524,3450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/>
          <w:color w:val="231F20"/>
          <w:sz w:val="19"/>
        </w:rPr>
        <w:t>Joint droit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130"/>
        <w:ind w:left="113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31F20"/>
          <w:spacing w:val="-3"/>
          <w:sz w:val="19"/>
        </w:rPr>
        <w:t>Vitre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140" w:lineRule="exact"/>
        <w:ind w:left="0" w:right="244"/>
        <w:jc w:val="center"/>
        <w:rPr>
          <w:rFonts w:ascii="Arial Narrow" w:hAnsi="Arial Narrow" w:cs="Arial Narrow" w:eastAsia="Arial Narrow"/>
        </w:rPr>
      </w:pPr>
      <w:r>
        <w:rPr>
          <w:rFonts w:ascii="Arial Narrow" w:hAnsi="Arial Narrow"/>
          <w:color w:val="231F20"/>
          <w:spacing w:val="-42"/>
        </w:rPr>
        <w:t>#»</w:t>
      </w:r>
      <w:r>
        <w:rPr>
          <w:rFonts w:ascii="Arial Narrow" w:hAnsi="Arial Narrow"/>
        </w:rPr>
      </w:r>
    </w:p>
    <w:p>
      <w:pPr>
        <w:spacing w:after="0" w:line="140" w:lineRule="exact"/>
        <w:jc w:val="center"/>
        <w:rPr>
          <w:rFonts w:ascii="Arial Narrow" w:hAnsi="Arial Narrow" w:cs="Arial Narrow" w:eastAsia="Arial Narrow"/>
        </w:rPr>
        <w:sectPr>
          <w:footerReference w:type="default" r:id="rId19"/>
          <w:pgSz w:w="11910" w:h="16840"/>
          <w:pgMar w:footer="1715" w:header="0" w:top="1060" w:bottom="1900" w:left="1020" w:right="960"/>
          <w:pgNumType w:start="7"/>
          <w:cols w:num="3" w:equalWidth="0">
            <w:col w:w="5775" w:space="709"/>
            <w:col w:w="1560" w:space="289"/>
            <w:col w:w="1597"/>
          </w:cols>
        </w:sectPr>
      </w:pPr>
    </w:p>
    <w:p>
      <w:pPr>
        <w:pStyle w:val="BodyText"/>
        <w:tabs>
          <w:tab w:pos="6085" w:val="left" w:leader="none"/>
          <w:tab w:pos="6421" w:val="left" w:leader="none"/>
        </w:tabs>
        <w:spacing w:line="205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inférieur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5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permanent</w:t>
      </w:r>
      <w:r>
        <w:rPr>
          <w:rFonts w:ascii="Times New Roman" w:hAnsi="Times New Roman"/>
          <w:color w:val="231F20"/>
          <w:spacing w:val="5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se</w:t>
      </w:r>
      <w:r>
        <w:rPr>
          <w:rFonts w:ascii="Times New Roman" w:hAnsi="Times New Roman"/>
          <w:color w:val="231F20"/>
          <w:spacing w:val="5"/>
        </w:rPr>
        <w:t> </w:t>
      </w:r>
      <w:r>
        <w:rPr>
          <w:rFonts w:ascii="Times New Roman" w:hAnsi="Times New Roman"/>
          <w:color w:val="231F20"/>
          <w:spacing w:val="-1"/>
        </w:rPr>
        <w:t>fait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  <w:spacing w:val="-1"/>
        </w:rPr>
        <w:t>approximative-</w:t>
        <w:tab/>
      </w:r>
      <w:r>
        <w:rPr>
          <w:rFonts w:ascii="Times New Roman" w:hAnsi="Times New Roman"/>
          <w:i/>
          <w:color w:val="231F20"/>
          <w:position w:val="-5"/>
        </w:rPr>
        <w:t>H</w:t>
      </w:r>
      <w:r>
        <w:rPr>
          <w:rFonts w:ascii="Times New Roman" w:hAnsi="Times New Roman"/>
          <w:i/>
          <w:color w:val="231F20"/>
          <w:spacing w:val="21"/>
          <w:w w:val="99"/>
          <w:position w:val="-5"/>
        </w:rPr>
        <w:t> </w:t>
      </w:r>
      <w:r>
        <w:rPr>
          <w:rFonts w:ascii="Times New Roman" w:hAnsi="Times New Roman"/>
          <w:color w:val="231F20"/>
        </w:rPr>
        <w:t>ment</w:t>
      </w:r>
      <w:r>
        <w:rPr>
          <w:rFonts w:ascii="Times New Roman" w:hAnsi="Times New Roman"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-4"/>
        </w:rPr>
        <w:t> </w:t>
      </w:r>
      <w:r>
        <w:rPr>
          <w:rFonts w:ascii="Times New Roman" w:hAnsi="Times New Roman"/>
          <w:color w:val="231F20"/>
          <w:spacing w:val="-1"/>
        </w:rPr>
        <w:t>segment</w:t>
      </w:r>
      <w:r>
        <w:rPr>
          <w:rFonts w:ascii="Times New Roman" w:hAnsi="Times New Roman"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longueur</w:t>
      </w:r>
      <w:r>
        <w:rPr>
          <w:rFonts w:ascii="Times New Roman" w:hAnsi="Times New Roman"/>
          <w:color w:val="231F20"/>
          <w:spacing w:val="1"/>
        </w:rPr>
        <w:t> </w:t>
      </w:r>
      <w:r>
        <w:rPr>
          <w:rFonts w:ascii="Times New Roman" w:hAnsi="Times New Roman"/>
          <w:i/>
          <w:color w:val="231F20"/>
        </w:rPr>
        <w:t>L</w:t>
      </w:r>
      <w:r>
        <w:rPr>
          <w:rFonts w:ascii="Times New Roman" w:hAnsi="Times New Roman"/>
          <w:i/>
          <w:color w:val="231F20"/>
          <w:spacing w:val="4"/>
        </w:rPr>
        <w:t> </w:t>
      </w:r>
      <w:r>
        <w:rPr>
          <w:rFonts w:ascii="Arial" w:hAnsi="Arial"/>
          <w:i/>
          <w:color w:val="231F20"/>
        </w:rPr>
        <w:t>=</w:t>
      </w:r>
      <w:r>
        <w:rPr>
          <w:rFonts w:ascii="Arial" w:hAnsi="Arial"/>
          <w:i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776</w:t>
      </w:r>
      <w:r>
        <w:rPr>
          <w:rFonts w:ascii="Times New Roman" w:hAnsi="Times New Roman"/>
          <w:color w:val="231F20"/>
          <w:spacing w:val="-23"/>
        </w:rPr>
        <w:t> </w:t>
      </w:r>
      <w:r>
        <w:rPr>
          <w:rFonts w:ascii="Times New Roman" w:hAnsi="Times New Roman"/>
          <w:color w:val="231F20"/>
        </w:rPr>
        <w:t>mm.</w:t>
        <w:tab/>
        <w:tab/>
      </w:r>
      <w:r>
        <w:rPr>
          <w:rFonts w:ascii="Times New Roman" w:hAnsi="Times New Roman"/>
          <w:i/>
          <w:color w:val="231F20"/>
          <w:position w:val="-5"/>
        </w:rPr>
        <w:t>z</w:t>
      </w:r>
      <w:r>
        <w:rPr>
          <w:rFonts w:ascii="Times New Roman" w:hAnsi="Times New Roman"/>
          <w:i/>
          <w:color w:val="231F20"/>
          <w:spacing w:val="23"/>
          <w:w w:val="99"/>
          <w:position w:val="-5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entre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joints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latéraux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  <w:spacing w:val="-1"/>
        </w:rPr>
        <w:t>(gauche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droit)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se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  <w:spacing w:val="-1"/>
        </w:rPr>
        <w:t>fait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20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  <w:spacing w:val="-1"/>
        </w:rPr>
        <w:t>progressivement</w:t>
      </w:r>
      <w:r>
        <w:rPr>
          <w:rFonts w:ascii="Times New Roman" w:hAnsi="Times New Roman"/>
          <w:color w:val="231F20"/>
        </w:rPr>
        <w:t> </w:t>
      </w:r>
      <w:r>
        <w:rPr>
          <w:rFonts w:ascii="Times New Roman" w:hAnsi="Times New Roman"/>
          <w:color w:val="231F20"/>
          <w:spacing w:val="16"/>
        </w:rPr>
        <w:t> </w:t>
      </w:r>
      <w:r>
        <w:rPr>
          <w:rFonts w:ascii="Times New Roman" w:hAnsi="Times New Roman"/>
          <w:color w:val="231F20"/>
        </w:rPr>
        <w:t>au </w:t>
      </w:r>
      <w:r>
        <w:rPr>
          <w:rFonts w:ascii="Times New Roman" w:hAnsi="Times New Roman"/>
          <w:color w:val="231F20"/>
          <w:spacing w:val="16"/>
        </w:rPr>
        <w:t> </w:t>
      </w:r>
      <w:r>
        <w:rPr>
          <w:rFonts w:ascii="Times New Roman" w:hAnsi="Times New Roman"/>
          <w:color w:val="231F20"/>
        </w:rPr>
        <w:t>cours </w:t>
      </w:r>
      <w:r>
        <w:rPr>
          <w:rFonts w:ascii="Times New Roman" w:hAnsi="Times New Roman"/>
          <w:color w:val="231F20"/>
          <w:spacing w:val="16"/>
        </w:rPr>
        <w:t> </w:t>
      </w:r>
      <w:r>
        <w:rPr>
          <w:rFonts w:ascii="Times New Roman" w:hAnsi="Times New Roman"/>
          <w:color w:val="231F20"/>
        </w:rPr>
        <w:t>du </w:t>
      </w:r>
      <w:r>
        <w:rPr>
          <w:rFonts w:ascii="Times New Roman" w:hAnsi="Times New Roman"/>
          <w:color w:val="231F20"/>
          <w:spacing w:val="17"/>
        </w:rPr>
        <w:t> </w:t>
      </w:r>
      <w:r>
        <w:rPr>
          <w:rFonts w:ascii="Times New Roman" w:hAnsi="Times New Roman"/>
          <w:color w:val="231F20"/>
        </w:rPr>
        <w:t>déplacement </w:t>
      </w:r>
      <w:r>
        <w:rPr>
          <w:rFonts w:ascii="Times New Roman" w:hAnsi="Times New Roman"/>
          <w:color w:val="231F20"/>
          <w:spacing w:val="16"/>
        </w:rPr>
        <w:t> </w:t>
      </w:r>
      <w:r>
        <w:rPr>
          <w:rFonts w:ascii="Times New Roman" w:hAnsi="Times New Roman"/>
          <w:color w:val="231F20"/>
        </w:rPr>
        <w:t>de </w:t>
      </w:r>
      <w:r>
        <w:rPr>
          <w:rFonts w:ascii="Times New Roman" w:hAnsi="Times New Roman"/>
          <w:color w:val="231F20"/>
          <w:spacing w:val="16"/>
        </w:rPr>
        <w:t> </w:t>
      </w:r>
      <w:r>
        <w:rPr>
          <w:rFonts w:ascii="Times New Roman" w:hAnsi="Times New Roman"/>
          <w:color w:val="231F20"/>
        </w:rPr>
        <w:t>la </w:t>
      </w:r>
      <w:r>
        <w:rPr>
          <w:rFonts w:ascii="Times New Roman" w:hAnsi="Times New Roman"/>
          <w:color w:val="231F20"/>
          <w:spacing w:val="17"/>
        </w:rPr>
        <w:t> </w:t>
      </w:r>
      <w:r>
        <w:rPr>
          <w:rFonts w:ascii="Times New Roman" w:hAnsi="Times New Roman"/>
          <w:color w:val="231F20"/>
        </w:rPr>
        <w:t>vitre.</w:t>
      </w:r>
      <w:r>
        <w:rPr>
          <w:rFonts w:ascii="Times New Roman" w:hAnsi="Times New Roman"/>
        </w:rPr>
      </w:r>
    </w:p>
    <w:p>
      <w:pPr>
        <w:tabs>
          <w:tab w:pos="464" w:val="left" w:leader="none"/>
        </w:tabs>
        <w:spacing w:line="302" w:lineRule="exact" w:before="0"/>
        <w:ind w:left="0" w:right="359" w:firstLine="0"/>
        <w:jc w:val="right"/>
        <w:rPr>
          <w:rFonts w:ascii="Arial Narrow" w:hAnsi="Arial Narrow" w:cs="Arial Narrow" w:eastAsia="Arial Narrow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 w:hAnsi="Times New Roman"/>
          <w:i/>
          <w:color w:val="231F20"/>
          <w:w w:val="95"/>
          <w:position w:val="15"/>
          <w:sz w:val="24"/>
        </w:rPr>
        <w:t>z</w:t>
        <w:tab/>
      </w:r>
      <w:r>
        <w:rPr>
          <w:rFonts w:ascii="Arial Narrow" w:hAnsi="Arial Narrow"/>
          <w:color w:val="231F20"/>
          <w:spacing w:val="-40"/>
          <w:w w:val="95"/>
          <w:sz w:val="24"/>
        </w:rPr>
        <w:t>#»</w:t>
      </w:r>
      <w:r>
        <w:rPr>
          <w:rFonts w:ascii="Arial Narrow" w:hAnsi="Arial Narrow"/>
          <w:sz w:val="24"/>
        </w:rPr>
      </w:r>
    </w:p>
    <w:p>
      <w:pPr>
        <w:spacing w:line="138" w:lineRule="exact" w:before="0"/>
        <w:ind w:left="0" w:right="366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w w:val="95"/>
          <w:sz w:val="24"/>
        </w:rPr>
        <w:t>y</w:t>
      </w:r>
      <w:r>
        <w:rPr>
          <w:rFonts w:ascii="Times New Roman"/>
          <w:sz w:val="24"/>
        </w:rPr>
      </w:r>
    </w:p>
    <w:p>
      <w:pPr>
        <w:spacing w:line="225" w:lineRule="exact" w:before="0"/>
        <w:ind w:left="11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L</w:t>
      </w:r>
      <w:r>
        <w:rPr>
          <w:rFonts w:ascii="Times New Roman"/>
          <w:sz w:val="24"/>
        </w:rPr>
      </w:r>
    </w:p>
    <w:p>
      <w:pPr>
        <w:pStyle w:val="BodyText"/>
        <w:spacing w:line="188" w:lineRule="exact" w:before="63"/>
        <w:ind w:left="0" w:right="359"/>
        <w:jc w:val="right"/>
        <w:rPr>
          <w:rFonts w:ascii="Arial Narrow" w:hAnsi="Arial Narrow" w:cs="Arial Narrow" w:eastAsia="Arial Narrow"/>
        </w:rPr>
      </w:pPr>
      <w:r>
        <w:rPr>
          <w:rFonts w:ascii="Arial Narrow" w:hAnsi="Arial Narrow"/>
          <w:color w:val="231F20"/>
          <w:spacing w:val="-40"/>
          <w:w w:val="95"/>
        </w:rPr>
        <w:t>#»</w:t>
      </w:r>
      <w:r>
        <w:rPr>
          <w:rFonts w:ascii="Arial Narrow" w:hAnsi="Arial Narrow"/>
        </w:rPr>
      </w:r>
    </w:p>
    <w:p>
      <w:pPr>
        <w:spacing w:line="189" w:lineRule="exact" w:before="0"/>
        <w:ind w:left="0" w:right="36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w w:val="95"/>
          <w:sz w:val="24"/>
        </w:rPr>
        <w:t>x</w:t>
      </w:r>
      <w:r>
        <w:rPr>
          <w:rFonts w:ascii="Times New Roman"/>
          <w:sz w:val="24"/>
        </w:rPr>
      </w:r>
    </w:p>
    <w:p>
      <w:pPr>
        <w:spacing w:after="0" w:line="189" w:lineRule="exact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960"/>
          <w:cols w:num="2" w:equalWidth="0">
            <w:col w:w="6515" w:space="1378"/>
            <w:col w:w="2037"/>
          </w:cols>
        </w:sectPr>
      </w:pPr>
    </w:p>
    <w:p>
      <w:pPr>
        <w:pStyle w:val="BodyText"/>
        <w:spacing w:line="240" w:lineRule="auto" w:before="13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La </w:t>
      </w:r>
      <w:r>
        <w:rPr>
          <w:rFonts w:ascii="Times New Roman" w:hAnsi="Times New Roman"/>
          <w:color w:val="231F20"/>
          <w:spacing w:val="36"/>
        </w:rPr>
        <w:t> </w:t>
      </w:r>
      <w:r>
        <w:rPr>
          <w:rFonts w:ascii="Times New Roman" w:hAnsi="Times New Roman"/>
          <w:color w:val="231F20"/>
        </w:rPr>
        <w:t>hauteur </w:t>
      </w:r>
      <w:r>
        <w:rPr>
          <w:rFonts w:ascii="Times New Roman" w:hAnsi="Times New Roman"/>
          <w:color w:val="231F20"/>
          <w:spacing w:val="37"/>
        </w:rPr>
        <w:t> </w:t>
      </w:r>
      <w:r>
        <w:rPr>
          <w:rFonts w:ascii="Times New Roman" w:hAnsi="Times New Roman"/>
          <w:color w:val="231F20"/>
        </w:rPr>
        <w:t>des </w:t>
      </w:r>
      <w:r>
        <w:rPr>
          <w:rFonts w:ascii="Times New Roman" w:hAnsi="Times New Roman"/>
          <w:color w:val="231F20"/>
          <w:spacing w:val="36"/>
        </w:rPr>
        <w:t> </w:t>
      </w:r>
      <w:r>
        <w:rPr>
          <w:rFonts w:ascii="Times New Roman" w:hAnsi="Times New Roman"/>
          <w:color w:val="231F20"/>
        </w:rPr>
        <w:t>deux </w:t>
      </w:r>
      <w:r>
        <w:rPr>
          <w:rFonts w:ascii="Times New Roman" w:hAnsi="Times New Roman"/>
          <w:color w:val="231F20"/>
          <w:spacing w:val="37"/>
        </w:rPr>
        <w:t> </w:t>
      </w:r>
      <w:r>
        <w:rPr>
          <w:rFonts w:ascii="Times New Roman" w:hAnsi="Times New Roman"/>
          <w:color w:val="231F20"/>
        </w:rPr>
        <w:t>joints, </w:t>
      </w:r>
      <w:r>
        <w:rPr>
          <w:rFonts w:ascii="Times New Roman" w:hAnsi="Times New Roman"/>
          <w:color w:val="231F20"/>
          <w:spacing w:val="36"/>
        </w:rPr>
        <w:t> </w:t>
      </w:r>
      <w:r>
        <w:rPr>
          <w:rFonts w:ascii="Times New Roman" w:hAnsi="Times New Roman"/>
          <w:color w:val="231F20"/>
        </w:rPr>
        <w:t>supposés </w:t>
      </w:r>
      <w:r>
        <w:rPr>
          <w:rFonts w:ascii="Times New Roman" w:hAnsi="Times New Roman"/>
          <w:color w:val="231F20"/>
          <w:spacing w:val="37"/>
        </w:rPr>
        <w:t> </w:t>
      </w:r>
      <w:r>
        <w:rPr>
          <w:rFonts w:ascii="Times New Roman" w:hAnsi="Times New Roman"/>
          <w:color w:val="231F20"/>
        </w:rPr>
        <w:t>identiques, </w:t>
      </w:r>
      <w:r>
        <w:rPr>
          <w:rFonts w:ascii="Times New Roman" w:hAnsi="Times New Roman"/>
          <w:color w:val="231F20"/>
          <w:spacing w:val="36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</w:rPr>
      </w:r>
    </w:p>
    <w:p>
      <w:pPr>
        <w:spacing w:before="12"/>
        <w:ind w:left="1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H</w:t>
      </w:r>
      <w:r>
        <w:rPr>
          <w:rFonts w:ascii="Times New Roman"/>
          <w:i/>
          <w:color w:val="231F20"/>
          <w:spacing w:val="17"/>
          <w:sz w:val="24"/>
        </w:rPr>
        <w:t> </w:t>
      </w:r>
      <w:r>
        <w:rPr>
          <w:rFonts w:ascii="Arial"/>
          <w:i/>
          <w:color w:val="231F20"/>
          <w:sz w:val="24"/>
        </w:rPr>
        <w:t>= </w:t>
      </w:r>
      <w:r>
        <w:rPr>
          <w:rFonts w:ascii="Times New Roman"/>
          <w:color w:val="231F20"/>
          <w:sz w:val="24"/>
        </w:rPr>
        <w:t>450</w:t>
      </w:r>
      <w:r>
        <w:rPr>
          <w:rFonts w:ascii="Times New Roman"/>
          <w:color w:val="231F20"/>
          <w:spacing w:val="-21"/>
          <w:sz w:val="24"/>
        </w:rPr>
        <w:t> </w:t>
      </w:r>
      <w:r>
        <w:rPr>
          <w:rFonts w:ascii="Times New Roman"/>
          <w:color w:val="231F20"/>
          <w:sz w:val="24"/>
        </w:rPr>
        <w:t>mm.</w:t>
      </w:r>
      <w:r>
        <w:rPr>
          <w:rFonts w:ascii="Times New Roman"/>
          <w:sz w:val="24"/>
        </w:rPr>
      </w:r>
    </w:p>
    <w:p>
      <w:pPr>
        <w:pStyle w:val="BodyText"/>
        <w:spacing w:line="247" w:lineRule="auto" w:before="12"/>
        <w:ind w:left="114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coe</w:t>
      </w:r>
      <w:r>
        <w:rPr>
          <w:rFonts w:ascii="Arial" w:hAnsi="Arial"/>
          <w:i/>
          <w:color w:val="231F20"/>
        </w:rPr>
        <w:t>ffi</w:t>
      </w:r>
      <w:r>
        <w:rPr>
          <w:rFonts w:ascii="Times New Roman" w:hAnsi="Times New Roman"/>
          <w:color w:val="231F20"/>
        </w:rPr>
        <w:t>cient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frottement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entre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joint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pris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  <w:spacing w:val="-1"/>
        </w:rPr>
        <w:t>égal</w:t>
      </w:r>
      <w:r>
        <w:rPr>
          <w:rFonts w:ascii="Times New Roman" w:hAnsi="Times New Roman"/>
          <w:color w:val="231F20"/>
          <w:spacing w:val="20"/>
        </w:rPr>
        <w:t> </w:t>
      </w:r>
      <w:r>
        <w:rPr>
          <w:rFonts w:ascii="Times New Roman" w:hAnsi="Times New Roman"/>
          <w:color w:val="231F20"/>
        </w:rPr>
        <w:t>à</w:t>
      </w:r>
      <w:r>
        <w:rPr>
          <w:rFonts w:ascii="Times New Roman" w:hAnsi="Times New Roman"/>
          <w:color w:val="231F20"/>
          <w:spacing w:val="55"/>
        </w:rPr>
        <w:t> </w:t>
      </w:r>
      <w:r>
        <w:rPr>
          <w:rFonts w:ascii="Times New Roman" w:hAnsi="Times New Roman"/>
          <w:i/>
          <w:color w:val="231F20"/>
        </w:rPr>
        <w:t>f </w:t>
      </w:r>
      <w:r>
        <w:rPr>
          <w:rFonts w:ascii="Times New Roman" w:hAnsi="Times New Roman"/>
          <w:i/>
          <w:color w:val="231F20"/>
          <w:spacing w:val="20"/>
        </w:rPr>
        <w:t> </w:t>
      </w:r>
      <w:r>
        <w:rPr>
          <w:rFonts w:ascii="Arial" w:hAnsi="Arial"/>
          <w:i/>
          <w:color w:val="231F20"/>
        </w:rPr>
        <w:t>=</w:t>
      </w:r>
      <w:r>
        <w:rPr>
          <w:rFonts w:ascii="Arial" w:hAnsi="Arial"/>
          <w:i/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0</w:t>
      </w:r>
      <w:r>
        <w:rPr>
          <w:rFonts w:ascii="Calibri" w:hAnsi="Calibri"/>
          <w:color w:val="231F20"/>
        </w:rPr>
        <w:t>,</w:t>
      </w:r>
      <w:r>
        <w:rPr>
          <w:rFonts w:ascii="Times New Roman" w:hAnsi="Times New Roman"/>
          <w:color w:val="231F20"/>
        </w:rPr>
        <w:t>5.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20"/>
        </w:rPr>
        <w:t> </w:t>
      </w:r>
      <w:r>
        <w:rPr>
          <w:rFonts w:ascii="Times New Roman" w:hAnsi="Times New Roman"/>
          <w:color w:val="231F20"/>
        </w:rPr>
        <w:t>zones</w:t>
      </w:r>
      <w:r>
        <w:rPr>
          <w:rFonts w:ascii="Times New Roman" w:hAnsi="Times New Roman"/>
          <w:color w:val="231F20"/>
          <w:spacing w:val="20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contact</w:t>
      </w:r>
      <w:r>
        <w:rPr>
          <w:rFonts w:ascii="Times New Roman" w:hAnsi="Times New Roman"/>
          <w:color w:val="231F20"/>
          <w:spacing w:val="20"/>
        </w:rPr>
        <w:t> </w:t>
      </w:r>
      <w:r>
        <w:rPr>
          <w:rFonts w:ascii="Times New Roman" w:hAnsi="Times New Roman"/>
          <w:color w:val="231F20"/>
        </w:rPr>
        <w:t>sont</w:t>
      </w:r>
      <w:r>
        <w:rPr>
          <w:rFonts w:ascii="Times New Roman" w:hAnsi="Times New Roman"/>
          <w:color w:val="231F20"/>
          <w:spacing w:val="20"/>
        </w:rPr>
        <w:t> </w:t>
      </w:r>
      <w:r>
        <w:rPr>
          <w:rFonts w:ascii="Times New Roman" w:hAnsi="Times New Roman"/>
          <w:color w:val="231F20"/>
        </w:rPr>
        <w:t>supposées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être</w:t>
      </w:r>
      <w:r>
        <w:rPr>
          <w:rFonts w:ascii="Times New Roman" w:hAnsi="Times New Roman"/>
        </w:rPr>
      </w:r>
    </w:p>
    <w:p>
      <w:pPr>
        <w:spacing w:line="250" w:lineRule="auto" w:before="144"/>
        <w:ind w:left="113" w:right="17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10</w:t>
      </w:r>
      <w:r>
        <w:rPr>
          <w:rFonts w:ascii="Times New Roman" w:hAnsi="Times New Roman" w:cs="Times New Roman" w:eastAsia="Times New Roman"/>
          <w:b/>
          <w:bCs/>
          <w:color w:val="231F20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Paramétrage</w:t>
      </w:r>
      <w:r>
        <w:rPr>
          <w:rFonts w:ascii="Times New Roman" w:hAnsi="Times New Roman" w:cs="Times New Roman" w:eastAsia="Times New Roman"/>
          <w:color w:val="231F20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représentation</w:t>
      </w:r>
      <w:r>
        <w:rPr>
          <w:rFonts w:ascii="Times New Roman" w:hAnsi="Times New Roman" w:cs="Times New Roman" w:eastAsia="Times New Roman"/>
          <w:color w:val="231F20"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des</w:t>
      </w:r>
      <w:r>
        <w:rPr>
          <w:rFonts w:ascii="Times New Roman" w:hAnsi="Times New Roman" w:cs="Times New Roman" w:eastAsia="Times New Roman"/>
          <w:color w:val="231F20"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</w:t>
      </w:r>
      <w:r>
        <w:rPr>
          <w:rFonts w:ascii="Arial" w:hAnsi="Arial" w:cs="Arial" w:eastAsia="Arial"/>
          <w:i/>
          <w:color w:val="231F2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orts</w:t>
      </w:r>
      <w:r>
        <w:rPr>
          <w:rFonts w:ascii="Times New Roman" w:hAnsi="Times New Roman" w:cs="Times New Roman" w:eastAsia="Times New Roman"/>
          <w:color w:val="231F20"/>
          <w:spacing w:val="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normaux</w:t>
      </w:r>
      <w:r>
        <w:rPr>
          <w:rFonts w:ascii="Times New Roman" w:hAnsi="Times New Roman" w:cs="Times New Roman" w:eastAsia="Times New Roman"/>
          <w:color w:val="231F20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uniquement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50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960"/>
          <w:cols w:num="2" w:equalWidth="0">
            <w:col w:w="5775" w:space="119"/>
            <w:col w:w="4036"/>
          </w:cols>
        </w:sectPr>
      </w:pPr>
    </w:p>
    <w:p>
      <w:pPr>
        <w:pStyle w:val="BodyText"/>
        <w:spacing w:line="230" w:lineRule="auto"/>
        <w:ind w:left="114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linéiques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densité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linéique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contact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supposée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constante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égale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 </w:t>
      </w:r>
      <w:r>
        <w:rPr>
          <w:rFonts w:ascii="Arial" w:hAnsi="Arial" w:cs="Arial" w:eastAsia="Arial"/>
          <w:i/>
          <w:color w:val="231F20"/>
        </w:rPr>
        <w:t>= </w:t>
      </w:r>
      <w:r>
        <w:rPr>
          <w:rFonts w:ascii="Times New Roman" w:hAnsi="Times New Roman" w:cs="Times New Roman" w:eastAsia="Times New Roman"/>
          <w:color w:val="231F20"/>
        </w:rPr>
        <w:t>25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  <w:spacing w:val="2"/>
        </w:rPr>
        <w:t>m</w:t>
      </w:r>
      <w:r>
        <w:rPr>
          <w:rFonts w:ascii="Arial" w:hAnsi="Arial" w:cs="Arial" w:eastAsia="Arial"/>
          <w:color w:val="231F20"/>
          <w:spacing w:val="1"/>
          <w:position w:val="10"/>
          <w:sz w:val="16"/>
          <w:szCs w:val="16"/>
        </w:rPr>
        <w:t>−</w:t>
      </w:r>
      <w:r>
        <w:rPr>
          <w:rFonts w:ascii="Times New Roman" w:hAnsi="Times New Roman" w:cs="Times New Roman" w:eastAsia="Times New Roman"/>
          <w:color w:val="231F20"/>
          <w:spacing w:val="2"/>
          <w:position w:val="1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color w:val="231F20"/>
          <w:spacing w:val="2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3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960"/>
        </w:sectPr>
      </w:pPr>
    </w:p>
    <w:p>
      <w:pPr>
        <w:pStyle w:val="BodyText"/>
        <w:spacing w:line="240" w:lineRule="auto" w:before="45"/>
        <w:ind w:right="0"/>
        <w:jc w:val="left"/>
        <w:rPr>
          <w:rFonts w:ascii="Arial Narrow" w:hAnsi="Arial Narrow" w:cs="Arial Narrow" w:eastAsia="Arial Narrow"/>
        </w:rPr>
      </w:pPr>
      <w:r>
        <w:rPr/>
        <w:pict>
          <v:shape style="position:absolute;margin-left:368.949341pt;margin-top:9.242376pt;width:4.650pt;height:12pt;mso-position-horizontal-relative:page;mso-position-vertical-relative:paragraph;z-index:-117976" type="#_x0000_t202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color w:val="231F20"/>
                      <w:w w:val="95"/>
                      <w:sz w:val="24"/>
                    </w:rPr>
                    <w:t>z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231F20"/>
        </w:rPr>
        <w:t>Q10.</w:t>
      </w:r>
      <w:r>
        <w:rPr>
          <w:rFonts w:ascii="Times New Roman" w:hAnsi="Times New Roman" w:cs="Times New Roman" w:eastAsia="Times New Roman"/>
          <w:b/>
          <w:bCs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4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littérale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résultante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selon 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Arial Narrow" w:hAnsi="Arial Narrow" w:cs="Arial Narrow" w:eastAsia="Arial Narrow"/>
          <w:color w:val="231F20"/>
          <w:spacing w:val="-42"/>
          <w:position w:val="10"/>
        </w:rPr>
        <w:t>#»</w:t>
      </w:r>
      <w:r>
        <w:rPr>
          <w:rFonts w:ascii="Arial Narrow" w:hAnsi="Arial Narrow" w:cs="Arial Narrow" w:eastAsia="Arial Narrow"/>
        </w:rPr>
      </w:r>
    </w:p>
    <w:p>
      <w:pPr>
        <w:pStyle w:val="BodyText"/>
        <w:spacing w:line="240" w:lineRule="auto" w:before="146"/>
        <w:ind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l’action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mécanique</w:t>
      </w:r>
      <w:r>
        <w:rPr>
          <w:rFonts w:ascii="Times New Roman" w:hAnsi="Times New Roman" w:cs="Times New Roman" w:eastAsia="Times New Roman"/>
          <w:color w:val="231F20"/>
          <w:spacing w:val="48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49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960"/>
          <w:cols w:num="2" w:equalWidth="0">
            <w:col w:w="6466" w:space="41"/>
            <w:col w:w="3423"/>
          </w:cols>
        </w:sectPr>
      </w:pPr>
    </w:p>
    <w:p>
      <w:pPr>
        <w:pStyle w:val="BodyText"/>
        <w:spacing w:line="240" w:lineRule="auto" w:before="13"/>
        <w:ind w:left="68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inférieur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au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cours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déplacement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celle-ci.</w:t>
      </w:r>
      <w:r>
        <w:rPr>
          <w:rFonts w:ascii="Times New Roman" w:hAnsi="Times New Roman"/>
        </w:rPr>
      </w:r>
    </w:p>
    <w:p>
      <w:pPr>
        <w:pStyle w:val="BodyText"/>
        <w:spacing w:line="290" w:lineRule="atLeast" w:before="74"/>
        <w:ind w:left="114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On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suppose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que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déplacement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constante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que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temps</w:t>
      </w:r>
      <w:r>
        <w:rPr>
          <w:rFonts w:ascii="Times New Roman" w:hAnsi="Times New Roman"/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déplacement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complet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4</w:t>
      </w:r>
      <w:r>
        <w:rPr>
          <w:rFonts w:ascii="Times New Roman" w:hAnsi="Times New Roman"/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s.</w:t>
      </w:r>
      <w:r>
        <w:rPr>
          <w:rFonts w:ascii="Times New Roman" w:hAnsi="Times New Roman"/>
        </w:rPr>
      </w:r>
    </w:p>
    <w:p>
      <w:pPr>
        <w:pStyle w:val="BodyText"/>
        <w:spacing w:line="333" w:lineRule="exact"/>
        <w:ind w:left="114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515.520081pt;margin-top:4.782226pt;width:4.650pt;height:12pt;mso-position-horizontal-relative:page;mso-position-vertical-relative:paragraph;z-index:-117952" type="#_x0000_t202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24"/>
                    </w:rPr>
                    <w:t>z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231F20"/>
        </w:rPr>
        <w:t>Q11.</w:t>
      </w:r>
      <w:r>
        <w:rPr>
          <w:rFonts w:ascii="Times New Roman" w:hAnsi="Times New Roman" w:cs="Times New Roman" w:eastAsia="Times New Roman"/>
          <w:b/>
          <w:bCs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Représenter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l’é</w:t>
      </w:r>
      <w:r>
        <w:rPr>
          <w:rFonts w:ascii="Times New Roman" w:hAnsi="Times New Roman" w:cs="Times New Roman" w:eastAsia="Times New Roman"/>
          <w:color w:val="231F20"/>
          <w:spacing w:val="-6"/>
        </w:rPr>
        <w:t>v</w:t>
      </w:r>
      <w:r>
        <w:rPr>
          <w:rFonts w:ascii="Times New Roman" w:hAnsi="Times New Roman" w:cs="Times New Roman" w:eastAsia="Times New Roman"/>
          <w:color w:val="231F20"/>
        </w:rPr>
        <w:t>olution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cours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résultante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orts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résistants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selon</w:t>
      </w:r>
      <w:r>
        <w:rPr>
          <w:rFonts w:ascii="Times New Roman" w:hAnsi="Times New Roman" w:cs="Times New Roman" w:eastAsia="Times New Roman"/>
          <w:color w:val="231F20"/>
          <w:spacing w:val="49"/>
        </w:rPr>
        <w:t> </w:t>
      </w:r>
      <w:r>
        <w:rPr>
          <w:rFonts w:ascii="Arial Narrow" w:hAnsi="Arial Narrow" w:cs="Arial Narrow" w:eastAsia="Arial Narrow"/>
          <w:color w:val="231F20"/>
          <w:spacing w:val="-42"/>
          <w:position w:val="10"/>
        </w:rPr>
        <w:t>#</w:t>
      </w:r>
      <w:r>
        <w:rPr>
          <w:rFonts w:ascii="Arial Narrow" w:hAnsi="Arial Narrow" w:cs="Arial Narrow" w:eastAsia="Arial Narrow"/>
          <w:color w:val="231F20"/>
          <w:position w:val="10"/>
        </w:rPr>
        <w:t>»</w:t>
      </w:r>
      <w:r>
        <w:rPr>
          <w:rFonts w:ascii="Arial Narrow" w:hAnsi="Arial Narrow" w:cs="Arial Narrow" w:eastAsia="Arial Narrow"/>
          <w:color w:val="231F20"/>
          <w:spacing w:val="30"/>
          <w:position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0" w:lineRule="auto" w:before="13"/>
        <w:ind w:left="68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l’ensemble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(2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verticaux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hauteur</w:t>
      </w:r>
      <w:r>
        <w:rPr>
          <w:rFonts w:ascii="Times New Roman" w:hAnsi="Times New Roman" w:cs="Times New Roman" w:eastAsia="Times New Roman"/>
          <w:color w:val="231F20"/>
          <w:spacing w:val="33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3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horizontal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5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longueur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L</w:t>
      </w:r>
      <w:r>
        <w:rPr>
          <w:rFonts w:ascii="Times New Roman" w:hAnsi="Times New Roman" w:cs="Times New Roman" w:eastAsia="Times New Roman"/>
          <w:color w:val="231F20"/>
        </w:rPr>
        <w:t>).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Donner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valeurs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numériques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minimale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maximale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cet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78"/>
        <w:ind w:left="114" w:right="17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28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schéma-blocs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document</w:t>
      </w:r>
      <w:r>
        <w:rPr>
          <w:rFonts w:ascii="Times New Roman" w:hAnsi="Times New Roman"/>
          <w:color w:val="231F20"/>
          <w:spacing w:val="28"/>
        </w:rPr>
        <w:t> </w:t>
      </w:r>
      <w:r>
        <w:rPr>
          <w:rFonts w:ascii="Times New Roman" w:hAnsi="Times New Roman"/>
          <w:color w:val="231F20"/>
        </w:rPr>
        <w:t>réponse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b/>
          <w:color w:val="231F20"/>
        </w:rPr>
        <w:t>DR3</w:t>
      </w:r>
      <w:r>
        <w:rPr>
          <w:rFonts w:ascii="Times New Roman" w:hAnsi="Times New Roman"/>
          <w:color w:val="231F20"/>
        </w:rPr>
        <w:t>,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apparaissent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actions</w:t>
      </w:r>
      <w:r>
        <w:rPr>
          <w:rFonts w:ascii="Times New Roman" w:hAnsi="Times New Roman"/>
          <w:color w:val="231F20"/>
          <w:spacing w:val="28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frottements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qui</w:t>
      </w:r>
      <w:r>
        <w:rPr>
          <w:rFonts w:ascii="Times New Roman" w:hAnsi="Times New Roman"/>
          <w:color w:val="231F20"/>
          <w:spacing w:val="29"/>
        </w:rPr>
        <w:t> </w:t>
      </w:r>
      <w:r>
        <w:rPr>
          <w:rFonts w:ascii="Times New Roman" w:hAnsi="Times New Roman"/>
          <w:color w:val="231F20"/>
        </w:rPr>
        <w:t>sont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  <w:spacing w:val="-1"/>
        </w:rPr>
        <w:t>exercées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vitre.</w:t>
      </w:r>
      <w:r>
        <w:rPr>
          <w:rFonts w:ascii="Times New Roman" w:hAnsi="Times New Roman"/>
        </w:rPr>
      </w:r>
    </w:p>
    <w:p>
      <w:pPr>
        <w:pStyle w:val="BodyText"/>
        <w:spacing w:line="251" w:lineRule="auto" w:before="44"/>
        <w:ind w:left="680" w:right="0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Q12.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Indiquer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l’action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horizontal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inférieur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l’action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joints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verticaux</w:t>
      </w:r>
      <w:r>
        <w:rPr>
          <w:rFonts w:ascii="Times New Roman" w:hAnsi="Times New Roman" w:cs="Times New Roman" w:eastAsia="Times New Roman"/>
          <w:color w:val="231F20"/>
          <w:spacing w:val="25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latéraux.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1"/>
          <w:numId w:val="4"/>
        </w:numPr>
        <w:tabs>
          <w:tab w:pos="840" w:val="left" w:leader="none"/>
        </w:tabs>
        <w:spacing w:line="240" w:lineRule="auto" w:before="0" w:after="0"/>
        <w:ind w:left="839" w:right="0" w:hanging="726"/>
        <w:jc w:val="both"/>
        <w:rPr>
          <w:b w:val="0"/>
          <w:bCs w:val="0"/>
        </w:rPr>
      </w:pPr>
      <w:r>
        <w:rPr>
          <w:color w:val="231F20"/>
        </w:rPr>
        <w:t>Modélisation</w:t>
      </w:r>
      <w:r>
        <w:rPr>
          <w:color w:val="231F20"/>
          <w:spacing w:val="19"/>
        </w:rPr>
        <w:t> </w:t>
      </w:r>
      <w:r>
        <w:rPr>
          <w:color w:val="231F20"/>
        </w:rPr>
        <w:t>du</w:t>
      </w:r>
      <w:r>
        <w:rPr>
          <w:color w:val="231F20"/>
          <w:spacing w:val="19"/>
        </w:rPr>
        <w:t> </w:t>
      </w:r>
      <w:r>
        <w:rPr>
          <w:color w:val="231F20"/>
        </w:rPr>
        <w:t>contact</w:t>
      </w:r>
      <w:r>
        <w:rPr>
          <w:color w:val="231F20"/>
          <w:spacing w:val="19"/>
        </w:rPr>
        <w:t> </w:t>
      </w:r>
      <w:r>
        <w:rPr>
          <w:color w:val="231F20"/>
          <w:spacing w:val="-3"/>
        </w:rPr>
        <w:t>avec</w:t>
      </w:r>
      <w:r>
        <w:rPr>
          <w:color w:val="231F20"/>
          <w:spacing w:val="19"/>
        </w:rPr>
        <w:t> </w:t>
      </w:r>
      <w:r>
        <w:rPr>
          <w:color w:val="231F20"/>
        </w:rPr>
        <w:t>un</w:t>
      </w:r>
      <w:r>
        <w:rPr>
          <w:color w:val="231F20"/>
          <w:spacing w:val="19"/>
        </w:rPr>
        <w:t> </w:t>
      </w:r>
      <w:r>
        <w:rPr>
          <w:color w:val="231F20"/>
        </w:rPr>
        <w:t>obstacle</w:t>
      </w:r>
      <w:r>
        <w:rPr>
          <w:b w:val="0"/>
        </w:rPr>
      </w:r>
    </w:p>
    <w:p>
      <w:pPr>
        <w:pStyle w:val="BodyText"/>
        <w:spacing w:line="250" w:lineRule="auto" w:before="165"/>
        <w:ind w:right="108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ouvrant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piloté,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l’obstacle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souvent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main.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études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montrent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phalanges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très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peuvent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supporter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orts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allant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250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1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150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di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érentes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phalanges.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0" w:lineRule="auto" w:before="1"/>
        <w:ind w:right="172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modélise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donc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l’obstacle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châssis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raideur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(cette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raideur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peut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varier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1</w:t>
      </w:r>
      <w:r>
        <w:rPr>
          <w:rFonts w:ascii="Times New Roman" w:hAnsi="Times New Roman" w:cs="Times New Roman" w:eastAsia="Times New Roman"/>
          <w:color w:val="231F20"/>
          <w:spacing w:val="59"/>
        </w:rPr>
        <w:t>0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50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mm).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45"/>
        <w:ind w:left="680" w:right="172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Q13.</w:t>
      </w:r>
      <w:r>
        <w:rPr>
          <w:rFonts w:ascii="Times New Roman" w:hAnsi="Times New Roman"/>
          <w:b/>
          <w:color w:val="231F20"/>
          <w:spacing w:val="13"/>
        </w:rPr>
        <w:t> </w:t>
      </w:r>
      <w:r>
        <w:rPr>
          <w:rFonts w:ascii="Times New Roman" w:hAnsi="Times New Roman"/>
          <w:color w:val="231F20"/>
        </w:rPr>
        <w:t>Compléter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schéma-blocs</w:t>
      </w:r>
      <w:r>
        <w:rPr>
          <w:rFonts w:ascii="Times New Roman" w:hAnsi="Times New Roman"/>
          <w:color w:val="231F20"/>
          <w:spacing w:val="-1"/>
        </w:rPr>
        <w:t> multiphysique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document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réponse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b/>
          <w:color w:val="231F20"/>
        </w:rPr>
        <w:t>DR3</w:t>
      </w:r>
      <w:r>
        <w:rPr>
          <w:rFonts w:ascii="Times New Roman" w:hAnsi="Times New Roman"/>
          <w:b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prendre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compte</w:t>
      </w:r>
      <w:r>
        <w:rPr>
          <w:rFonts w:ascii="Times New Roman" w:hAnsi="Times New Roman"/>
          <w:color w:val="231F20"/>
          <w:spacing w:val="22"/>
          <w:w w:val="99"/>
        </w:rPr>
        <w:t> </w:t>
      </w:r>
      <w:r>
        <w:rPr>
          <w:rFonts w:ascii="Times New Roman" w:hAnsi="Times New Roman"/>
          <w:color w:val="231F20"/>
        </w:rPr>
        <w:t>cet</w:t>
      </w:r>
      <w:r>
        <w:rPr>
          <w:rFonts w:ascii="Times New Roman" w:hAnsi="Times New Roman"/>
          <w:color w:val="231F20"/>
          <w:spacing w:val="-22"/>
        </w:rPr>
        <w:t> </w:t>
      </w:r>
      <w:r>
        <w:rPr>
          <w:rFonts w:ascii="Times New Roman" w:hAnsi="Times New Roman"/>
          <w:color w:val="231F20"/>
        </w:rPr>
        <w:t>obstacle.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Une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palette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composée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constituants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standards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donné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b/>
          <w:color w:val="231F20"/>
        </w:rPr>
        <w:t>annexe</w:t>
      </w:r>
      <w:r>
        <w:rPr>
          <w:rFonts w:ascii="Times New Roman" w:hAnsi="Times New Roman"/>
          <w:b/>
          <w:color w:val="231F20"/>
          <w:spacing w:val="-21"/>
        </w:rPr>
        <w:t> </w:t>
      </w:r>
      <w:r>
        <w:rPr>
          <w:rFonts w:ascii="Times New Roman" w:hAnsi="Times New Roman"/>
          <w:b/>
          <w:color w:val="231F20"/>
        </w:rPr>
        <w:t>VI.2</w:t>
      </w:r>
      <w:r>
        <w:rPr>
          <w:rFonts w:ascii="Times New Roman" w:hAnsi="Times New Roman"/>
          <w:color w:val="231F20"/>
        </w:rPr>
        <w:t>,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page</w:t>
      </w:r>
      <w:r>
        <w:rPr>
          <w:rFonts w:ascii="Times New Roman" w:hAnsi="Times New Roman"/>
          <w:color w:val="231F20"/>
          <w:spacing w:val="-21"/>
        </w:rPr>
        <w:t> </w:t>
      </w:r>
      <w:r>
        <w:rPr>
          <w:rFonts w:ascii="Times New Roman" w:hAnsi="Times New Roman"/>
          <w:color w:val="231F20"/>
        </w:rPr>
        <w:t>16.</w:t>
      </w:r>
      <w:r>
        <w:rPr>
          <w:rFonts w:ascii="Times New Roman" w:hAnsi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numPr>
          <w:ilvl w:val="1"/>
          <w:numId w:val="4"/>
        </w:numPr>
        <w:tabs>
          <w:tab w:pos="840" w:val="left" w:leader="none"/>
        </w:tabs>
        <w:spacing w:line="240" w:lineRule="auto" w:before="0" w:after="0"/>
        <w:ind w:left="839" w:right="0" w:hanging="726"/>
        <w:jc w:val="both"/>
        <w:rPr>
          <w:b w:val="0"/>
          <w:bCs w:val="0"/>
        </w:rPr>
      </w:pPr>
      <w:r>
        <w:rPr>
          <w:color w:val="231F20"/>
          <w:spacing w:val="-27"/>
        </w:rPr>
        <w:t>V</w:t>
      </w:r>
      <w:r>
        <w:rPr>
          <w:color w:val="231F20"/>
        </w:rPr>
        <w:t>alidation</w:t>
      </w:r>
      <w:r>
        <w:rPr>
          <w:color w:val="231F20"/>
          <w:spacing w:val="17"/>
        </w:rPr>
        <w:t> </w:t>
      </w:r>
      <w:r>
        <w:rPr>
          <w:color w:val="231F20"/>
        </w:rPr>
        <w:t>du</w:t>
      </w:r>
      <w:r>
        <w:rPr>
          <w:color w:val="231F20"/>
          <w:spacing w:val="17"/>
        </w:rPr>
        <w:t> </w:t>
      </w:r>
      <w:r>
        <w:rPr>
          <w:color w:val="231F20"/>
        </w:rPr>
        <w:t>modèle</w:t>
      </w:r>
      <w:r>
        <w:rPr>
          <w:color w:val="231F20"/>
          <w:spacing w:val="17"/>
        </w:rPr>
        <w:t> </w:t>
      </w:r>
      <w:r>
        <w:rPr>
          <w:color w:val="231F20"/>
        </w:rPr>
        <w:t>simplifié</w:t>
      </w:r>
      <w:r>
        <w:rPr>
          <w:b w:val="0"/>
        </w:rPr>
      </w:r>
    </w:p>
    <w:p>
      <w:pPr>
        <w:pStyle w:val="BodyText"/>
        <w:spacing w:line="240" w:lineRule="auto" w:before="165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caractéristiques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équations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classiques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moteur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à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courant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continu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permettent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compléter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960"/>
        </w:sectPr>
      </w:pPr>
    </w:p>
    <w:p>
      <w:pPr>
        <w:pStyle w:val="BodyText"/>
        <w:spacing w:line="250" w:lineRule="auto" w:before="31"/>
        <w:ind w:right="113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simulation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11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compare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l’évolution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selon trois cas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sans obstacle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: sans 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résistant, pour un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 résistant constant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moyen</w:t>
      </w:r>
      <w:r>
        <w:rPr>
          <w:rFonts w:ascii="Times New Roman" w:hAnsi="Times New Roman" w:cs="Times New Roman" w:eastAsia="Times New Roman"/>
          <w:color w:val="231F20"/>
        </w:rPr>
        <w:t> et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pour un</w:t>
      </w:r>
      <w:r>
        <w:rPr>
          <w:rFonts w:ascii="Times New Roman" w:hAnsi="Times New Roman" w:cs="Times New Roman" w:eastAsia="Times New Roman"/>
          <w:color w:val="231F20"/>
          <w:spacing w:val="22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variable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73"/>
        <w:ind w:left="157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137.620697pt;margin-top:.72991pt;width:354.45pt;height:85.2pt;mso-position-horizontal-relative:page;mso-position-vertical-relative:paragraph;z-index:2488" coordorigin="2752,15" coordsize="7089,1704">
            <v:group style="position:absolute;left:2797;top:19;width:2;height:1655" coordorigin="2797,19" coordsize="2,1655">
              <v:shape style="position:absolute;left:2797;top:19;width:2;height:1655" coordorigin="2797,19" coordsize="0,1655" path="m2797,1673l2797,19e" filled="false" stroked="true" strokeweight=".398pt" strokecolor="#c7c8ca">
                <v:path arrowok="t"/>
              </v:shape>
            </v:group>
            <v:group style="position:absolute;left:3677;top:19;width:2;height:1655" coordorigin="3677,19" coordsize="2,1655">
              <v:shape style="position:absolute;left:3677;top:19;width:2;height:1655" coordorigin="3677,19" coordsize="0,1655" path="m3677,1673l3677,19e" filled="false" stroked="true" strokeweight=".398pt" strokecolor="#c7c8ca">
                <v:path arrowok="t"/>
              </v:shape>
            </v:group>
            <v:group style="position:absolute;left:4557;top:19;width:2;height:1655" coordorigin="4557,19" coordsize="2,1655">
              <v:shape style="position:absolute;left:4557;top:19;width:2;height:1655" coordorigin="4557,19" coordsize="0,1655" path="m4557,1673l4557,19e" filled="false" stroked="true" strokeweight=".398pt" strokecolor="#c7c8ca">
                <v:path arrowok="t"/>
              </v:shape>
            </v:group>
            <v:group style="position:absolute;left:5437;top:19;width:2;height:1655" coordorigin="5437,19" coordsize="2,1655">
              <v:shape style="position:absolute;left:5437;top:19;width:2;height:1655" coordorigin="5437,19" coordsize="0,1655" path="m5437,1673l5437,19e" filled="false" stroked="true" strokeweight=".398pt" strokecolor="#c7c8ca">
                <v:path arrowok="t"/>
              </v:shape>
            </v:group>
            <v:group style="position:absolute;left:6317;top:19;width:2;height:1655" coordorigin="6317,19" coordsize="2,1655">
              <v:shape style="position:absolute;left:6317;top:19;width:2;height:1655" coordorigin="6317,19" coordsize="0,1655" path="m6317,1673l6317,19e" filled="false" stroked="true" strokeweight=".398pt" strokecolor="#c7c8ca">
                <v:path arrowok="t"/>
              </v:shape>
            </v:group>
            <v:group style="position:absolute;left:7197;top:19;width:2;height:1655" coordorigin="7197,19" coordsize="2,1655">
              <v:shape style="position:absolute;left:7197;top:19;width:2;height:1655" coordorigin="7197,19" coordsize="0,1655" path="m7197,1673l7197,19e" filled="false" stroked="true" strokeweight=".398pt" strokecolor="#c7c8ca">
                <v:path arrowok="t"/>
              </v:shape>
            </v:group>
            <v:group style="position:absolute;left:8077;top:19;width:2;height:1655" coordorigin="8077,19" coordsize="2,1655">
              <v:shape style="position:absolute;left:8077;top:19;width:2;height:1655" coordorigin="8077,19" coordsize="0,1655" path="m8077,1673l8077,19e" filled="false" stroked="true" strokeweight=".398pt" strokecolor="#c7c8ca">
                <v:path arrowok="t"/>
              </v:shape>
            </v:group>
            <v:group style="position:absolute;left:8957;top:1537;width:2;height:137" coordorigin="8957,1537" coordsize="2,137">
              <v:shape style="position:absolute;left:8957;top:1537;width:2;height:137" coordorigin="8957,1537" coordsize="0,137" path="m8957,1537l8957,1673e" filled="false" stroked="true" strokeweight=".398pt" strokecolor="#c7c8ca">
                <v:path arrowok="t"/>
              </v:shape>
            </v:group>
            <v:group style="position:absolute;left:9837;top:19;width:2;height:1655" coordorigin="9837,19" coordsize="2,1655">
              <v:shape style="position:absolute;left:9837;top:19;width:2;height:1655" coordorigin="9837,19" coordsize="0,1655" path="m9837,1673l9837,19e" filled="false" stroked="true" strokeweight=".398pt" strokecolor="#c7c8ca">
                <v:path arrowok="t"/>
              </v:shape>
            </v:group>
            <v:group style="position:absolute;left:2797;top:1673;width:7041;height:2" coordorigin="2797,1673" coordsize="7041,2">
              <v:shape style="position:absolute;left:2797;top:1673;width:7041;height:2" coordorigin="2797,1673" coordsize="7041,0" path="m2797,1673l9837,1673e" filled="false" stroked="true" strokeweight=".398pt" strokecolor="#c7c8ca">
                <v:path arrowok="t"/>
              </v:shape>
            </v:group>
            <v:group style="position:absolute;left:9763;top:921;width:75;height:2" coordorigin="9763,921" coordsize="75,2">
              <v:shape style="position:absolute;left:9763;top:921;width:75;height:2" coordorigin="9763,921" coordsize="75,0" path="m9763,921l9837,921e" filled="false" stroked="true" strokeweight=".398pt" strokecolor="#c7c8ca">
                <v:path arrowok="t"/>
              </v:shape>
            </v:group>
            <v:group style="position:absolute;left:2797;top:921;width:5496;height:2" coordorigin="2797,921" coordsize="5496,2">
              <v:shape style="position:absolute;left:2797;top:921;width:5496;height:2" coordorigin="2797,921" coordsize="5496,0" path="m2797,921l8293,921e" filled="false" stroked="true" strokeweight=".398pt" strokecolor="#c7c8ca">
                <v:path arrowok="t"/>
              </v:shape>
            </v:group>
            <v:group style="position:absolute;left:8957;top:19;width:2;height:769" coordorigin="8957,19" coordsize="2,769">
              <v:shape style="position:absolute;left:8957;top:19;width:2;height:769" coordorigin="8957,19" coordsize="0,769" path="m8957,19l8957,788e" filled="false" stroked="true" strokeweight=".398pt" strokecolor="#c7c8ca">
                <v:path arrowok="t"/>
              </v:shape>
            </v:group>
            <v:group style="position:absolute;left:2797;top:169;width:7041;height:2" coordorigin="2797,169" coordsize="7041,2">
              <v:shape style="position:absolute;left:2797;top:169;width:7041;height:2" coordorigin="2797,169" coordsize="7041,0" path="m2797,169l9837,169e" filled="false" stroked="true" strokeweight=".398pt" strokecolor="#c7c8ca">
                <v:path arrowok="t"/>
              </v:shape>
            </v:group>
            <v:group style="position:absolute;left:2973;top:1645;width:2;height:57" coordorigin="2973,1645" coordsize="2,57">
              <v:shape style="position:absolute;left:2973;top:1645;width:2;height:57" coordorigin="2973,1645" coordsize="0,57" path="m2973,1701l2973,1645e" filled="false" stroked="true" strokeweight=".199pt" strokecolor="#939598">
                <v:path arrowok="t"/>
              </v:shape>
            </v:group>
            <v:group style="position:absolute;left:3149;top:1645;width:2;height:57" coordorigin="3149,1645" coordsize="2,57">
              <v:shape style="position:absolute;left:3149;top:1645;width:2;height:57" coordorigin="3149,1645" coordsize="0,57" path="m3149,1701l3149,1645e" filled="false" stroked="true" strokeweight=".199pt" strokecolor="#939598">
                <v:path arrowok="t"/>
              </v:shape>
            </v:group>
            <v:group style="position:absolute;left:3325;top:1645;width:2;height:57" coordorigin="3325,1645" coordsize="2,57">
              <v:shape style="position:absolute;left:3325;top:1645;width:2;height:57" coordorigin="3325,1645" coordsize="0,57" path="m3325,1701l3325,1645e" filled="false" stroked="true" strokeweight=".199pt" strokecolor="#939598">
                <v:path arrowok="t"/>
              </v:shape>
            </v:group>
            <v:group style="position:absolute;left:3501;top:1645;width:2;height:57" coordorigin="3501,1645" coordsize="2,57">
              <v:shape style="position:absolute;left:3501;top:1645;width:2;height:57" coordorigin="3501,1645" coordsize="0,57" path="m3501,1701l3501,1645e" filled="false" stroked="true" strokeweight=".199pt" strokecolor="#939598">
                <v:path arrowok="t"/>
              </v:shape>
            </v:group>
            <v:group style="position:absolute;left:3853;top:1645;width:2;height:57" coordorigin="3853,1645" coordsize="2,57">
              <v:shape style="position:absolute;left:3853;top:1645;width:2;height:57" coordorigin="3853,1645" coordsize="0,57" path="m3853,1701l3853,1645e" filled="false" stroked="true" strokeweight=".199pt" strokecolor="#939598">
                <v:path arrowok="t"/>
              </v:shape>
            </v:group>
            <v:group style="position:absolute;left:4029;top:1645;width:2;height:57" coordorigin="4029,1645" coordsize="2,57">
              <v:shape style="position:absolute;left:4029;top:1645;width:2;height:57" coordorigin="4029,1645" coordsize="0,57" path="m4029,1701l4029,1645e" filled="false" stroked="true" strokeweight=".199pt" strokecolor="#939598">
                <v:path arrowok="t"/>
              </v:shape>
            </v:group>
            <v:group style="position:absolute;left:4205;top:1645;width:2;height:57" coordorigin="4205,1645" coordsize="2,57">
              <v:shape style="position:absolute;left:4205;top:1645;width:2;height:57" coordorigin="4205,1645" coordsize="0,57" path="m4205,1701l4205,1645e" filled="false" stroked="true" strokeweight=".199pt" strokecolor="#939598">
                <v:path arrowok="t"/>
              </v:shape>
            </v:group>
            <v:group style="position:absolute;left:4381;top:1645;width:2;height:57" coordorigin="4381,1645" coordsize="2,57">
              <v:shape style="position:absolute;left:4381;top:1645;width:2;height:57" coordorigin="4381,1645" coordsize="0,57" path="m4381,1701l4381,1645e" filled="false" stroked="true" strokeweight=".199pt" strokecolor="#939598">
                <v:path arrowok="t"/>
              </v:shape>
            </v:group>
            <v:group style="position:absolute;left:4733;top:1645;width:2;height:57" coordorigin="4733,1645" coordsize="2,57">
              <v:shape style="position:absolute;left:4733;top:1645;width:2;height:57" coordorigin="4733,1645" coordsize="0,57" path="m4733,1701l4733,1645e" filled="false" stroked="true" strokeweight=".199pt" strokecolor="#939598">
                <v:path arrowok="t"/>
              </v:shape>
            </v:group>
            <v:group style="position:absolute;left:4909;top:1645;width:2;height:57" coordorigin="4909,1645" coordsize="2,57">
              <v:shape style="position:absolute;left:4909;top:1645;width:2;height:57" coordorigin="4909,1645" coordsize="0,57" path="m4909,1701l4909,1645e" filled="false" stroked="true" strokeweight=".199pt" strokecolor="#939598">
                <v:path arrowok="t"/>
              </v:shape>
            </v:group>
            <v:group style="position:absolute;left:5085;top:1645;width:2;height:57" coordorigin="5085,1645" coordsize="2,57">
              <v:shape style="position:absolute;left:5085;top:1645;width:2;height:57" coordorigin="5085,1645" coordsize="0,57" path="m5085,1701l5085,1645e" filled="false" stroked="true" strokeweight=".199pt" strokecolor="#939598">
                <v:path arrowok="t"/>
              </v:shape>
            </v:group>
            <v:group style="position:absolute;left:5261;top:1645;width:2;height:57" coordorigin="5261,1645" coordsize="2,57">
              <v:shape style="position:absolute;left:5261;top:1645;width:2;height:57" coordorigin="5261,1645" coordsize="0,57" path="m5261,1701l5261,1645e" filled="false" stroked="true" strokeweight=".199pt" strokecolor="#939598">
                <v:path arrowok="t"/>
              </v:shape>
            </v:group>
            <v:group style="position:absolute;left:5613;top:1645;width:2;height:57" coordorigin="5613,1645" coordsize="2,57">
              <v:shape style="position:absolute;left:5613;top:1645;width:2;height:57" coordorigin="5613,1645" coordsize="0,57" path="m5613,1701l5613,1645e" filled="false" stroked="true" strokeweight=".199pt" strokecolor="#939598">
                <v:path arrowok="t"/>
              </v:shape>
            </v:group>
            <v:group style="position:absolute;left:5789;top:1645;width:2;height:57" coordorigin="5789,1645" coordsize="2,57">
              <v:shape style="position:absolute;left:5789;top:1645;width:2;height:57" coordorigin="5789,1645" coordsize="0,57" path="m5789,1701l5789,1645e" filled="false" stroked="true" strokeweight=".199pt" strokecolor="#939598">
                <v:path arrowok="t"/>
              </v:shape>
            </v:group>
            <v:group style="position:absolute;left:5965;top:1645;width:2;height:57" coordorigin="5965,1645" coordsize="2,57">
              <v:shape style="position:absolute;left:5965;top:1645;width:2;height:57" coordorigin="5965,1645" coordsize="0,57" path="m5965,1701l5965,1645e" filled="false" stroked="true" strokeweight=".199pt" strokecolor="#939598">
                <v:path arrowok="t"/>
              </v:shape>
            </v:group>
            <v:group style="position:absolute;left:6141;top:1645;width:2;height:57" coordorigin="6141,1645" coordsize="2,57">
              <v:shape style="position:absolute;left:6141;top:1645;width:2;height:57" coordorigin="6141,1645" coordsize="0,57" path="m6141,1701l6141,1645e" filled="false" stroked="true" strokeweight=".199pt" strokecolor="#939598">
                <v:path arrowok="t"/>
              </v:shape>
            </v:group>
            <v:group style="position:absolute;left:6493;top:1645;width:2;height:57" coordorigin="6493,1645" coordsize="2,57">
              <v:shape style="position:absolute;left:6493;top:1645;width:2;height:57" coordorigin="6493,1645" coordsize="0,57" path="m6493,1701l6493,1645e" filled="false" stroked="true" strokeweight=".199pt" strokecolor="#939598">
                <v:path arrowok="t"/>
              </v:shape>
            </v:group>
            <v:group style="position:absolute;left:6669;top:1645;width:2;height:57" coordorigin="6669,1645" coordsize="2,57">
              <v:shape style="position:absolute;left:6669;top:1645;width:2;height:57" coordorigin="6669,1645" coordsize="0,57" path="m6669,1701l6669,1645e" filled="false" stroked="true" strokeweight=".199pt" strokecolor="#939598">
                <v:path arrowok="t"/>
              </v:shape>
            </v:group>
            <v:group style="position:absolute;left:6845;top:1645;width:2;height:57" coordorigin="6845,1645" coordsize="2,57">
              <v:shape style="position:absolute;left:6845;top:1645;width:2;height:57" coordorigin="6845,1645" coordsize="0,57" path="m6845,1701l6845,1645e" filled="false" stroked="true" strokeweight=".199pt" strokecolor="#939598">
                <v:path arrowok="t"/>
              </v:shape>
            </v:group>
            <v:group style="position:absolute;left:7021;top:1645;width:2;height:57" coordorigin="7021,1645" coordsize="2,57">
              <v:shape style="position:absolute;left:7021;top:1645;width:2;height:57" coordorigin="7021,1645" coordsize="0,57" path="m7021,1701l7021,1645e" filled="false" stroked="true" strokeweight=".199pt" strokecolor="#939598">
                <v:path arrowok="t"/>
              </v:shape>
            </v:group>
            <v:group style="position:absolute;left:7373;top:1645;width:2;height:57" coordorigin="7373,1645" coordsize="2,57">
              <v:shape style="position:absolute;left:7373;top:1645;width:2;height:57" coordorigin="7373,1645" coordsize="0,57" path="m7373,1701l7373,1645e" filled="false" stroked="true" strokeweight=".199pt" strokecolor="#939598">
                <v:path arrowok="t"/>
              </v:shape>
            </v:group>
            <v:group style="position:absolute;left:7549;top:1645;width:2;height:57" coordorigin="7549,1645" coordsize="2,57">
              <v:shape style="position:absolute;left:7549;top:1645;width:2;height:57" coordorigin="7549,1645" coordsize="0,57" path="m7549,1701l7549,1645e" filled="false" stroked="true" strokeweight=".199pt" strokecolor="#939598">
                <v:path arrowok="t"/>
              </v:shape>
            </v:group>
            <v:group style="position:absolute;left:7725;top:1645;width:2;height:57" coordorigin="7725,1645" coordsize="2,57">
              <v:shape style="position:absolute;left:7725;top:1645;width:2;height:57" coordorigin="7725,1645" coordsize="0,57" path="m7725,1701l7725,1645e" filled="false" stroked="true" strokeweight=".199pt" strokecolor="#939598">
                <v:path arrowok="t"/>
              </v:shape>
            </v:group>
            <v:group style="position:absolute;left:7901;top:1645;width:2;height:57" coordorigin="7901,1645" coordsize="2,57">
              <v:shape style="position:absolute;left:7901;top:1645;width:2;height:57" coordorigin="7901,1645" coordsize="0,57" path="m7901,1701l7901,1645e" filled="false" stroked="true" strokeweight=".199pt" strokecolor="#939598">
                <v:path arrowok="t"/>
              </v:shape>
            </v:group>
            <v:group style="position:absolute;left:8253;top:1645;width:2;height:57" coordorigin="8253,1645" coordsize="2,57">
              <v:shape style="position:absolute;left:8253;top:1645;width:2;height:57" coordorigin="8253,1645" coordsize="0,57" path="m8253,1701l8253,1645e" filled="false" stroked="true" strokeweight=".199pt" strokecolor="#939598">
                <v:path arrowok="t"/>
              </v:shape>
            </v:group>
            <v:group style="position:absolute;left:8429;top:1645;width:2;height:57" coordorigin="8429,1645" coordsize="2,57">
              <v:shape style="position:absolute;left:8429;top:1645;width:2;height:57" coordorigin="8429,1645" coordsize="0,57" path="m8429,1701l8429,1645e" filled="false" stroked="true" strokeweight=".199pt" strokecolor="#939598">
                <v:path arrowok="t"/>
              </v:shape>
            </v:group>
            <v:group style="position:absolute;left:8605;top:1645;width:2;height:57" coordorigin="8605,1645" coordsize="2,57">
              <v:shape style="position:absolute;left:8605;top:1645;width:2;height:57" coordorigin="8605,1645" coordsize="0,57" path="m8605,1701l8605,1645e" filled="false" stroked="true" strokeweight=".199pt" strokecolor="#939598">
                <v:path arrowok="t"/>
              </v:shape>
            </v:group>
            <v:group style="position:absolute;left:8781;top:1645;width:2;height:57" coordorigin="8781,1645" coordsize="2,57">
              <v:shape style="position:absolute;left:8781;top:1645;width:2;height:57" coordorigin="8781,1645" coordsize="0,57" path="m8781,1701l8781,1645e" filled="false" stroked="true" strokeweight=".199pt" strokecolor="#939598">
                <v:path arrowok="t"/>
              </v:shape>
            </v:group>
            <v:group style="position:absolute;left:9133;top:1645;width:2;height:57" coordorigin="9133,1645" coordsize="2,57">
              <v:shape style="position:absolute;left:9133;top:1645;width:2;height:57" coordorigin="9133,1645" coordsize="0,57" path="m9133,1701l9133,1645e" filled="false" stroked="true" strokeweight=".199pt" strokecolor="#939598">
                <v:path arrowok="t"/>
              </v:shape>
            </v:group>
            <v:group style="position:absolute;left:9309;top:1645;width:2;height:57" coordorigin="9309,1645" coordsize="2,57">
              <v:shape style="position:absolute;left:9309;top:1645;width:2;height:57" coordorigin="9309,1645" coordsize="0,57" path="m9309,1701l9309,1645e" filled="false" stroked="true" strokeweight=".199pt" strokecolor="#939598">
                <v:path arrowok="t"/>
              </v:shape>
            </v:group>
            <v:group style="position:absolute;left:9485;top:1645;width:2;height:57" coordorigin="9485,1645" coordsize="2,57">
              <v:shape style="position:absolute;left:9485;top:1645;width:2;height:57" coordorigin="9485,1645" coordsize="0,57" path="m9485,1701l9485,1645e" filled="false" stroked="true" strokeweight=".199pt" strokecolor="#939598">
                <v:path arrowok="t"/>
              </v:shape>
            </v:group>
            <v:group style="position:absolute;left:9661;top:1645;width:2;height:57" coordorigin="9661,1645" coordsize="2,57">
              <v:shape style="position:absolute;left:9661;top:1645;width:2;height:57" coordorigin="9661,1645" coordsize="0,57" path="m9661,1701l9661,1645e" filled="false" stroked="true" strokeweight=".199pt" strokecolor="#939598">
                <v:path arrowok="t"/>
              </v:shape>
            </v:group>
            <v:group style="position:absolute;left:2797;top:1631;width:2;height:86" coordorigin="2797,1631" coordsize="2,86">
              <v:shape style="position:absolute;left:2797;top:1631;width:2;height:86" coordorigin="2797,1631" coordsize="0,86" path="m2797,1716l2797,1631e" filled="false" stroked="true" strokeweight=".199pt" strokecolor="#939598">
                <v:path arrowok="t"/>
              </v:shape>
            </v:group>
            <v:group style="position:absolute;left:3677;top:1631;width:2;height:86" coordorigin="3677,1631" coordsize="2,86">
              <v:shape style="position:absolute;left:3677;top:1631;width:2;height:86" coordorigin="3677,1631" coordsize="0,86" path="m3677,1716l3677,1631e" filled="false" stroked="true" strokeweight=".199pt" strokecolor="#939598">
                <v:path arrowok="t"/>
              </v:shape>
            </v:group>
            <v:group style="position:absolute;left:4557;top:1631;width:2;height:86" coordorigin="4557,1631" coordsize="2,86">
              <v:shape style="position:absolute;left:4557;top:1631;width:2;height:86" coordorigin="4557,1631" coordsize="0,86" path="m4557,1716l4557,1631e" filled="false" stroked="true" strokeweight=".199pt" strokecolor="#939598">
                <v:path arrowok="t"/>
              </v:shape>
            </v:group>
            <v:group style="position:absolute;left:5437;top:1631;width:2;height:86" coordorigin="5437,1631" coordsize="2,86">
              <v:shape style="position:absolute;left:5437;top:1631;width:2;height:86" coordorigin="5437,1631" coordsize="0,86" path="m5437,1716l5437,1631e" filled="false" stroked="true" strokeweight=".199pt" strokecolor="#939598">
                <v:path arrowok="t"/>
              </v:shape>
            </v:group>
            <v:group style="position:absolute;left:6317;top:1631;width:2;height:86" coordorigin="6317,1631" coordsize="2,86">
              <v:shape style="position:absolute;left:6317;top:1631;width:2;height:86" coordorigin="6317,1631" coordsize="0,86" path="m6317,1716l6317,1631e" filled="false" stroked="true" strokeweight=".199pt" strokecolor="#939598">
                <v:path arrowok="t"/>
              </v:shape>
            </v:group>
            <v:group style="position:absolute;left:7197;top:1631;width:2;height:86" coordorigin="7197,1631" coordsize="2,86">
              <v:shape style="position:absolute;left:7197;top:1631;width:2;height:86" coordorigin="7197,1631" coordsize="0,86" path="m7197,1716l7197,1631e" filled="false" stroked="true" strokeweight=".199pt" strokecolor="#939598">
                <v:path arrowok="t"/>
              </v:shape>
            </v:group>
            <v:group style="position:absolute;left:8077;top:1631;width:2;height:86" coordorigin="8077,1631" coordsize="2,86">
              <v:shape style="position:absolute;left:8077;top:1631;width:2;height:86" coordorigin="8077,1631" coordsize="0,86" path="m8077,1716l8077,1631e" filled="false" stroked="true" strokeweight=".199pt" strokecolor="#939598">
                <v:path arrowok="t"/>
              </v:shape>
            </v:group>
            <v:group style="position:absolute;left:8957;top:1631;width:2;height:86" coordorigin="8957,1631" coordsize="2,86">
              <v:shape style="position:absolute;left:8957;top:1631;width:2;height:86" coordorigin="8957,1631" coordsize="0,86" path="m8957,1716l8957,1631e" filled="false" stroked="true" strokeweight=".199pt" strokecolor="#939598">
                <v:path arrowok="t"/>
              </v:shape>
            </v:group>
            <v:group style="position:absolute;left:9837;top:1631;width:2;height:86" coordorigin="9837,1631" coordsize="2,86">
              <v:shape style="position:absolute;left:9837;top:1631;width:2;height:86" coordorigin="9837,1631" coordsize="0,86" path="m9837,1716l9837,1631e" filled="false" stroked="true" strokeweight=".199pt" strokecolor="#939598">
                <v:path arrowok="t"/>
              </v:shape>
            </v:group>
            <v:group style="position:absolute;left:2769;top:1523;width:57;height:2" coordorigin="2769,1523" coordsize="57,2">
              <v:shape style="position:absolute;left:2769;top:1523;width:57;height:2" coordorigin="2769,1523" coordsize="57,0" path="m2769,1523l2825,1523e" filled="false" stroked="true" strokeweight=".199pt" strokecolor="#939598">
                <v:path arrowok="t"/>
              </v:shape>
            </v:group>
            <v:group style="position:absolute;left:2769;top:1372;width:57;height:2" coordorigin="2769,1372" coordsize="57,2">
              <v:shape style="position:absolute;left:2769;top:1372;width:57;height:2" coordorigin="2769,1372" coordsize="57,0" path="m2769,1372l2825,1372e" filled="false" stroked="true" strokeweight=".199pt" strokecolor="#939598">
                <v:path arrowok="t"/>
              </v:shape>
            </v:group>
            <v:group style="position:absolute;left:2769;top:1222;width:57;height:2" coordorigin="2769,1222" coordsize="57,2">
              <v:shape style="position:absolute;left:2769;top:1222;width:57;height:2" coordorigin="2769,1222" coordsize="57,0" path="m2769,1222l2825,1222e" filled="false" stroked="true" strokeweight=".199pt" strokecolor="#939598">
                <v:path arrowok="t"/>
              </v:shape>
            </v:group>
            <v:group style="position:absolute;left:2769;top:1071;width:57;height:2" coordorigin="2769,1071" coordsize="57,2">
              <v:shape style="position:absolute;left:2769;top:1071;width:57;height:2" coordorigin="2769,1071" coordsize="57,0" path="m2769,1071l2825,1071e" filled="false" stroked="true" strokeweight=".199pt" strokecolor="#939598">
                <v:path arrowok="t"/>
              </v:shape>
            </v:group>
            <v:group style="position:absolute;left:2769;top:771;width:57;height:2" coordorigin="2769,771" coordsize="57,2">
              <v:shape style="position:absolute;left:2769;top:771;width:57;height:2" coordorigin="2769,771" coordsize="57,0" path="m2769,771l2825,771e" filled="false" stroked="true" strokeweight=".199pt" strokecolor="#939598">
                <v:path arrowok="t"/>
              </v:shape>
            </v:group>
            <v:group style="position:absolute;left:2769;top:620;width:57;height:2" coordorigin="2769,620" coordsize="57,2">
              <v:shape style="position:absolute;left:2769;top:620;width:57;height:2" coordorigin="2769,620" coordsize="57,0" path="m2769,620l2825,620e" filled="false" stroked="true" strokeweight=".199pt" strokecolor="#939598">
                <v:path arrowok="t"/>
              </v:shape>
            </v:group>
            <v:group style="position:absolute;left:2769;top:470;width:57;height:2" coordorigin="2769,470" coordsize="57,2">
              <v:shape style="position:absolute;left:2769;top:470;width:57;height:2" coordorigin="2769,470" coordsize="57,0" path="m2769,470l2825,470e" filled="false" stroked="true" strokeweight=".199pt" strokecolor="#939598">
                <v:path arrowok="t"/>
              </v:shape>
            </v:group>
            <v:group style="position:absolute;left:2769;top:319;width:57;height:2" coordorigin="2769,319" coordsize="57,2">
              <v:shape style="position:absolute;left:2769;top:319;width:57;height:2" coordorigin="2769,319" coordsize="57,0" path="m2769,319l2825,319e" filled="false" stroked="true" strokeweight=".199pt" strokecolor="#939598">
                <v:path arrowok="t"/>
              </v:shape>
            </v:group>
            <v:group style="position:absolute;left:2769;top:19;width:57;height:2" coordorigin="2769,19" coordsize="57,2">
              <v:shape style="position:absolute;left:2769;top:19;width:57;height:2" coordorigin="2769,19" coordsize="57,0" path="m2769,19l2825,19e" filled="false" stroked="true" strokeweight=".199pt" strokecolor="#939598">
                <v:path arrowok="t"/>
              </v:shape>
            </v:group>
            <v:group style="position:absolute;left:2754;top:1673;width:86;height:2" coordorigin="2754,1673" coordsize="86,2">
              <v:shape style="position:absolute;left:2754;top:1673;width:86;height:2" coordorigin="2754,1673" coordsize="86,0" path="m2754,1673l2839,1673e" filled="false" stroked="true" strokeweight=".199pt" strokecolor="#939598">
                <v:path arrowok="t"/>
              </v:shape>
            </v:group>
            <v:group style="position:absolute;left:2754;top:921;width:86;height:2" coordorigin="2754,921" coordsize="86,2">
              <v:shape style="position:absolute;left:2754;top:921;width:86;height:2" coordorigin="2754,921" coordsize="86,0" path="m2754,921l2839,921e" filled="false" stroked="true" strokeweight=".199pt" strokecolor="#939598">
                <v:path arrowok="t"/>
              </v:shape>
            </v:group>
            <v:group style="position:absolute;left:2754;top:169;width:86;height:2" coordorigin="2754,169" coordsize="86,2">
              <v:shape style="position:absolute;left:2754;top:169;width:86;height:2" coordorigin="2754,169" coordsize="86,0" path="m2754,169l2839,169e" filled="false" stroked="true" strokeweight=".199pt" strokecolor="#939598">
                <v:path arrowok="t"/>
              </v:shape>
            </v:group>
            <v:group style="position:absolute;left:2797;top:1673;width:7001;height:2" coordorigin="2797,1673" coordsize="7001,2">
              <v:shape style="position:absolute;left:2797;top:1673;width:7001;height:2" coordorigin="2797,1673" coordsize="7001,0" path="m2797,1673l9797,1673e" filled="false" stroked="true" strokeweight=".398pt" strokecolor="#231f20">
                <v:path arrowok="t"/>
              </v:shape>
            </v:group>
            <v:group style="position:absolute;left:9773;top:1641;width:64;height:64" coordorigin="9773,1641" coordsize="64,64">
              <v:shape style="position:absolute;left:9773;top:1641;width:64;height:64" coordorigin="9773,1641" coordsize="64,64" path="m9773,1641l9797,1673,9773,1705,9837,1673,9773,1641xe" filled="true" fillcolor="#231f20" stroked="false">
                <v:path arrowok="t"/>
                <v:fill type="solid"/>
              </v:shape>
            </v:group>
            <v:group style="position:absolute;left:2797;top:58;width:2;height:1615" coordorigin="2797,58" coordsize="2,1615">
              <v:shape style="position:absolute;left:2797;top:58;width:2;height:1615" coordorigin="2797,58" coordsize="0,1615" path="m2797,1673l2797,58e" filled="false" stroked="true" strokeweight=".398pt" strokecolor="#231f20">
                <v:path arrowok="t"/>
              </v:shape>
            </v:group>
            <v:group style="position:absolute;left:2765;top:19;width:64;height:64" coordorigin="2765,19" coordsize="64,64">
              <v:shape style="position:absolute;left:2765;top:19;width:64;height:64" coordorigin="2765,19" coordsize="64,64" path="m2797,19l2765,82,2797,58,2817,58,2797,19xe" filled="true" fillcolor="#231f20" stroked="false">
                <v:path arrowok="t"/>
                <v:fill type="solid"/>
              </v:shape>
              <v:shape style="position:absolute;left:2765;top:19;width:64;height:64" coordorigin="2765,19" coordsize="64,64" path="m2817,58l2797,58,2829,82,2817,58xe" filled="true" fillcolor="#231f20" stroked="false">
                <v:path arrowok="t"/>
                <v:fill type="solid"/>
              </v:shape>
            </v:group>
            <v:group style="position:absolute;left:2797;top:217;width:7006;height:1457" coordorigin="2797,217" coordsize="7006,1457">
              <v:shape style="position:absolute;left:2797;top:217;width:7006;height:1457" coordorigin="2797,217" coordsize="7006,1457" path="m2797,1673l2867,1671,2938,1665,3008,1657,3079,1647,3149,1636,3219,1623,3290,1610,3360,1597,3431,1583,3501,1568,3571,1554,3642,1539,3677,1532,3712,1524,3747,1517,3783,1509,3853,1494,3923,1479,3959,1472,3994,1464,4029,1457,4064,1449,4099,1442,4135,1434,4170,1426,4205,1419,4240,1411,4275,1404,4311,1396,4346,1389,4381,1381,4416,1374,4451,1366,4487,1359,4522,1351,4557,1343,4592,1336,4627,1328,4663,1321,4698,1313,4733,1306,4768,1298,4803,1290,4839,1283,4874,1275,4909,1268,4944,1260,4979,1253,5015,1245,5050,1238,5085,1230,5120,1222,5155,1215,5191,1207,5226,1200,5261,1192,5296,1185,5331,1177,5367,1169,5402,1162,5437,1154,5472,1147,5507,1139,5543,1132,5578,1124,5613,1117,5648,1109,5683,1101,5719,1094,5754,1086,5789,1079,5824,1071,5859,1064,5895,1056,5930,1049,5965,1041,6000,1033,6035,1026,6071,1018,6106,1011,6141,1003,6176,996,6211,988,6247,980,6282,973,6317,965,6352,958,6387,950,6423,943,6458,935,6493,928,6528,920,6563,912,6599,905,6634,897,6669,890,6704,882,6740,875,6775,867,6810,859,6845,852,6880,844,6916,837,6951,829,6986,822,7021,814,7056,807,7092,799,7127,791,7162,784,7197,776,7232,769,7268,761,7303,754,7338,746,7373,738,7408,731,7444,723,7479,716,7514,708,7549,701,7584,693,7620,686,7655,678,7690,670,7725,663,7760,655,7796,648,7831,640,7866,633,7901,625,7936,617,7972,610,8007,602,8042,595,8077,587,8112,580,8148,572,8183,565,8218,557,8253,549,8288,542,8324,534,8359,527,8394,519,8429,512,8464,504,8500,496,8535,489,8570,481,8605,474,8640,466,8676,459,8711,451,8746,444,8781,436,8816,428,8852,421,8887,413,8922,406,8957,398,8992,391,9028,383,9063,375,9098,368,9133,360,9168,353,9204,345,9239,338,9274,330,9309,323,9344,315,9380,307,9415,300,9450,292,9485,285,9520,277,9556,270,9591,262,9626,254,9661,247,9696,239,9732,232,9767,224,9802,217e" filled="false" stroked="true" strokeweight=".797pt" strokecolor="#231f20">
                <v:path arrowok="t"/>
              </v:shape>
            </v:group>
            <v:group style="position:absolute;left:2797;top:428;width:7006;height:1246" coordorigin="2797,428" coordsize="7006,1246">
              <v:shape style="position:absolute;left:2797;top:428;width:7006;height:1246" coordorigin="2797,428" coordsize="7006,1246" path="m2797,1673l2867,1671,2938,1667,3008,1660,3079,1651,3149,1641,3219,1631,3290,1619,3360,1608,3431,1596,3501,1583,3571,1571,3642,1558,3712,1546,3747,1539,3783,1533,3818,1527,3853,1520,3888,1514,3923,1507,3959,1501,3994,1494,4029,1488,4064,1482,4099,1475,4135,1469,4170,1462,4205,1456,4240,1449,4275,1443,4311,1436,4346,1430,4381,1424,4416,1417,4451,1411,4487,1404,4522,1398,4557,1391,4592,1385,4627,1378,4663,1372,4698,1365,4733,1359,4768,1352,4803,1346,4839,1340,4874,1333,4909,1327,4944,1320,4979,1314,5015,1307,5050,1301,5085,1294,5120,1288,5155,1281,5191,1275,5226,1268,5261,1262,5296,1255,5331,1249,5367,1243,5402,1236,5437,1230,5472,1223,5507,1217,5543,1210,5578,1204,5613,1197,5648,1191,5683,1184,5719,1178,5754,1171,5789,1165,5824,1158,5859,1152,5895,1146,5930,1139,5965,1133,6000,1126,6035,1120,6071,1113,6106,1107,6141,1100,6176,1094,6211,1087,6247,1081,6282,1074,6317,1068,6352,1062,6387,1055,6423,1049,6458,1042,6493,1036,6528,1029,6563,1023,6599,1016,6634,1010,6669,1003,6704,997,6740,990,6775,984,6810,977,6845,971,6880,965,6916,958,6951,952,6986,945,7021,939,7056,932,7092,926,7127,919,7162,913,7197,906,7232,900,7268,893,7303,887,7338,880,7373,874,7408,868,7444,861,7479,855,7514,848,7549,842,7584,835,7620,829,7655,822,7690,816,7725,809,7760,803,7796,796,7831,790,7866,783,7901,777,7936,771,7972,764,8007,758,8042,751,8077,745,8112,738,8148,732,8183,725,8218,719,8253,712,8288,706,8324,699,8359,693,8394,687,8429,680,8464,674,8500,667,8535,661,8570,654,8605,648,8640,641,8676,635,8711,628,8746,622,8781,615,8816,609,8852,602,8887,596,8922,590,8957,583,8992,577,9028,570,9063,564,9098,557,9133,551,9168,544,9204,538,9239,531,9274,525,9309,518,9344,512,9380,505,9415,499,9450,493,9485,486,9520,480,9556,473,9591,467,9626,460,9661,454,9696,447,9732,441,9767,434,9802,428e" filled="false" stroked="true" strokeweight=".797pt" strokecolor="#231f20">
                <v:path arrowok="t"/>
                <v:stroke dashstyle="dash"/>
              </v:shape>
            </v:group>
            <v:group style="position:absolute;left:2797;top:507;width:7006;height:1167" coordorigin="2797,507" coordsize="7006,1167">
              <v:shape style="position:absolute;left:2797;top:507;width:7006;height:1167" coordorigin="2797,507" coordsize="7006,1167" path="m2797,1673l2867,1671,2938,1667,3008,1660,3079,1651,3149,1641,3219,1631,3290,1619,3360,1608,3431,1596,3501,1584,3571,1571,3642,1559,3712,1546,3747,1540,3783,1534,3818,1527,3853,1521,3888,1515,3923,1508,3959,1502,3994,1496,4029,1489,4064,1483,4099,1477,4135,1470,4170,1464,4205,1458,4240,1451,4275,1445,4311,1439,4346,1432,4381,1426,4416,1420,4451,1414,4487,1407,4522,1401,4557,1395,4592,1388,4627,1382,4663,1376,4698,1370,4733,1363,4768,1357,4803,1351,4839,1344,4874,1338,4909,1332,4944,1326,4979,1320,5015,1313,5050,1307,5085,1301,5120,1295,5155,1288,5191,1282,5226,1276,5261,1270,5296,1264,5331,1257,5367,1251,5402,1245,5437,1239,5472,1233,5507,1226,5543,1220,5578,1214,5613,1208,5648,1202,5683,1196,5719,1190,5754,1183,5789,1177,5824,1171,5859,1165,5895,1159,5930,1153,5965,1147,6000,1141,6035,1134,6071,1128,6106,1122,6141,1116,6176,1110,6211,1104,6247,1098,6282,1092,6317,1086,6352,1080,6387,1074,6423,1068,6458,1062,6493,1056,6528,1049,6563,1043,6599,1037,6634,1031,6669,1025,6704,1019,6740,1013,6775,1007,6810,1001,6845,995,6880,989,6916,983,6951,977,6986,971,7021,965,7056,959,7092,953,7127,947,7162,942,7197,936,7232,930,7268,924,7303,918,7338,912,7373,906,7408,900,7444,894,7479,888,7514,882,7549,876,7584,870,7620,864,7655,859,7690,853,7725,847,7760,841,7796,835,7831,829,7866,823,7901,817,7936,811,7972,806,8007,800,8042,794,8077,788,8112,782,8148,776,8183,771,8218,765,8253,759,8288,753,8324,747,8359,741,8394,736,8429,730,8464,724,8500,718,8535,712,8570,707,8605,701,8640,695,8676,689,8711,683,8746,678,8781,672,8816,666,8852,660,8887,655,8922,649,8957,643,8992,637,9028,632,9063,626,9098,620,9133,615,9168,609,9204,603,9239,597,9274,592,9309,586,9344,580,9380,575,9415,569,9450,563,9485,558,9520,552,9556,546,9591,541,9626,535,9661,529,9696,524,9732,518,9767,512,9802,507e" filled="false" stroked="true" strokeweight=".797pt" strokecolor="#231f20">
                <v:path arrowok="t"/>
                <v:stroke dashstyle="dash"/>
              </v:shape>
            </v:group>
            <v:group style="position:absolute;left:8293;top:788;width:1470;height:750" coordorigin="8293,788" coordsize="1470,750">
              <v:shape style="position:absolute;left:8293;top:788;width:1470;height:750" coordorigin="8293,788" coordsize="1470,750" path="m8293,1537l9763,1537,9763,788,8293,788,8293,1537xe" filled="true" fillcolor="#ffffff" stroked="false">
                <v:path arrowok="t"/>
                <v:fill type="solid"/>
              </v:shape>
            </v:group>
            <v:group style="position:absolute;left:8293;top:788;width:1471;height:750" coordorigin="8293,788" coordsize="1471,750">
              <v:shape style="position:absolute;left:8293;top:788;width:1471;height:750" coordorigin="8293,788" coordsize="1471,750" path="m8293,1537l9763,1537,9763,788,8293,788,8293,1537xe" filled="false" stroked="true" strokeweight=".398pt" strokecolor="#231f20">
                <v:path arrowok="t"/>
              </v:shape>
            </v:group>
            <v:group style="position:absolute;left:8361;top:939;width:341;height:2" coordorigin="8361,939" coordsize="341,2">
              <v:shape style="position:absolute;left:8361;top:939;width:341;height:2" coordorigin="8361,939" coordsize="341,0" path="m8361,939l8531,939,8701,939e" filled="false" stroked="true" strokeweight=".797pt" strokecolor="#231f20">
                <v:path arrowok="t"/>
              </v:shape>
              <v:shape style="position:absolute;left:2752;top:15;width:7089;height:1704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5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0" w:right="304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sans 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340" w:val="left" w:leader="none"/>
                        </w:tabs>
                        <w:spacing w:before="38"/>
                        <w:ind w:left="0" w:right="176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  <w:u w:val="dotted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  <w:u w:val="dotted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constant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340" w:val="left" w:leader="none"/>
                        </w:tabs>
                        <w:spacing w:before="38"/>
                        <w:ind w:left="0" w:right="186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  <w:u w:val="dotted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  <w:u w:val="dotted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  <w:sz w:val="16"/>
                        </w:rPr>
                        <w:t>variable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231F20"/>
          <w:sz w:val="16"/>
        </w:rPr>
        <w:t>1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3"/>
        <w:ind w:left="145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99.69249pt;margin-top:-23.496376pt;width:10pt;height:57.6pt;mso-position-horizontal-relative:page;mso-position-vertical-relative:paragraph;z-index:2560" type="#_x0000_t202" filled="false" stroked="false">
            <v:textbox inset="0,0,0,0" style="layout-flow:vertical;mso-layout-flow-alt:bottom-to-top">
              <w:txbxContent>
                <w:p>
                  <w:pPr>
                    <w:spacing w:line="177" w:lineRule="exact" w:before="0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color w:val="231F20"/>
                      <w:w w:val="99"/>
                      <w:sz w:val="16"/>
                    </w:rPr>
                    <w:t>Déplacement</w:t>
                  </w:r>
                  <w:r>
                    <w:rPr>
                      <w:rFonts w:ascii="Times New Roman" w:hAnsi="Times New Roman"/>
                      <w:color w:val="231F20"/>
                      <w:spacing w:val="-1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color w:val="231F20"/>
                      <w:w w:val="99"/>
                      <w:sz w:val="16"/>
                    </w:rPr>
                    <w:t>(m)</w:t>
                  </w:r>
                  <w:r>
                    <w:rPr>
                      <w:rFonts w:ascii="Times New Roman" w:hAnsi="Times New Roman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sz w:val="16"/>
        </w:rPr>
        <w:t>0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178" w:lineRule="exact" w:before="73"/>
        <w:ind w:left="157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0</w:t>
      </w:r>
      <w:r>
        <w:rPr>
          <w:rFonts w:ascii="Times New Roman"/>
          <w:sz w:val="16"/>
        </w:rPr>
      </w:r>
    </w:p>
    <w:p>
      <w:pPr>
        <w:tabs>
          <w:tab w:pos="2557" w:val="left" w:leader="none"/>
          <w:tab w:pos="3497" w:val="left" w:leader="none"/>
          <w:tab w:pos="4317" w:val="left" w:leader="none"/>
          <w:tab w:pos="5257" w:val="left" w:leader="none"/>
          <w:tab w:pos="6077" w:val="left" w:leader="none"/>
          <w:tab w:pos="7017" w:val="left" w:leader="none"/>
          <w:tab w:pos="7837" w:val="left" w:leader="none"/>
          <w:tab w:pos="8777" w:val="left" w:leader="none"/>
        </w:tabs>
        <w:spacing w:line="190" w:lineRule="exact" w:before="0"/>
        <w:ind w:left="173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</w:r>
      <w:r>
        <w:rPr>
          <w:rFonts w:ascii="Times New Roman"/>
          <w:color w:val="231F20"/>
          <w:sz w:val="16"/>
        </w:rPr>
        <w:t>4</w:t>
      </w:r>
      <w:r>
        <w:rPr>
          <w:rFonts w:ascii="Times New Roman"/>
          <w:sz w:val="16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73"/>
        <w:ind w:left="141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137.620697pt;margin-top:-3.352096pt;width:354.45pt;height:113.5pt;mso-position-horizontal-relative:page;mso-position-vertical-relative:paragraph;z-index:2536" coordorigin="2752,-67" coordsize="7089,2270">
            <v:group style="position:absolute;left:2797;top:-63;width:2;height:2222" coordorigin="2797,-63" coordsize="2,2222">
              <v:shape style="position:absolute;left:2797;top:-63;width:2;height:2222" coordorigin="2797,-63" coordsize="0,2222" path="m2797,2158l2797,-63e" filled="false" stroked="true" strokeweight=".398pt" strokecolor="#c7c8ca">
                <v:path arrowok="t"/>
              </v:shape>
            </v:group>
            <v:group style="position:absolute;left:3677;top:-63;width:2;height:2222" coordorigin="3677,-63" coordsize="2,2222">
              <v:shape style="position:absolute;left:3677;top:-63;width:2;height:2222" coordorigin="3677,-63" coordsize="0,2222" path="m3677,2158l3677,-63e" filled="false" stroked="true" strokeweight=".398pt" strokecolor="#c7c8ca">
                <v:path arrowok="t"/>
              </v:shape>
            </v:group>
            <v:group style="position:absolute;left:4557;top:-63;width:2;height:2222" coordorigin="4557,-63" coordsize="2,2222">
              <v:shape style="position:absolute;left:4557;top:-63;width:2;height:2222" coordorigin="4557,-63" coordsize="0,2222" path="m4557,2158l4557,-63e" filled="false" stroked="true" strokeweight=".398pt" strokecolor="#c7c8ca">
                <v:path arrowok="t"/>
              </v:shape>
            </v:group>
            <v:group style="position:absolute;left:5437;top:-63;width:2;height:2222" coordorigin="5437,-63" coordsize="2,2222">
              <v:shape style="position:absolute;left:5437;top:-63;width:2;height:2222" coordorigin="5437,-63" coordsize="0,2222" path="m5437,2158l5437,-63e" filled="false" stroked="true" strokeweight=".398pt" strokecolor="#c7c8ca">
                <v:path arrowok="t"/>
              </v:shape>
            </v:group>
            <v:group style="position:absolute;left:6317;top:-63;width:2;height:2222" coordorigin="6317,-63" coordsize="2,2222">
              <v:shape style="position:absolute;left:6317;top:-63;width:2;height:2222" coordorigin="6317,-63" coordsize="0,2222" path="m6317,2158l6317,-63e" filled="false" stroked="true" strokeweight=".398pt" strokecolor="#c7c8ca">
                <v:path arrowok="t"/>
              </v:shape>
            </v:group>
            <v:group style="position:absolute;left:7197;top:-63;width:2;height:2222" coordorigin="7197,-63" coordsize="2,2222">
              <v:shape style="position:absolute;left:7197;top:-63;width:2;height:2222" coordorigin="7197,-63" coordsize="0,2222" path="m7197,2158l7197,-63e" filled="false" stroked="true" strokeweight=".398pt" strokecolor="#c7c8ca">
                <v:path arrowok="t"/>
              </v:shape>
            </v:group>
            <v:group style="position:absolute;left:8077;top:-63;width:2;height:2222" coordorigin="8077,-63" coordsize="2,2222">
              <v:shape style="position:absolute;left:8077;top:-63;width:2;height:2222" coordorigin="8077,-63" coordsize="0,2222" path="m8077,2158l8077,-63e" filled="false" stroked="true" strokeweight=".398pt" strokecolor="#c7c8ca">
                <v:path arrowok="t"/>
              </v:shape>
            </v:group>
            <v:group style="position:absolute;left:8957;top:1977;width:2;height:182" coordorigin="8957,1977" coordsize="2,182">
              <v:shape style="position:absolute;left:8957;top:1977;width:2;height:182" coordorigin="8957,1977" coordsize="0,182" path="m8957,1977l8957,2158e" filled="false" stroked="true" strokeweight=".398pt" strokecolor="#c7c8ca">
                <v:path arrowok="t"/>
              </v:shape>
            </v:group>
            <v:group style="position:absolute;left:9837;top:-63;width:2;height:2222" coordorigin="9837,-63" coordsize="2,2222">
              <v:shape style="position:absolute;left:9837;top:-63;width:2;height:2222" coordorigin="9837,-63" coordsize="0,2222" path="m9837,2158l9837,-63e" filled="false" stroked="true" strokeweight=".398pt" strokecolor="#c7c8ca">
                <v:path arrowok="t"/>
              </v:shape>
            </v:group>
            <v:group style="position:absolute;left:2797;top:2158;width:7041;height:2" coordorigin="2797,2158" coordsize="7041,2">
              <v:shape style="position:absolute;left:2797;top:2158;width:7041;height:2" coordorigin="2797,2158" coordsize="7041,0" path="m2797,2158l9837,2158e" filled="false" stroked="true" strokeweight=".398pt" strokecolor="#c7c8ca">
                <v:path arrowok="t"/>
              </v:shape>
            </v:group>
            <v:group style="position:absolute;left:9763;top:1495;width:75;height:2" coordorigin="9763,1495" coordsize="75,2">
              <v:shape style="position:absolute;left:9763;top:1495;width:75;height:2" coordorigin="9763,1495" coordsize="75,0" path="m9763,1495l9837,1495e" filled="false" stroked="true" strokeweight=".398pt" strokecolor="#c7c8ca">
                <v:path arrowok="t"/>
              </v:shape>
            </v:group>
            <v:group style="position:absolute;left:2797;top:1495;width:5496;height:2" coordorigin="2797,1495" coordsize="5496,2">
              <v:shape style="position:absolute;left:2797;top:1495;width:5496;height:2" coordorigin="2797,1495" coordsize="5496,0" path="m2797,1495l8293,1495e" filled="false" stroked="true" strokeweight=".398pt" strokecolor="#c7c8ca">
                <v:path arrowok="t"/>
              </v:shape>
            </v:group>
            <v:group style="position:absolute;left:8957;top:-63;width:2;height:1291" coordorigin="8957,-63" coordsize="2,1291">
              <v:shape style="position:absolute;left:8957;top:-63;width:2;height:1291" coordorigin="8957,-63" coordsize="0,1291" path="m8957,-63l8957,1227e" filled="false" stroked="true" strokeweight=".398pt" strokecolor="#c7c8ca">
                <v:path arrowok="t"/>
              </v:shape>
            </v:group>
            <v:group style="position:absolute;left:2797;top:832;width:7041;height:2" coordorigin="2797,832" coordsize="7041,2">
              <v:shape style="position:absolute;left:2797;top:832;width:7041;height:2" coordorigin="2797,832" coordsize="7041,0" path="m2797,832l9837,832e" filled="false" stroked="true" strokeweight=".398pt" strokecolor="#c7c8ca">
                <v:path arrowok="t"/>
              </v:shape>
            </v:group>
            <v:group style="position:absolute;left:2797;top:169;width:7041;height:2" coordorigin="2797,169" coordsize="7041,2">
              <v:shape style="position:absolute;left:2797;top:169;width:7041;height:2" coordorigin="2797,169" coordsize="7041,0" path="m2797,169l9837,169e" filled="false" stroked="true" strokeweight=".398pt" strokecolor="#c7c8ca">
                <v:path arrowok="t"/>
              </v:shape>
            </v:group>
            <v:group style="position:absolute;left:2973;top:2130;width:2;height:57" coordorigin="2973,2130" coordsize="2,57">
              <v:shape style="position:absolute;left:2973;top:2130;width:2;height:57" coordorigin="2973,2130" coordsize="0,57" path="m2973,2187l2973,2130e" filled="false" stroked="true" strokeweight=".199pt" strokecolor="#939598">
                <v:path arrowok="t"/>
              </v:shape>
            </v:group>
            <v:group style="position:absolute;left:3149;top:2130;width:2;height:57" coordorigin="3149,2130" coordsize="2,57">
              <v:shape style="position:absolute;left:3149;top:2130;width:2;height:57" coordorigin="3149,2130" coordsize="0,57" path="m3149,2187l3149,2130e" filled="false" stroked="true" strokeweight=".199pt" strokecolor="#939598">
                <v:path arrowok="t"/>
              </v:shape>
            </v:group>
            <v:group style="position:absolute;left:3325;top:2130;width:2;height:57" coordorigin="3325,2130" coordsize="2,57">
              <v:shape style="position:absolute;left:3325;top:2130;width:2;height:57" coordorigin="3325,2130" coordsize="0,57" path="m3325,2187l3325,2130e" filled="false" stroked="true" strokeweight=".199pt" strokecolor="#939598">
                <v:path arrowok="t"/>
              </v:shape>
            </v:group>
            <v:group style="position:absolute;left:3501;top:2130;width:2;height:57" coordorigin="3501,2130" coordsize="2,57">
              <v:shape style="position:absolute;left:3501;top:2130;width:2;height:57" coordorigin="3501,2130" coordsize="0,57" path="m3501,2187l3501,2130e" filled="false" stroked="true" strokeweight=".199pt" strokecolor="#939598">
                <v:path arrowok="t"/>
              </v:shape>
            </v:group>
            <v:group style="position:absolute;left:3853;top:2130;width:2;height:57" coordorigin="3853,2130" coordsize="2,57">
              <v:shape style="position:absolute;left:3853;top:2130;width:2;height:57" coordorigin="3853,2130" coordsize="0,57" path="m3853,2187l3853,2130e" filled="false" stroked="true" strokeweight=".199pt" strokecolor="#939598">
                <v:path arrowok="t"/>
              </v:shape>
            </v:group>
            <v:group style="position:absolute;left:4029;top:2130;width:2;height:57" coordorigin="4029,2130" coordsize="2,57">
              <v:shape style="position:absolute;left:4029;top:2130;width:2;height:57" coordorigin="4029,2130" coordsize="0,57" path="m4029,2187l4029,2130e" filled="false" stroked="true" strokeweight=".199pt" strokecolor="#939598">
                <v:path arrowok="t"/>
              </v:shape>
            </v:group>
            <v:group style="position:absolute;left:4205;top:2130;width:2;height:57" coordorigin="4205,2130" coordsize="2,57">
              <v:shape style="position:absolute;left:4205;top:2130;width:2;height:57" coordorigin="4205,2130" coordsize="0,57" path="m4205,2187l4205,2130e" filled="false" stroked="true" strokeweight=".199pt" strokecolor="#939598">
                <v:path arrowok="t"/>
              </v:shape>
            </v:group>
            <v:group style="position:absolute;left:4381;top:2130;width:2;height:57" coordorigin="4381,2130" coordsize="2,57">
              <v:shape style="position:absolute;left:4381;top:2130;width:2;height:57" coordorigin="4381,2130" coordsize="0,57" path="m4381,2187l4381,2130e" filled="false" stroked="true" strokeweight=".199pt" strokecolor="#939598">
                <v:path arrowok="t"/>
              </v:shape>
            </v:group>
            <v:group style="position:absolute;left:4733;top:2130;width:2;height:57" coordorigin="4733,2130" coordsize="2,57">
              <v:shape style="position:absolute;left:4733;top:2130;width:2;height:57" coordorigin="4733,2130" coordsize="0,57" path="m4733,2187l4733,2130e" filled="false" stroked="true" strokeweight=".199pt" strokecolor="#939598">
                <v:path arrowok="t"/>
              </v:shape>
            </v:group>
            <v:group style="position:absolute;left:4909;top:2130;width:2;height:57" coordorigin="4909,2130" coordsize="2,57">
              <v:shape style="position:absolute;left:4909;top:2130;width:2;height:57" coordorigin="4909,2130" coordsize="0,57" path="m4909,2187l4909,2130e" filled="false" stroked="true" strokeweight=".199pt" strokecolor="#939598">
                <v:path arrowok="t"/>
              </v:shape>
            </v:group>
            <v:group style="position:absolute;left:5085;top:2130;width:2;height:57" coordorigin="5085,2130" coordsize="2,57">
              <v:shape style="position:absolute;left:5085;top:2130;width:2;height:57" coordorigin="5085,2130" coordsize="0,57" path="m5085,2187l5085,2130e" filled="false" stroked="true" strokeweight=".199pt" strokecolor="#939598">
                <v:path arrowok="t"/>
              </v:shape>
            </v:group>
            <v:group style="position:absolute;left:5261;top:2130;width:2;height:57" coordorigin="5261,2130" coordsize="2,57">
              <v:shape style="position:absolute;left:5261;top:2130;width:2;height:57" coordorigin="5261,2130" coordsize="0,57" path="m5261,2187l5261,2130e" filled="false" stroked="true" strokeweight=".199pt" strokecolor="#939598">
                <v:path arrowok="t"/>
              </v:shape>
            </v:group>
            <v:group style="position:absolute;left:5613;top:2130;width:2;height:57" coordorigin="5613,2130" coordsize="2,57">
              <v:shape style="position:absolute;left:5613;top:2130;width:2;height:57" coordorigin="5613,2130" coordsize="0,57" path="m5613,2187l5613,2130e" filled="false" stroked="true" strokeweight=".199pt" strokecolor="#939598">
                <v:path arrowok="t"/>
              </v:shape>
            </v:group>
            <v:group style="position:absolute;left:5789;top:2130;width:2;height:57" coordorigin="5789,2130" coordsize="2,57">
              <v:shape style="position:absolute;left:5789;top:2130;width:2;height:57" coordorigin="5789,2130" coordsize="0,57" path="m5789,2187l5789,2130e" filled="false" stroked="true" strokeweight=".199pt" strokecolor="#939598">
                <v:path arrowok="t"/>
              </v:shape>
            </v:group>
            <v:group style="position:absolute;left:5965;top:2130;width:2;height:57" coordorigin="5965,2130" coordsize="2,57">
              <v:shape style="position:absolute;left:5965;top:2130;width:2;height:57" coordorigin="5965,2130" coordsize="0,57" path="m5965,2187l5965,2130e" filled="false" stroked="true" strokeweight=".199pt" strokecolor="#939598">
                <v:path arrowok="t"/>
              </v:shape>
            </v:group>
            <v:group style="position:absolute;left:6141;top:2130;width:2;height:57" coordorigin="6141,2130" coordsize="2,57">
              <v:shape style="position:absolute;left:6141;top:2130;width:2;height:57" coordorigin="6141,2130" coordsize="0,57" path="m6141,2187l6141,2130e" filled="false" stroked="true" strokeweight=".199pt" strokecolor="#939598">
                <v:path arrowok="t"/>
              </v:shape>
            </v:group>
            <v:group style="position:absolute;left:6493;top:2130;width:2;height:57" coordorigin="6493,2130" coordsize="2,57">
              <v:shape style="position:absolute;left:6493;top:2130;width:2;height:57" coordorigin="6493,2130" coordsize="0,57" path="m6493,2187l6493,2130e" filled="false" stroked="true" strokeweight=".199pt" strokecolor="#939598">
                <v:path arrowok="t"/>
              </v:shape>
            </v:group>
            <v:group style="position:absolute;left:6669;top:2130;width:2;height:57" coordorigin="6669,2130" coordsize="2,57">
              <v:shape style="position:absolute;left:6669;top:2130;width:2;height:57" coordorigin="6669,2130" coordsize="0,57" path="m6669,2187l6669,2130e" filled="false" stroked="true" strokeweight=".199pt" strokecolor="#939598">
                <v:path arrowok="t"/>
              </v:shape>
            </v:group>
            <v:group style="position:absolute;left:6845;top:2130;width:2;height:57" coordorigin="6845,2130" coordsize="2,57">
              <v:shape style="position:absolute;left:6845;top:2130;width:2;height:57" coordorigin="6845,2130" coordsize="0,57" path="m6845,2187l6845,2130e" filled="false" stroked="true" strokeweight=".199pt" strokecolor="#939598">
                <v:path arrowok="t"/>
              </v:shape>
            </v:group>
            <v:group style="position:absolute;left:7021;top:2130;width:2;height:57" coordorigin="7021,2130" coordsize="2,57">
              <v:shape style="position:absolute;left:7021;top:2130;width:2;height:57" coordorigin="7021,2130" coordsize="0,57" path="m7021,2187l7021,2130e" filled="false" stroked="true" strokeweight=".199pt" strokecolor="#939598">
                <v:path arrowok="t"/>
              </v:shape>
            </v:group>
            <v:group style="position:absolute;left:7373;top:2130;width:2;height:57" coordorigin="7373,2130" coordsize="2,57">
              <v:shape style="position:absolute;left:7373;top:2130;width:2;height:57" coordorigin="7373,2130" coordsize="0,57" path="m7373,2187l7373,2130e" filled="false" stroked="true" strokeweight=".199pt" strokecolor="#939598">
                <v:path arrowok="t"/>
              </v:shape>
            </v:group>
            <v:group style="position:absolute;left:7549;top:2130;width:2;height:57" coordorigin="7549,2130" coordsize="2,57">
              <v:shape style="position:absolute;left:7549;top:2130;width:2;height:57" coordorigin="7549,2130" coordsize="0,57" path="m7549,2187l7549,2130e" filled="false" stroked="true" strokeweight=".199pt" strokecolor="#939598">
                <v:path arrowok="t"/>
              </v:shape>
            </v:group>
            <v:group style="position:absolute;left:7725;top:2130;width:2;height:57" coordorigin="7725,2130" coordsize="2,57">
              <v:shape style="position:absolute;left:7725;top:2130;width:2;height:57" coordorigin="7725,2130" coordsize="0,57" path="m7725,2187l7725,2130e" filled="false" stroked="true" strokeweight=".199pt" strokecolor="#939598">
                <v:path arrowok="t"/>
              </v:shape>
            </v:group>
            <v:group style="position:absolute;left:7901;top:2130;width:2;height:57" coordorigin="7901,2130" coordsize="2,57">
              <v:shape style="position:absolute;left:7901;top:2130;width:2;height:57" coordorigin="7901,2130" coordsize="0,57" path="m7901,2187l7901,2130e" filled="false" stroked="true" strokeweight=".199pt" strokecolor="#939598">
                <v:path arrowok="t"/>
              </v:shape>
            </v:group>
            <v:group style="position:absolute;left:8253;top:2130;width:2;height:57" coordorigin="8253,2130" coordsize="2,57">
              <v:shape style="position:absolute;left:8253;top:2130;width:2;height:57" coordorigin="8253,2130" coordsize="0,57" path="m8253,2187l8253,2130e" filled="false" stroked="true" strokeweight=".199pt" strokecolor="#939598">
                <v:path arrowok="t"/>
              </v:shape>
            </v:group>
            <v:group style="position:absolute;left:8429;top:2130;width:2;height:57" coordorigin="8429,2130" coordsize="2,57">
              <v:shape style="position:absolute;left:8429;top:2130;width:2;height:57" coordorigin="8429,2130" coordsize="0,57" path="m8429,2187l8429,2130e" filled="false" stroked="true" strokeweight=".199pt" strokecolor="#939598">
                <v:path arrowok="t"/>
              </v:shape>
            </v:group>
            <v:group style="position:absolute;left:8605;top:2130;width:2;height:57" coordorigin="8605,2130" coordsize="2,57">
              <v:shape style="position:absolute;left:8605;top:2130;width:2;height:57" coordorigin="8605,2130" coordsize="0,57" path="m8605,2187l8605,2130e" filled="false" stroked="true" strokeweight=".199pt" strokecolor="#939598">
                <v:path arrowok="t"/>
              </v:shape>
            </v:group>
            <v:group style="position:absolute;left:8781;top:2130;width:2;height:57" coordorigin="8781,2130" coordsize="2,57">
              <v:shape style="position:absolute;left:8781;top:2130;width:2;height:57" coordorigin="8781,2130" coordsize="0,57" path="m8781,2187l8781,2130e" filled="false" stroked="true" strokeweight=".199pt" strokecolor="#939598">
                <v:path arrowok="t"/>
              </v:shape>
            </v:group>
            <v:group style="position:absolute;left:9133;top:2130;width:2;height:57" coordorigin="9133,2130" coordsize="2,57">
              <v:shape style="position:absolute;left:9133;top:2130;width:2;height:57" coordorigin="9133,2130" coordsize="0,57" path="m9133,2187l9133,2130e" filled="false" stroked="true" strokeweight=".199pt" strokecolor="#939598">
                <v:path arrowok="t"/>
              </v:shape>
            </v:group>
            <v:group style="position:absolute;left:9309;top:2130;width:2;height:57" coordorigin="9309,2130" coordsize="2,57">
              <v:shape style="position:absolute;left:9309;top:2130;width:2;height:57" coordorigin="9309,2130" coordsize="0,57" path="m9309,2187l9309,2130e" filled="false" stroked="true" strokeweight=".199pt" strokecolor="#939598">
                <v:path arrowok="t"/>
              </v:shape>
            </v:group>
            <v:group style="position:absolute;left:9485;top:2130;width:2;height:57" coordorigin="9485,2130" coordsize="2,57">
              <v:shape style="position:absolute;left:9485;top:2130;width:2;height:57" coordorigin="9485,2130" coordsize="0,57" path="m9485,2187l9485,2130e" filled="false" stroked="true" strokeweight=".199pt" strokecolor="#939598">
                <v:path arrowok="t"/>
              </v:shape>
            </v:group>
            <v:group style="position:absolute;left:9661;top:2130;width:2;height:57" coordorigin="9661,2130" coordsize="2,57">
              <v:shape style="position:absolute;left:9661;top:2130;width:2;height:57" coordorigin="9661,2130" coordsize="0,57" path="m9661,2187l9661,2130e" filled="false" stroked="true" strokeweight=".199pt" strokecolor="#939598">
                <v:path arrowok="t"/>
              </v:shape>
            </v:group>
            <v:group style="position:absolute;left:2797;top:2116;width:2;height:86" coordorigin="2797,2116" coordsize="2,86">
              <v:shape style="position:absolute;left:2797;top:2116;width:2;height:86" coordorigin="2797,2116" coordsize="0,86" path="m2797,2201l2797,2116e" filled="false" stroked="true" strokeweight=".199pt" strokecolor="#939598">
                <v:path arrowok="t"/>
              </v:shape>
            </v:group>
            <v:group style="position:absolute;left:3677;top:2116;width:2;height:86" coordorigin="3677,2116" coordsize="2,86">
              <v:shape style="position:absolute;left:3677;top:2116;width:2;height:86" coordorigin="3677,2116" coordsize="0,86" path="m3677,2201l3677,2116e" filled="false" stroked="true" strokeweight=".199pt" strokecolor="#939598">
                <v:path arrowok="t"/>
              </v:shape>
            </v:group>
            <v:group style="position:absolute;left:4557;top:2116;width:2;height:86" coordorigin="4557,2116" coordsize="2,86">
              <v:shape style="position:absolute;left:4557;top:2116;width:2;height:86" coordorigin="4557,2116" coordsize="0,86" path="m4557,2201l4557,2116e" filled="false" stroked="true" strokeweight=".199pt" strokecolor="#939598">
                <v:path arrowok="t"/>
              </v:shape>
            </v:group>
            <v:group style="position:absolute;left:5437;top:2116;width:2;height:86" coordorigin="5437,2116" coordsize="2,86">
              <v:shape style="position:absolute;left:5437;top:2116;width:2;height:86" coordorigin="5437,2116" coordsize="0,86" path="m5437,2201l5437,2116e" filled="false" stroked="true" strokeweight=".199pt" strokecolor="#939598">
                <v:path arrowok="t"/>
              </v:shape>
            </v:group>
            <v:group style="position:absolute;left:6317;top:2116;width:2;height:86" coordorigin="6317,2116" coordsize="2,86">
              <v:shape style="position:absolute;left:6317;top:2116;width:2;height:86" coordorigin="6317,2116" coordsize="0,86" path="m6317,2201l6317,2116e" filled="false" stroked="true" strokeweight=".199pt" strokecolor="#939598">
                <v:path arrowok="t"/>
              </v:shape>
            </v:group>
            <v:group style="position:absolute;left:7197;top:2116;width:2;height:86" coordorigin="7197,2116" coordsize="2,86">
              <v:shape style="position:absolute;left:7197;top:2116;width:2;height:86" coordorigin="7197,2116" coordsize="0,86" path="m7197,2201l7197,2116e" filled="false" stroked="true" strokeweight=".199pt" strokecolor="#939598">
                <v:path arrowok="t"/>
              </v:shape>
            </v:group>
            <v:group style="position:absolute;left:8077;top:2116;width:2;height:86" coordorigin="8077,2116" coordsize="2,86">
              <v:shape style="position:absolute;left:8077;top:2116;width:2;height:86" coordorigin="8077,2116" coordsize="0,86" path="m8077,2201l8077,2116e" filled="false" stroked="true" strokeweight=".199pt" strokecolor="#939598">
                <v:path arrowok="t"/>
              </v:shape>
            </v:group>
            <v:group style="position:absolute;left:8957;top:2116;width:2;height:86" coordorigin="8957,2116" coordsize="2,86">
              <v:shape style="position:absolute;left:8957;top:2116;width:2;height:86" coordorigin="8957,2116" coordsize="0,86" path="m8957,2201l8957,2116e" filled="false" stroked="true" strokeweight=".199pt" strokecolor="#939598">
                <v:path arrowok="t"/>
              </v:shape>
            </v:group>
            <v:group style="position:absolute;left:9837;top:2116;width:2;height:86" coordorigin="9837,2116" coordsize="2,86">
              <v:shape style="position:absolute;left:9837;top:2116;width:2;height:86" coordorigin="9837,2116" coordsize="0,86" path="m9837,2201l9837,2116e" filled="false" stroked="true" strokeweight=".199pt" strokecolor="#939598">
                <v:path arrowok="t"/>
              </v:shape>
            </v:group>
            <v:group style="position:absolute;left:2769;top:1993;width:57;height:2" coordorigin="2769,1993" coordsize="57,2">
              <v:shape style="position:absolute;left:2769;top:1993;width:57;height:2" coordorigin="2769,1993" coordsize="57,0" path="m2769,1993l2825,1993e" filled="false" stroked="true" strokeweight=".199pt" strokecolor="#939598">
                <v:path arrowok="t"/>
              </v:shape>
            </v:group>
            <v:group style="position:absolute;left:2769;top:1827;width:57;height:2" coordorigin="2769,1827" coordsize="57,2">
              <v:shape style="position:absolute;left:2769;top:1827;width:57;height:2" coordorigin="2769,1827" coordsize="57,0" path="m2769,1827l2825,1827e" filled="false" stroked="true" strokeweight=".199pt" strokecolor="#939598">
                <v:path arrowok="t"/>
              </v:shape>
            </v:group>
            <v:group style="position:absolute;left:2769;top:1661;width:57;height:2" coordorigin="2769,1661" coordsize="57,2">
              <v:shape style="position:absolute;left:2769;top:1661;width:57;height:2" coordorigin="2769,1661" coordsize="57,0" path="m2769,1661l2825,1661e" filled="false" stroked="true" strokeweight=".199pt" strokecolor="#939598">
                <v:path arrowok="t"/>
              </v:shape>
            </v:group>
            <v:group style="position:absolute;left:2769;top:1329;width:57;height:2" coordorigin="2769,1329" coordsize="57,2">
              <v:shape style="position:absolute;left:2769;top:1329;width:57;height:2" coordorigin="2769,1329" coordsize="57,0" path="m2769,1329l2825,1329e" filled="false" stroked="true" strokeweight=".199pt" strokecolor="#939598">
                <v:path arrowok="t"/>
              </v:shape>
            </v:group>
            <v:group style="position:absolute;left:2769;top:1164;width:57;height:2" coordorigin="2769,1164" coordsize="57,2">
              <v:shape style="position:absolute;left:2769;top:1164;width:57;height:2" coordorigin="2769,1164" coordsize="57,0" path="m2769,1164l2825,1164e" filled="false" stroked="true" strokeweight=".199pt" strokecolor="#939598">
                <v:path arrowok="t"/>
              </v:shape>
            </v:group>
            <v:group style="position:absolute;left:2769;top:998;width:57;height:2" coordorigin="2769,998" coordsize="57,2">
              <v:shape style="position:absolute;left:2769;top:998;width:57;height:2" coordorigin="2769,998" coordsize="57,0" path="m2769,998l2825,998e" filled="false" stroked="true" strokeweight=".199pt" strokecolor="#939598">
                <v:path arrowok="t"/>
              </v:shape>
            </v:group>
            <v:group style="position:absolute;left:2769;top:666;width:57;height:2" coordorigin="2769,666" coordsize="57,2">
              <v:shape style="position:absolute;left:2769;top:666;width:57;height:2" coordorigin="2769,666" coordsize="57,0" path="m2769,666l2825,666e" filled="false" stroked="true" strokeweight=".199pt" strokecolor="#939598">
                <v:path arrowok="t"/>
              </v:shape>
            </v:group>
            <v:group style="position:absolute;left:2769;top:501;width:57;height:2" coordorigin="2769,501" coordsize="57,2">
              <v:shape style="position:absolute;left:2769;top:501;width:57;height:2" coordorigin="2769,501" coordsize="57,0" path="m2769,501l2825,501e" filled="false" stroked="true" strokeweight=".199pt" strokecolor="#939598">
                <v:path arrowok="t"/>
              </v:shape>
            </v:group>
            <v:group style="position:absolute;left:2769;top:335;width:57;height:2" coordorigin="2769,335" coordsize="57,2">
              <v:shape style="position:absolute;left:2769;top:335;width:57;height:2" coordorigin="2769,335" coordsize="57,0" path="m2769,335l2825,335e" filled="false" stroked="true" strokeweight=".199pt" strokecolor="#939598">
                <v:path arrowok="t"/>
              </v:shape>
            </v:group>
            <v:group style="position:absolute;left:2769;top:3;width:57;height:2" coordorigin="2769,3" coordsize="57,2">
              <v:shape style="position:absolute;left:2769;top:3;width:57;height:2" coordorigin="2769,3" coordsize="57,0" path="m2769,3l2825,3e" filled="false" stroked="true" strokeweight=".199pt" strokecolor="#939598">
                <v:path arrowok="t"/>
              </v:shape>
            </v:group>
            <v:group style="position:absolute;left:2754;top:2158;width:86;height:2" coordorigin="2754,2158" coordsize="86,2">
              <v:shape style="position:absolute;left:2754;top:2158;width:86;height:2" coordorigin="2754,2158" coordsize="86,0" path="m2754,2158l2839,2158e" filled="false" stroked="true" strokeweight=".199pt" strokecolor="#939598">
                <v:path arrowok="t"/>
              </v:shape>
            </v:group>
            <v:group style="position:absolute;left:2754;top:1495;width:86;height:2" coordorigin="2754,1495" coordsize="86,2">
              <v:shape style="position:absolute;left:2754;top:1495;width:86;height:2" coordorigin="2754,1495" coordsize="86,0" path="m2754,1495l2839,1495e" filled="false" stroked="true" strokeweight=".199pt" strokecolor="#939598">
                <v:path arrowok="t"/>
              </v:shape>
            </v:group>
            <v:group style="position:absolute;left:2754;top:832;width:86;height:2" coordorigin="2754,832" coordsize="86,2">
              <v:shape style="position:absolute;left:2754;top:832;width:86;height:2" coordorigin="2754,832" coordsize="86,0" path="m2754,832l2839,832e" filled="false" stroked="true" strokeweight=".199pt" strokecolor="#939598">
                <v:path arrowok="t"/>
              </v:shape>
            </v:group>
            <v:group style="position:absolute;left:2754;top:169;width:86;height:2" coordorigin="2754,169" coordsize="86,2">
              <v:shape style="position:absolute;left:2754;top:169;width:86;height:2" coordorigin="2754,169" coordsize="86,0" path="m2754,169l2839,169e" filled="false" stroked="true" strokeweight=".199pt" strokecolor="#939598">
                <v:path arrowok="t"/>
              </v:shape>
            </v:group>
            <v:group style="position:absolute;left:2797;top:2158;width:7001;height:2" coordorigin="2797,2158" coordsize="7001,2">
              <v:shape style="position:absolute;left:2797;top:2158;width:7001;height:2" coordorigin="2797,2158" coordsize="7001,0" path="m2797,2158l9797,2158e" filled="false" stroked="true" strokeweight=".398pt" strokecolor="#231f20">
                <v:path arrowok="t"/>
              </v:shape>
            </v:group>
            <v:group style="position:absolute;left:9773;top:2126;width:64;height:64" coordorigin="9773,2126" coordsize="64,64">
              <v:shape style="position:absolute;left:9773;top:2126;width:64;height:64" coordorigin="9773,2126" coordsize="64,64" path="m9773,2126l9797,2158,9773,2190,9837,2158,9773,2126xe" filled="true" fillcolor="#231f20" stroked="false">
                <v:path arrowok="t"/>
                <v:fill type="solid"/>
              </v:shape>
            </v:group>
            <v:group style="position:absolute;left:2797;top:-23;width:2;height:2182" coordorigin="2797,-23" coordsize="2,2182">
              <v:shape style="position:absolute;left:2797;top:-23;width:2;height:2182" coordorigin="2797,-23" coordsize="0,2182" path="m2797,2158l2797,-23e" filled="false" stroked="true" strokeweight=".398pt" strokecolor="#231f20">
                <v:path arrowok="t"/>
              </v:shape>
            </v:group>
            <v:group style="position:absolute;left:2765;top:-63;width:64;height:64" coordorigin="2765,-63" coordsize="64,64">
              <v:shape style="position:absolute;left:2765;top:-63;width:64;height:64" coordorigin="2765,-63" coordsize="64,64" path="m2797,-63l2765,1,2797,-23,2817,-23,2797,-63xe" filled="true" fillcolor="#231f20" stroked="false">
                <v:path arrowok="t"/>
                <v:fill type="solid"/>
              </v:shape>
              <v:shape style="position:absolute;left:2765;top:-63;width:64;height:64" coordorigin="2765,-63" coordsize="64,64" path="m2817,-23l2797,-23,2829,1,2817,-23xe" filled="true" fillcolor="#231f20" stroked="false">
                <v:path arrowok="t"/>
                <v:fill type="solid"/>
              </v:shape>
            </v:group>
            <v:group style="position:absolute;left:2797;top:30;width:7006;height:2129" coordorigin="2797,30" coordsize="7006,2129">
              <v:shape style="position:absolute;left:2797;top:30;width:7006;height:2129" coordorigin="2797,30" coordsize="7006,2129" path="m2797,2158l2832,1851,2867,1588,2903,1362,2938,1169,2973,1004,3008,863,3043,742,3079,639,3114,551,3149,476,3184,411,3219,356,3290,268,3360,204,3431,157,3501,123,3571,98,3642,80,3712,66,3783,56,3853,49,3923,44,3994,40,4064,37,4135,35,4205,34,4275,33,4346,32,4416,31,4487,31,4557,30,4627,30,4663,30,4698,30,4733,30,4768,30,4803,30,4839,30,4874,30,4909,30,4944,30,4979,30,5015,30,5050,30,5085,30,5120,30,5155,30,5191,30,5226,30,5261,30,5296,30,5331,30,5367,30,5402,30,5965,30,6000,30,9767,30,9802,30e" filled="false" stroked="true" strokeweight=".797pt" strokecolor="#231f20">
                <v:path arrowok="t"/>
              </v:shape>
            </v:group>
            <v:group style="position:absolute;left:2797;top:338;width:7006;height:1821" coordorigin="2797,338" coordsize="7006,1821">
              <v:shape style="position:absolute;left:2797;top:338;width:7006;height:1821" coordorigin="2797,338" coordsize="7006,1821" path="m2797,2158l2832,1896,2867,1670,2903,1478,2938,1313,2973,1172,3008,1051,3043,948,3079,860,3114,784,3149,720,3184,664,3255,577,3325,513,3395,466,3466,432,3536,407,3607,388,3677,375,3747,365,3818,358,3888,353,3959,349,4029,346,4099,344,4170,342,4240,341,4311,340,4381,340,4451,339,4522,339,4592,339,4627,339,4663,339,4698,339,4733,339,4768,339,4803,339,4839,338,4874,338,4909,338,4944,338,4979,338,5015,338,5050,338,5085,338,5120,338,5155,338,5191,338,5226,338,5261,338,5296,338,5331,338,5367,338,5402,338,5683,338,5719,338,9767,338,9802,338e" filled="false" stroked="true" strokeweight=".797pt" strokecolor="#231f20">
                <v:path arrowok="t"/>
                <v:stroke dashstyle="dash"/>
              </v:shape>
            </v:group>
            <v:group style="position:absolute;left:2797;top:375;width:7006;height:1783" coordorigin="2797,375" coordsize="7006,1783">
              <v:shape style="position:absolute;left:2797;top:375;width:7006;height:1783" coordorigin="2797,375" coordsize="7006,1783" path="m2797,2158l2832,1896,2867,1670,2903,1478,2938,1313,2973,1172,3008,1052,3043,949,3079,861,3114,786,3149,722,3184,668,3255,582,3325,519,3395,474,3466,442,3536,419,3607,403,3677,392,3747,385,3818,380,3888,377,3959,376,4029,375,4064,376,4135,376,4205,378,4275,379,4346,381,4416,383,4487,386,4557,388,4627,390,4663,392,4698,393,4733,394,4768,395,4803,396,4839,398,4874,399,4909,400,4944,401,4979,403,5015,404,5050,405,5085,407,5120,408,5155,409,5191,410,5226,412,5261,413,5296,414,5331,415,5367,417,5402,418,5437,419,5472,421,5507,422,5543,423,5578,424,5613,426,5648,427,5683,428,5719,429,5754,431,5789,432,5824,433,5859,434,5895,436,5930,437,5965,438,6000,440,6035,441,6071,442,6106,443,6141,445,6176,446,6211,447,6247,448,6282,450,6317,451,6352,452,6387,453,6423,455,6458,456,6493,457,6528,458,6563,460,6599,461,6634,462,6669,463,6704,465,6740,466,6775,467,6810,468,6845,469,6880,471,6916,472,6951,473,6986,474,7021,476,7056,477,7092,478,7127,479,7162,481,7197,482,7232,483,7268,484,7303,485,7338,487,7373,488,7408,489,7444,490,7479,492,7514,493,7549,494,7584,495,7620,496,7655,498,7690,499,7725,500,7760,501,7796,503,7831,504,7866,505,7901,506,7936,507,7972,509,8007,510,8042,511,8077,512,8112,513,8148,515,8183,516,8218,517,8253,518,8288,519,8324,521,8359,522,8394,523,8429,524,8464,525,8500,527,8535,528,8570,529,8605,530,8640,531,8676,533,8711,534,8746,535,8781,536,8816,537,8852,539,8887,540,8922,541,8957,542,8992,543,9028,544,9063,546,9098,547,9133,548,9168,549,9204,550,9239,552,9274,553,9309,554,9344,555,9380,556,9415,557,9450,559,9485,560,9520,561,9556,562,9591,563,9626,564,9661,566,9696,567,9732,568,9767,569,9802,570e" filled="false" stroked="true" strokeweight=".797pt" strokecolor="#231f20">
                <v:path arrowok="t"/>
                <v:stroke dashstyle="dash"/>
              </v:shape>
            </v:group>
            <v:group style="position:absolute;left:8293;top:1227;width:1470;height:750" coordorigin="8293,1227" coordsize="1470,750">
              <v:shape style="position:absolute;left:8293;top:1227;width:1470;height:750" coordorigin="8293,1227" coordsize="1470,750" path="m8293,1977l9763,1977,9763,1227,8293,1227,8293,1977xe" filled="true" fillcolor="#ffffff" stroked="false">
                <v:path arrowok="t"/>
                <v:fill type="solid"/>
              </v:shape>
            </v:group>
            <v:group style="position:absolute;left:8293;top:1227;width:1471;height:750" coordorigin="8293,1227" coordsize="1471,750">
              <v:shape style="position:absolute;left:8293;top:1227;width:1471;height:750" coordorigin="8293,1227" coordsize="1471,750" path="m8293,1977l9763,1977,9763,1227,8293,1227,8293,1977xe" filled="false" stroked="true" strokeweight=".398pt" strokecolor="#231f20">
                <v:path arrowok="t"/>
              </v:shape>
            </v:group>
            <v:group style="position:absolute;left:8361;top:1379;width:341;height:2" coordorigin="8361,1379" coordsize="341,2">
              <v:shape style="position:absolute;left:8361;top:1379;width:341;height:2" coordorigin="8361,1379" coordsize="341,0" path="m8361,1379l8531,1379,8701,1379e" filled="false" stroked="true" strokeweight=".797pt" strokecolor="#231f20">
                <v:path arrowok="t"/>
              </v:shape>
              <v:shape style="position:absolute;left:8293;top:1227;width:1471;height:750" type="#_x0000_t202" filled="false" stroked="false">
                <v:textbox inset="0,0,0,0">
                  <w:txbxContent>
                    <w:p>
                      <w:pPr>
                        <w:spacing w:before="37"/>
                        <w:ind w:left="58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sans 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407" w:val="left" w:leader="none"/>
                        </w:tabs>
                        <w:spacing w:before="38"/>
                        <w:ind w:left="6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  <w:u w:val="dotted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  <w:u w:val="dotted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constant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407" w:val="left" w:leader="none"/>
                        </w:tabs>
                        <w:spacing w:before="38"/>
                        <w:ind w:left="6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  <w:u w:val="dotted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  <w:u w:val="dotted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i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color w:val="231F2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  <w:sz w:val="16"/>
                        </w:rPr>
                        <w:t>variable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99.842491pt;margin-top:11.246074pt;width:10.050pt;height:82.3pt;mso-position-horizontal-relative:page;mso-position-vertical-relative:paragraph;z-index:2584" type="#_x0000_t202" filled="false" stroked="false">
            <v:textbox inset="0,0,0,0" style="layout-flow:vertical;mso-layout-flow-alt:bottom-to-top">
              <w:txbxContent>
                <w:p>
                  <w:pPr>
                    <w:spacing w:line="177" w:lineRule="exact" w:before="0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color w:val="231F20"/>
                      <w:spacing w:val="-2"/>
                      <w:w w:val="99"/>
                      <w:sz w:val="16"/>
                    </w:rPr>
                    <w:t>Vitesse</w:t>
                  </w:r>
                  <w:r>
                    <w:rPr>
                      <w:rFonts w:ascii="Times New Roman"/>
                      <w:color w:val="231F20"/>
                      <w:spacing w:val="-1"/>
                      <w:sz w:val="16"/>
                    </w:rPr>
                    <w:t> </w:t>
                  </w:r>
                  <w:r>
                    <w:rPr>
                      <w:rFonts w:ascii="Times New Roman"/>
                      <w:color w:val="231F20"/>
                      <w:w w:val="99"/>
                      <w:sz w:val="16"/>
                    </w:rPr>
                    <w:t>du</w:t>
                  </w:r>
                  <w:r>
                    <w:rPr>
                      <w:rFonts w:ascii="Times New Roman"/>
                      <w:color w:val="231F20"/>
                      <w:spacing w:val="-1"/>
                      <w:sz w:val="16"/>
                    </w:rPr>
                    <w:t> </w:t>
                  </w:r>
                  <w:r>
                    <w:rPr>
                      <w:rFonts w:ascii="Times New Roman"/>
                      <w:color w:val="231F20"/>
                      <w:w w:val="99"/>
                      <w:sz w:val="16"/>
                    </w:rPr>
                    <w:t>moteur</w:t>
                  </w:r>
                  <w:r>
                    <w:rPr>
                      <w:rFonts w:ascii="Times New Roman"/>
                      <w:color w:val="231F20"/>
                      <w:spacing w:val="-1"/>
                      <w:sz w:val="16"/>
                    </w:rPr>
                    <w:t> </w:t>
                  </w:r>
                  <w:r>
                    <w:rPr>
                      <w:rFonts w:ascii="Times New Roman"/>
                      <w:color w:val="231F20"/>
                      <w:w w:val="99"/>
                      <w:sz w:val="16"/>
                    </w:rPr>
                    <w:t>(rad</w:t>
                  </w:r>
                  <w:r>
                    <w:rPr>
                      <w:rFonts w:ascii="Arial"/>
                      <w:i/>
                      <w:color w:val="231F20"/>
                      <w:w w:val="97"/>
                      <w:sz w:val="16"/>
                    </w:rPr>
                    <w:t>/</w:t>
                  </w:r>
                  <w:r>
                    <w:rPr>
                      <w:rFonts w:ascii="Times New Roman"/>
                      <w:color w:val="231F20"/>
                      <w:w w:val="99"/>
                      <w:sz w:val="16"/>
                    </w:rPr>
                    <w:t>s)</w:t>
                  </w:r>
                  <w:r>
                    <w:rPr>
                      <w:rFonts w:ascii="Times New Roman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sz w:val="16"/>
        </w:rPr>
        <w:t>600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41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400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41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200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178" w:lineRule="exact" w:before="0"/>
        <w:ind w:left="157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0</w:t>
      </w:r>
      <w:r>
        <w:rPr>
          <w:rFonts w:ascii="Times New Roman"/>
          <w:sz w:val="16"/>
        </w:rPr>
      </w:r>
    </w:p>
    <w:p>
      <w:pPr>
        <w:tabs>
          <w:tab w:pos="820" w:val="left" w:leader="none"/>
          <w:tab w:pos="1760" w:val="left" w:leader="none"/>
          <w:tab w:pos="2580" w:val="left" w:leader="none"/>
          <w:tab w:pos="3520" w:val="left" w:leader="none"/>
          <w:tab w:pos="4340" w:val="left" w:leader="none"/>
          <w:tab w:pos="5280" w:val="left" w:leader="none"/>
          <w:tab w:pos="6100" w:val="left" w:leader="none"/>
          <w:tab w:pos="7040" w:val="left" w:leader="none"/>
        </w:tabs>
        <w:spacing w:line="190" w:lineRule="exact" w:before="0"/>
        <w:ind w:left="0" w:right="289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</w:r>
      <w:r>
        <w:rPr>
          <w:rFonts w:ascii="Times New Roman"/>
          <w:color w:val="231F20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70"/>
        <w:ind w:left="0" w:right="289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pacing w:val="-3"/>
          <w:sz w:val="16"/>
        </w:rPr>
        <w:t>Temps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(s)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 w:before="59"/>
        <w:ind w:left="95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11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rotation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50" w:lineRule="auto"/>
        <w:ind w:left="680" w:right="113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Q14.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chacune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situations,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relever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bout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duquel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atteint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18"/>
        </w:rPr>
        <w:t> </w:t>
      </w:r>
      <w:r>
        <w:rPr>
          <w:rFonts w:ascii="Times New Roman" w:hAnsi="Times New Roman" w:cs="Times New Roman" w:eastAsia="Times New Roman"/>
          <w:color w:val="231F20"/>
        </w:rPr>
        <w:t>maximale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définie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exigences.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Commenter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l’influence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régime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permanent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régime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transitoire.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Justifier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votre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choix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sans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modèle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prise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compte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97"/>
        <w:ind w:right="113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pincement,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solution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envisagée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7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repérer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courant.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simulation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multiphysique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calculer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présence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non.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2" w:lineRule="auto"/>
        <w:ind w:right="113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12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page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suivante,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ont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été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obtenues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prenant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raideur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d’obstacle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20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Century Gothic" w:hAnsi="Century Gothic" w:cs="Century Gothic" w:eastAsia="Century Gothic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mm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correspondent à la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 la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 en m,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l’intensité du moteur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en 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pincement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N.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59"/>
        <w:ind w:left="680" w:right="113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Q15.</w:t>
      </w:r>
      <w:r>
        <w:rPr>
          <w:rFonts w:ascii="Times New Roman" w:hAnsi="Times New Roman" w:cs="Times New Roman" w:eastAsia="Times New Roman"/>
          <w:b/>
          <w:bCs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l’intervalle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où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inférieur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force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maximale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admissible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donnée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par la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législation (diagramme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des </w:t>
      </w:r>
      <w:r>
        <w:rPr>
          <w:rFonts w:ascii="Times New Roman" w:hAnsi="Times New Roman" w:cs="Times New Roman" w:eastAsia="Times New Roman"/>
          <w:color w:val="231F20"/>
          <w:spacing w:val="-1"/>
        </w:rPr>
        <w:t>exigences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 la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3</w:t>
      </w:r>
      <w:r>
        <w:rPr>
          <w:rFonts w:ascii="Times New Roman" w:hAnsi="Times New Roman" w:cs="Times New Roman" w:eastAsia="Times New Roman"/>
          <w:color w:val="231F20"/>
        </w:rPr>
        <w:t>). En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déduire la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cet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intervalle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comparer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celle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obtenue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démarrage.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Conclure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fiabilité</w:t>
      </w:r>
      <w:r>
        <w:rPr>
          <w:rFonts w:ascii="Times New Roman" w:hAnsi="Times New Roman" w:cs="Times New Roman" w:eastAsia="Times New Roman"/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mesure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repérer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précisément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4"/>
        </w:numPr>
        <w:tabs>
          <w:tab w:pos="860" w:val="left" w:leader="none"/>
        </w:tabs>
        <w:spacing w:line="240" w:lineRule="auto" w:before="0" w:after="0"/>
        <w:ind w:left="859" w:right="0" w:hanging="746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Commande</w:t>
      </w:r>
      <w:r>
        <w:rPr>
          <w:rFonts w:ascii="Times New Roman"/>
          <w:color w:val="231F20"/>
          <w:spacing w:val="11"/>
        </w:rPr>
        <w:t> </w:t>
      </w:r>
      <w:r>
        <w:rPr>
          <w:rFonts w:ascii="Times New Roman"/>
          <w:color w:val="231F20"/>
        </w:rPr>
        <w:t>tout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ou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rien</w:t>
      </w:r>
      <w:r>
        <w:rPr>
          <w:rFonts w:ascii="Times New Roman"/>
          <w:b w:val="0"/>
        </w:rPr>
      </w:r>
    </w:p>
    <w:p>
      <w:pPr>
        <w:pStyle w:val="Heading2"/>
        <w:numPr>
          <w:ilvl w:val="1"/>
          <w:numId w:val="4"/>
        </w:numPr>
        <w:tabs>
          <w:tab w:pos="951" w:val="left" w:leader="none"/>
        </w:tabs>
        <w:spacing w:line="240" w:lineRule="auto" w:before="271" w:after="0"/>
        <w:ind w:left="950" w:right="0" w:hanging="837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  <w:spacing w:val="-1"/>
        </w:rPr>
        <w:t>Mesure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de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la</w:t>
      </w:r>
      <w:r>
        <w:rPr>
          <w:rFonts w:ascii="Times New Roman"/>
          <w:color w:val="231F20"/>
          <w:spacing w:val="13"/>
        </w:rPr>
        <w:t> </w:t>
      </w:r>
      <w:r>
        <w:rPr>
          <w:rFonts w:ascii="Times New Roman"/>
          <w:color w:val="231F20"/>
        </w:rPr>
        <w:t>position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de</w:t>
      </w:r>
      <w:r>
        <w:rPr>
          <w:rFonts w:ascii="Times New Roman"/>
          <w:color w:val="231F20"/>
          <w:spacing w:val="12"/>
        </w:rPr>
        <w:t> </w:t>
      </w:r>
      <w:r>
        <w:rPr>
          <w:rFonts w:ascii="Times New Roman"/>
          <w:color w:val="231F20"/>
        </w:rPr>
        <w:t>la</w:t>
      </w:r>
      <w:r>
        <w:rPr>
          <w:rFonts w:ascii="Times New Roman"/>
          <w:color w:val="231F20"/>
          <w:spacing w:val="13"/>
        </w:rPr>
        <w:t> </w:t>
      </w:r>
      <w:r>
        <w:rPr>
          <w:rFonts w:ascii="Times New Roman"/>
          <w:color w:val="231F20"/>
          <w:spacing w:val="-2"/>
        </w:rPr>
        <w:t>vitre</w:t>
      </w:r>
      <w:r>
        <w:rPr>
          <w:rFonts w:ascii="Times New Roman"/>
          <w:b w:val="0"/>
        </w:rPr>
      </w:r>
    </w:p>
    <w:p>
      <w:pPr>
        <w:pStyle w:val="BodyText"/>
        <w:spacing w:line="250" w:lineRule="auto" w:before="164"/>
        <w:ind w:right="113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détectée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l’aide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capteurs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Hall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situés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près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(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13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22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page </w:t>
      </w:r>
      <w:r>
        <w:rPr>
          <w:rFonts w:ascii="Times New Roman" w:hAnsi="Times New Roman" w:cs="Times New Roman" w:eastAsia="Times New Roman"/>
          <w:color w:val="231F20"/>
          <w:spacing w:val="-2"/>
        </w:rPr>
        <w:t>suivante).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Une roue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magnétique possédant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2 paires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 pôles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Nord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Sud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est solidaire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 </w:t>
      </w:r>
      <w:r>
        <w:rPr>
          <w:rFonts w:ascii="Times New Roman" w:hAnsi="Times New Roman" w:cs="Times New Roman" w:eastAsia="Times New Roman"/>
          <w:color w:val="231F20"/>
          <w:spacing w:val="-1"/>
        </w:rPr>
        <w:t>l’axe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3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rotor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moteur. </w:t>
      </w:r>
      <w:r>
        <w:rPr>
          <w:rFonts w:ascii="Times New Roman" w:hAnsi="Times New Roman" w:cs="Times New Roman" w:eastAsia="Times New Roman"/>
          <w:color w:val="231F20"/>
        </w:rPr>
        <w:t>Deux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capteurs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Hall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placés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quadrature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repèrent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changements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champ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magnétique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(fronts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montants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descendants)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roue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rotation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moteur.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51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Q16.</w:t>
      </w:r>
      <w:r>
        <w:rPr>
          <w:rFonts w:ascii="Times New Roman" w:hAnsi="Times New Roman" w:cs="Times New Roman" w:eastAsia="Times New Roman"/>
          <w:b/>
          <w:bCs/>
          <w:color w:val="231F20"/>
          <w:spacing w:val="15"/>
        </w:rPr>
        <w:t> </w:t>
      </w:r>
      <w:r>
        <w:rPr>
          <w:rFonts w:ascii="Times New Roman" w:hAnsi="Times New Roman" w:cs="Times New Roman" w:eastAsia="Times New Roman"/>
          <w:color w:val="231F20"/>
        </w:rPr>
        <w:t>Quels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intérêts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deux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capteurs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</w:t>
      </w:r>
      <w:r>
        <w:rPr>
          <w:rFonts w:ascii="Arial" w:hAnsi="Arial" w:cs="Arial" w:eastAsia="Arial"/>
          <w:i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Hall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placés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1"/>
        </w:rPr>
        <w:t>quadrature?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footerReference w:type="default" r:id="rId20"/>
          <w:pgSz w:w="11910" w:h="16840"/>
          <w:pgMar w:footer="1119" w:header="0" w:top="1100" w:bottom="1300" w:left="1020" w:right="0"/>
          <w:pgNumType w:start="8"/>
        </w:sectPr>
      </w:pPr>
    </w:p>
    <w:p>
      <w:pPr>
        <w:spacing w:before="8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4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3</w:t>
      </w:r>
      <w:r>
        <w:rPr>
          <w:rFonts w:ascii="Times New Roman"/>
          <w:sz w:val="16"/>
        </w:rPr>
      </w:r>
    </w:p>
    <w:p>
      <w:pPr>
        <w:spacing w:before="4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2</w:t>
      </w:r>
      <w:r>
        <w:rPr>
          <w:rFonts w:ascii="Times New Roman"/>
          <w:sz w:val="16"/>
        </w:rPr>
      </w:r>
    </w:p>
    <w:p>
      <w:pPr>
        <w:spacing w:before="4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Times New Roman"/>
          <w:sz w:val="16"/>
        </w:rPr>
      </w:r>
    </w:p>
    <w:p>
      <w:pPr>
        <w:spacing w:before="67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0" w:right="236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99.194504pt;margin-top:-36.780285pt;width:241.25pt;height:56.85pt;mso-position-horizontal-relative:page;mso-position-vertical-relative:paragraph;z-index:-117592" coordorigin="1984,-736" coordsize="4825,1137">
            <v:group style="position:absolute;left:2028;top:-732;width:2;height:1088" coordorigin="2028,-732" coordsize="2,1088">
              <v:shape style="position:absolute;left:2028;top:-732;width:2;height:1088" coordorigin="2028,-732" coordsize="0,1088" path="m2028,356l2028,-732e" filled="false" stroked="true" strokeweight=".398pt" strokecolor="#c7c8ca">
                <v:path arrowok="t"/>
              </v:shape>
            </v:group>
            <v:group style="position:absolute;left:2824;top:-732;width:2;height:1088" coordorigin="2824,-732" coordsize="2,1088">
              <v:shape style="position:absolute;left:2824;top:-732;width:2;height:1088" coordorigin="2824,-732" coordsize="0,1088" path="m2824,356l2824,-732e" filled="false" stroked="true" strokeweight=".398pt" strokecolor="#c7c8ca">
                <v:path arrowok="t"/>
              </v:shape>
            </v:group>
            <v:group style="position:absolute;left:3619;top:-732;width:2;height:1088" coordorigin="3619,-732" coordsize="2,1088">
              <v:shape style="position:absolute;left:3619;top:-732;width:2;height:1088" coordorigin="3619,-732" coordsize="0,1088" path="m3619,356l3619,-732e" filled="false" stroked="true" strokeweight=".398pt" strokecolor="#c7c8ca">
                <v:path arrowok="t"/>
              </v:shape>
            </v:group>
            <v:group style="position:absolute;left:4415;top:-732;width:2;height:1088" coordorigin="4415,-732" coordsize="2,1088">
              <v:shape style="position:absolute;left:4415;top:-732;width:2;height:1088" coordorigin="4415,-732" coordsize="0,1088" path="m4415,356l4415,-732e" filled="false" stroked="true" strokeweight=".398pt" strokecolor="#c7c8ca">
                <v:path arrowok="t"/>
              </v:shape>
            </v:group>
            <v:group style="position:absolute;left:5210;top:-732;width:2;height:1088" coordorigin="5210,-732" coordsize="2,1088">
              <v:shape style="position:absolute;left:5210;top:-732;width:2;height:1088" coordorigin="5210,-732" coordsize="0,1088" path="m5210,356l5210,-732e" filled="false" stroked="true" strokeweight=".398pt" strokecolor="#c7c8ca">
                <v:path arrowok="t"/>
              </v:shape>
            </v:group>
            <v:group style="position:absolute;left:6006;top:265;width:2;height:91" coordorigin="6006,265" coordsize="2,91">
              <v:shape style="position:absolute;left:6006;top:265;width:2;height:91" coordorigin="6006,265" coordsize="0,91" path="m6006,265l6006,356e" filled="false" stroked="true" strokeweight=".398pt" strokecolor="#c7c8ca">
                <v:path arrowok="t"/>
              </v:shape>
            </v:group>
            <v:group style="position:absolute;left:6801;top:-732;width:2;height:1088" coordorigin="6801,-732" coordsize="2,1088">
              <v:shape style="position:absolute;left:6801;top:-732;width:2;height:1088" coordorigin="6801,-732" coordsize="0,1088" path="m6801,356l6801,-732e" filled="false" stroked="true" strokeweight=".398pt" strokecolor="#c7c8ca">
                <v:path arrowok="t"/>
              </v:shape>
            </v:group>
            <v:group style="position:absolute;left:2028;top:356;width:4773;height:2" coordorigin="2028,356" coordsize="4773,2">
              <v:shape style="position:absolute;left:2028;top:356;width:4773;height:2" coordorigin="2028,356" coordsize="4773,0" path="m2028,356l6801,356e" filled="false" stroked="true" strokeweight=".398pt" strokecolor="#c7c8ca">
                <v:path arrowok="t"/>
              </v:shape>
            </v:group>
            <v:group style="position:absolute;left:6702;top:114;width:100;height:2" coordorigin="6702,114" coordsize="100,2">
              <v:shape style="position:absolute;left:6702;top:114;width:100;height:2" coordorigin="6702,114" coordsize="100,0" path="m6702,114l6801,114e" filled="false" stroked="true" strokeweight=".398pt" strokecolor="#c7c8ca">
                <v:path arrowok="t"/>
              </v:shape>
            </v:group>
            <v:group style="position:absolute;left:2028;top:114;width:3326;height:2" coordorigin="2028,114" coordsize="3326,2">
              <v:shape style="position:absolute;left:2028;top:114;width:3326;height:2" coordorigin="2028,114" coordsize="3326,0" path="m2028,114l5353,114e" filled="false" stroked="true" strokeweight=".398pt" strokecolor="#c7c8ca">
                <v:path arrowok="t"/>
              </v:shape>
            </v:group>
            <v:group style="position:absolute;left:6006;top:-732;width:2;height:694" coordorigin="6006,-732" coordsize="2,694">
              <v:shape style="position:absolute;left:6006;top:-732;width:2;height:694" coordorigin="6006,-732" coordsize="0,694" path="m6006,-732l6006,-38e" filled="false" stroked="true" strokeweight=".398pt" strokecolor="#c7c8ca">
                <v:path arrowok="t"/>
              </v:shape>
            </v:group>
            <v:group style="position:absolute;left:2028;top:-127;width:4773;height:2" coordorigin="2028,-127" coordsize="4773,2">
              <v:shape style="position:absolute;left:2028;top:-127;width:4773;height:2" coordorigin="2028,-127" coordsize="4773,0" path="m2028,-127l6801,-127e" filled="false" stroked="true" strokeweight=".398pt" strokecolor="#c7c8ca">
                <v:path arrowok="t"/>
              </v:shape>
            </v:group>
            <v:group style="position:absolute;left:2028;top:-369;width:4773;height:2" coordorigin="2028,-369" coordsize="4773,2">
              <v:shape style="position:absolute;left:2028;top:-369;width:4773;height:2" coordorigin="2028,-369" coordsize="4773,0" path="m2028,-369l6801,-369e" filled="false" stroked="true" strokeweight=".398pt" strokecolor="#c7c8ca">
                <v:path arrowok="t"/>
              </v:shape>
            </v:group>
            <v:group style="position:absolute;left:2028;top:-611;width:4773;height:2" coordorigin="2028,-611" coordsize="4773,2">
              <v:shape style="position:absolute;left:2028;top:-611;width:4773;height:2" coordorigin="2028,-611" coordsize="4773,0" path="m2028,-611l6801,-611e" filled="false" stroked="true" strokeweight=".398pt" strokecolor="#c7c8ca">
                <v:path arrowok="t"/>
              </v:shape>
            </v:group>
            <v:group style="position:absolute;left:2187;top:328;width:2;height:57" coordorigin="2187,328" coordsize="2,57">
              <v:shape style="position:absolute;left:2187;top:328;width:2;height:57" coordorigin="2187,328" coordsize="0,57" path="m2187,384l2187,328e" filled="false" stroked="true" strokeweight=".199pt" strokecolor="#939598">
                <v:path arrowok="t"/>
              </v:shape>
            </v:group>
            <v:group style="position:absolute;left:2347;top:328;width:2;height:57" coordorigin="2347,328" coordsize="2,57">
              <v:shape style="position:absolute;left:2347;top:328;width:2;height:57" coordorigin="2347,328" coordsize="0,57" path="m2347,384l2347,328e" filled="false" stroked="true" strokeweight=".199pt" strokecolor="#939598">
                <v:path arrowok="t"/>
              </v:shape>
            </v:group>
            <v:group style="position:absolute;left:2506;top:328;width:2;height:57" coordorigin="2506,328" coordsize="2,57">
              <v:shape style="position:absolute;left:2506;top:328;width:2;height:57" coordorigin="2506,328" coordsize="0,57" path="m2506,384l2506,328e" filled="false" stroked="true" strokeweight=".199pt" strokecolor="#939598">
                <v:path arrowok="t"/>
              </v:shape>
            </v:group>
            <v:group style="position:absolute;left:2665;top:328;width:2;height:57" coordorigin="2665,328" coordsize="2,57">
              <v:shape style="position:absolute;left:2665;top:328;width:2;height:57" coordorigin="2665,328" coordsize="0,57" path="m2665,384l2665,328e" filled="false" stroked="true" strokeweight=".199pt" strokecolor="#939598">
                <v:path arrowok="t"/>
              </v:shape>
            </v:group>
            <v:group style="position:absolute;left:2983;top:328;width:2;height:57" coordorigin="2983,328" coordsize="2,57">
              <v:shape style="position:absolute;left:2983;top:328;width:2;height:57" coordorigin="2983,328" coordsize="0,57" path="m2983,384l2983,328e" filled="false" stroked="true" strokeweight=".199pt" strokecolor="#939598">
                <v:path arrowok="t"/>
              </v:shape>
            </v:group>
            <v:group style="position:absolute;left:3142;top:328;width:2;height:57" coordorigin="3142,328" coordsize="2,57">
              <v:shape style="position:absolute;left:3142;top:328;width:2;height:57" coordorigin="3142,328" coordsize="0,57" path="m3142,384l3142,328e" filled="false" stroked="true" strokeweight=".199pt" strokecolor="#939598">
                <v:path arrowok="t"/>
              </v:shape>
            </v:group>
            <v:group style="position:absolute;left:3301;top:328;width:2;height:57" coordorigin="3301,328" coordsize="2,57">
              <v:shape style="position:absolute;left:3301;top:328;width:2;height:57" coordorigin="3301,328" coordsize="0,57" path="m3301,384l3301,328e" filled="false" stroked="true" strokeweight=".199pt" strokecolor="#939598">
                <v:path arrowok="t"/>
              </v:shape>
            </v:group>
            <v:group style="position:absolute;left:3460;top:328;width:2;height:57" coordorigin="3460,328" coordsize="2,57">
              <v:shape style="position:absolute;left:3460;top:328;width:2;height:57" coordorigin="3460,328" coordsize="0,57" path="m3460,384l3460,328e" filled="false" stroked="true" strokeweight=".199pt" strokecolor="#939598">
                <v:path arrowok="t"/>
              </v:shape>
            </v:group>
            <v:group style="position:absolute;left:3778;top:328;width:2;height:57" coordorigin="3778,328" coordsize="2,57">
              <v:shape style="position:absolute;left:3778;top:328;width:2;height:57" coordorigin="3778,328" coordsize="0,57" path="m3778,384l3778,328e" filled="false" stroked="true" strokeweight=".199pt" strokecolor="#939598">
                <v:path arrowok="t"/>
              </v:shape>
            </v:group>
            <v:group style="position:absolute;left:3937;top:328;width:2;height:57" coordorigin="3937,328" coordsize="2,57">
              <v:shape style="position:absolute;left:3937;top:328;width:2;height:57" coordorigin="3937,328" coordsize="0,57" path="m3937,384l3937,328e" filled="false" stroked="true" strokeweight=".199pt" strokecolor="#939598">
                <v:path arrowok="t"/>
              </v:shape>
            </v:group>
            <v:group style="position:absolute;left:4097;top:328;width:2;height:57" coordorigin="4097,328" coordsize="2,57">
              <v:shape style="position:absolute;left:4097;top:328;width:2;height:57" coordorigin="4097,328" coordsize="0,57" path="m4097,384l4097,328e" filled="false" stroked="true" strokeweight=".199pt" strokecolor="#939598">
                <v:path arrowok="t"/>
              </v:shape>
            </v:group>
            <v:group style="position:absolute;left:4256;top:328;width:2;height:57" coordorigin="4256,328" coordsize="2,57">
              <v:shape style="position:absolute;left:4256;top:328;width:2;height:57" coordorigin="4256,328" coordsize="0,57" path="m4256,384l4256,328e" filled="false" stroked="true" strokeweight=".199pt" strokecolor="#939598">
                <v:path arrowok="t"/>
              </v:shape>
            </v:group>
            <v:group style="position:absolute;left:4574;top:328;width:2;height:57" coordorigin="4574,328" coordsize="2,57">
              <v:shape style="position:absolute;left:4574;top:328;width:2;height:57" coordorigin="4574,328" coordsize="0,57" path="m4574,384l4574,328e" filled="false" stroked="true" strokeweight=".199pt" strokecolor="#939598">
                <v:path arrowok="t"/>
              </v:shape>
            </v:group>
            <v:group style="position:absolute;left:4733;top:328;width:2;height:57" coordorigin="4733,328" coordsize="2,57">
              <v:shape style="position:absolute;left:4733;top:328;width:2;height:57" coordorigin="4733,328" coordsize="0,57" path="m4733,384l4733,328e" filled="false" stroked="true" strokeweight=".199pt" strokecolor="#939598">
                <v:path arrowok="t"/>
              </v:shape>
            </v:group>
            <v:group style="position:absolute;left:4892;top:328;width:2;height:57" coordorigin="4892,328" coordsize="2,57">
              <v:shape style="position:absolute;left:4892;top:328;width:2;height:57" coordorigin="4892,328" coordsize="0,57" path="m4892,384l4892,328e" filled="false" stroked="true" strokeweight=".199pt" strokecolor="#939598">
                <v:path arrowok="t"/>
              </v:shape>
            </v:group>
            <v:group style="position:absolute;left:5051;top:328;width:2;height:57" coordorigin="5051,328" coordsize="2,57">
              <v:shape style="position:absolute;left:5051;top:328;width:2;height:57" coordorigin="5051,328" coordsize="0,57" path="m5051,384l5051,328e" filled="false" stroked="true" strokeweight=".199pt" strokecolor="#939598">
                <v:path arrowok="t"/>
              </v:shape>
            </v:group>
            <v:group style="position:absolute;left:5369;top:328;width:2;height:57" coordorigin="5369,328" coordsize="2,57">
              <v:shape style="position:absolute;left:5369;top:328;width:2;height:57" coordorigin="5369,328" coordsize="0,57" path="m5369,384l5369,328e" filled="false" stroked="true" strokeweight=".199pt" strokecolor="#939598">
                <v:path arrowok="t"/>
              </v:shape>
            </v:group>
            <v:group style="position:absolute;left:5528;top:328;width:2;height:57" coordorigin="5528,328" coordsize="2,57">
              <v:shape style="position:absolute;left:5528;top:328;width:2;height:57" coordorigin="5528,328" coordsize="0,57" path="m5528,384l5528,328e" filled="false" stroked="true" strokeweight=".199pt" strokecolor="#939598">
                <v:path arrowok="t"/>
              </v:shape>
            </v:group>
            <v:group style="position:absolute;left:5687;top:328;width:2;height:57" coordorigin="5687,328" coordsize="2,57">
              <v:shape style="position:absolute;left:5687;top:328;width:2;height:57" coordorigin="5687,328" coordsize="0,57" path="m5687,384l5687,328e" filled="false" stroked="true" strokeweight=".199pt" strokecolor="#939598">
                <v:path arrowok="t"/>
              </v:shape>
            </v:group>
            <v:group style="position:absolute;left:5846;top:328;width:2;height:57" coordorigin="5846,328" coordsize="2,57">
              <v:shape style="position:absolute;left:5846;top:328;width:2;height:57" coordorigin="5846,328" coordsize="0,57" path="m5846,384l5846,328e" filled="false" stroked="true" strokeweight=".199pt" strokecolor="#939598">
                <v:path arrowok="t"/>
              </v:shape>
            </v:group>
            <v:group style="position:absolute;left:6165;top:328;width:2;height:57" coordorigin="6165,328" coordsize="2,57">
              <v:shape style="position:absolute;left:6165;top:328;width:2;height:57" coordorigin="6165,328" coordsize="0,57" path="m6165,384l6165,328e" filled="false" stroked="true" strokeweight=".199pt" strokecolor="#939598">
                <v:path arrowok="t"/>
              </v:shape>
            </v:group>
            <v:group style="position:absolute;left:6324;top:328;width:2;height:57" coordorigin="6324,328" coordsize="2,57">
              <v:shape style="position:absolute;left:6324;top:328;width:2;height:57" coordorigin="6324,328" coordsize="0,57" path="m6324,384l6324,328e" filled="false" stroked="true" strokeweight=".199pt" strokecolor="#939598">
                <v:path arrowok="t"/>
              </v:shape>
            </v:group>
            <v:group style="position:absolute;left:6483;top:328;width:2;height:57" coordorigin="6483,328" coordsize="2,57">
              <v:shape style="position:absolute;left:6483;top:328;width:2;height:57" coordorigin="6483,328" coordsize="0,57" path="m6483,384l6483,328e" filled="false" stroked="true" strokeweight=".199pt" strokecolor="#939598">
                <v:path arrowok="t"/>
              </v:shape>
            </v:group>
            <v:group style="position:absolute;left:6642;top:328;width:2;height:57" coordorigin="6642,328" coordsize="2,57">
              <v:shape style="position:absolute;left:6642;top:328;width:2;height:57" coordorigin="6642,328" coordsize="0,57" path="m6642,384l6642,328e" filled="false" stroked="true" strokeweight=".199pt" strokecolor="#939598">
                <v:path arrowok="t"/>
              </v:shape>
            </v:group>
            <v:group style="position:absolute;left:2028;top:313;width:2;height:86" coordorigin="2028,313" coordsize="2,86">
              <v:shape style="position:absolute;left:2028;top:313;width:2;height:86" coordorigin="2028,313" coordsize="0,86" path="m2028,398l2028,313e" filled="false" stroked="true" strokeweight=".199pt" strokecolor="#939598">
                <v:path arrowok="t"/>
              </v:shape>
            </v:group>
            <v:group style="position:absolute;left:2824;top:313;width:2;height:86" coordorigin="2824,313" coordsize="2,86">
              <v:shape style="position:absolute;left:2824;top:313;width:2;height:86" coordorigin="2824,313" coordsize="0,86" path="m2824,398l2824,313e" filled="false" stroked="true" strokeweight=".199pt" strokecolor="#939598">
                <v:path arrowok="t"/>
              </v:shape>
            </v:group>
            <v:group style="position:absolute;left:3619;top:313;width:2;height:86" coordorigin="3619,313" coordsize="2,86">
              <v:shape style="position:absolute;left:3619;top:313;width:2;height:86" coordorigin="3619,313" coordsize="0,86" path="m3619,398l3619,313e" filled="false" stroked="true" strokeweight=".199pt" strokecolor="#939598">
                <v:path arrowok="t"/>
              </v:shape>
            </v:group>
            <v:group style="position:absolute;left:4415;top:313;width:2;height:86" coordorigin="4415,313" coordsize="2,86">
              <v:shape style="position:absolute;left:4415;top:313;width:2;height:86" coordorigin="4415,313" coordsize="0,86" path="m4415,398l4415,313e" filled="false" stroked="true" strokeweight=".199pt" strokecolor="#939598">
                <v:path arrowok="t"/>
              </v:shape>
            </v:group>
            <v:group style="position:absolute;left:5210;top:313;width:2;height:86" coordorigin="5210,313" coordsize="2,86">
              <v:shape style="position:absolute;left:5210;top:313;width:2;height:86" coordorigin="5210,313" coordsize="0,86" path="m5210,398l5210,313e" filled="false" stroked="true" strokeweight=".199pt" strokecolor="#939598">
                <v:path arrowok="t"/>
              </v:shape>
            </v:group>
            <v:group style="position:absolute;left:6006;top:313;width:2;height:86" coordorigin="6006,313" coordsize="2,86">
              <v:shape style="position:absolute;left:6006;top:313;width:2;height:86" coordorigin="6006,313" coordsize="0,86" path="m6006,398l6006,313e" filled="false" stroked="true" strokeweight=".199pt" strokecolor="#939598">
                <v:path arrowok="t"/>
              </v:shape>
            </v:group>
            <v:group style="position:absolute;left:6801;top:313;width:2;height:86" coordorigin="6801,313" coordsize="2,86">
              <v:shape style="position:absolute;left:6801;top:313;width:2;height:86" coordorigin="6801,313" coordsize="0,86" path="m6801,398l6801,313e" filled="false" stroked="true" strokeweight=".199pt" strokecolor="#939598">
                <v:path arrowok="t"/>
              </v:shape>
            </v:group>
            <v:group style="position:absolute;left:2000;top:235;width:57;height:2" coordorigin="2000,235" coordsize="57,2">
              <v:shape style="position:absolute;left:2000;top:235;width:57;height:2" coordorigin="2000,235" coordsize="57,0" path="m2000,235l2057,235e" filled="false" stroked="true" strokeweight=".199pt" strokecolor="#939598">
                <v:path arrowok="t"/>
              </v:shape>
            </v:group>
            <v:group style="position:absolute;left:2000;top:-7;width:57;height:2" coordorigin="2000,-7" coordsize="57,2">
              <v:shape style="position:absolute;left:2000;top:-7;width:57;height:2" coordorigin="2000,-7" coordsize="57,0" path="m2000,-7l2057,-7e" filled="false" stroked="true" strokeweight=".199pt" strokecolor="#939598">
                <v:path arrowok="t"/>
              </v:shape>
            </v:group>
            <v:group style="position:absolute;left:2000;top:-248;width:57;height:2" coordorigin="2000,-248" coordsize="57,2">
              <v:shape style="position:absolute;left:2000;top:-248;width:57;height:2" coordorigin="2000,-248" coordsize="57,0" path="m2000,-248l2057,-248e" filled="false" stroked="true" strokeweight=".199pt" strokecolor="#939598">
                <v:path arrowok="t"/>
              </v:shape>
            </v:group>
            <v:group style="position:absolute;left:2000;top:-490;width:57;height:2" coordorigin="2000,-490" coordsize="57,2">
              <v:shape style="position:absolute;left:2000;top:-490;width:57;height:2" coordorigin="2000,-490" coordsize="57,0" path="m2000,-490l2057,-490e" filled="false" stroked="true" strokeweight=".199pt" strokecolor="#939598">
                <v:path arrowok="t"/>
              </v:shape>
            </v:group>
            <v:group style="position:absolute;left:2000;top:-732;width:57;height:2" coordorigin="2000,-732" coordsize="57,2">
              <v:shape style="position:absolute;left:2000;top:-732;width:57;height:2" coordorigin="2000,-732" coordsize="57,0" path="m2000,-732l2057,-732e" filled="false" stroked="true" strokeweight=".199pt" strokecolor="#939598">
                <v:path arrowok="t"/>
              </v:shape>
            </v:group>
            <v:group style="position:absolute;left:1986;top:356;width:86;height:2" coordorigin="1986,356" coordsize="86,2">
              <v:shape style="position:absolute;left:1986;top:356;width:86;height:2" coordorigin="1986,356" coordsize="86,0" path="m1986,356l2071,356e" filled="false" stroked="true" strokeweight=".199pt" strokecolor="#939598">
                <v:path arrowok="t"/>
              </v:shape>
            </v:group>
            <v:group style="position:absolute;left:1986;top:114;width:86;height:2" coordorigin="1986,114" coordsize="86,2">
              <v:shape style="position:absolute;left:1986;top:114;width:86;height:2" coordorigin="1986,114" coordsize="86,0" path="m1986,114l2071,114e" filled="false" stroked="true" strokeweight=".199pt" strokecolor="#939598">
                <v:path arrowok="t"/>
              </v:shape>
            </v:group>
            <v:group style="position:absolute;left:1986;top:-127;width:86;height:2" coordorigin="1986,-127" coordsize="86,2">
              <v:shape style="position:absolute;left:1986;top:-127;width:86;height:2" coordorigin="1986,-127" coordsize="86,0" path="m1986,-127l2071,-127e" filled="false" stroked="true" strokeweight=".199pt" strokecolor="#939598">
                <v:path arrowok="t"/>
              </v:shape>
            </v:group>
            <v:group style="position:absolute;left:1986;top:-369;width:86;height:2" coordorigin="1986,-369" coordsize="86,2">
              <v:shape style="position:absolute;left:1986;top:-369;width:86;height:2" coordorigin="1986,-369" coordsize="86,0" path="m1986,-369l2071,-369e" filled="false" stroked="true" strokeweight=".199pt" strokecolor="#939598">
                <v:path arrowok="t"/>
              </v:shape>
            </v:group>
            <v:group style="position:absolute;left:1986;top:-611;width:86;height:2" coordorigin="1986,-611" coordsize="86,2">
              <v:shape style="position:absolute;left:1986;top:-611;width:86;height:2" coordorigin="1986,-611" coordsize="86,0" path="m1986,-611l2071,-611e" filled="false" stroked="true" strokeweight=".199pt" strokecolor="#939598">
                <v:path arrowok="t"/>
              </v:shape>
            </v:group>
            <v:group style="position:absolute;left:2028;top:356;width:4733;height:2" coordorigin="2028,356" coordsize="4733,2">
              <v:shape style="position:absolute;left:2028;top:356;width:4733;height:2" coordorigin="2028,356" coordsize="4733,0" path="m2028,356l6761,356e" filled="false" stroked="true" strokeweight=".398pt" strokecolor="#231f20">
                <v:path arrowok="t"/>
              </v:shape>
            </v:group>
            <v:group style="position:absolute;left:6737;top:324;width:64;height:64" coordorigin="6737,324" coordsize="64,64">
              <v:shape style="position:absolute;left:6737;top:324;width:64;height:64" coordorigin="6737,324" coordsize="64,64" path="m6737,324l6761,356,6737,388,6801,356,6737,324xe" filled="true" fillcolor="#231f20" stroked="false">
                <v:path arrowok="t"/>
                <v:fill type="solid"/>
              </v:shape>
            </v:group>
            <v:group style="position:absolute;left:2028;top:-692;width:2;height:1048" coordorigin="2028,-692" coordsize="2,1048">
              <v:shape style="position:absolute;left:2028;top:-692;width:2;height:1048" coordorigin="2028,-692" coordsize="0,1048" path="m2028,356l2028,-692e" filled="false" stroked="true" strokeweight=".398pt" strokecolor="#231f20">
                <v:path arrowok="t"/>
              </v:shape>
            </v:group>
            <v:group style="position:absolute;left:1997;top:-732;width:64;height:64" coordorigin="1997,-732" coordsize="64,64">
              <v:shape style="position:absolute;left:1997;top:-732;width:64;height:64" coordorigin="1997,-732" coordsize="64,64" path="m2028,-732l1997,-668,2028,-692,2048,-692,2028,-732xe" filled="true" fillcolor="#231f20" stroked="false">
                <v:path arrowok="t"/>
                <v:fill type="solid"/>
              </v:shape>
              <v:shape style="position:absolute;left:1997;top:-732;width:64;height:64" coordorigin="1997,-732" coordsize="64,64" path="m2048,-692l2028,-692,2060,-668,2048,-692xe" filled="true" fillcolor="#231f20" stroked="false">
                <v:path arrowok="t"/>
                <v:fill type="solid"/>
              </v:shape>
            </v:group>
            <v:group style="position:absolute;left:2028;top:-725;width:4772;height:1081" coordorigin="2028,-725" coordsize="4772,1081">
              <v:shape style="position:absolute;left:2028;top:-725;width:4772;height:1081" coordorigin="2028,-725" coordsize="4772,1081" path="m2031,356l2031,356,2032,356,2033,356,2034,356,2035,356,2036,356,2037,356,2038,356,2039,356,2040,356,2041,356,2042,356,2043,356,2044,356,2045,355,2046,355,2047,355,2047,355,2048,355,2049,355,2050,355,2051,355,2052,355,2053,355,2054,355,2055,355,2056,355,2057,355,2058,354,2059,354,2060,354,2061,354,2062,354,2063,354,2064,354,2065,354,2066,354,2067,354,2068,353,2068,353,2069,353,2070,353,2071,353,2072,353,2073,353,2074,353,2075,352,2076,352,2077,352,2078,352,2079,352,2080,352,2081,352,2082,351,2083,351,2084,351,2085,351,2086,351,2087,351,2088,350,2089,350,2089,350,2090,350,2091,350,2092,350,2093,349,2094,349,2095,349,2096,349,2097,349,2098,349,2099,348,2100,348,2101,348,2102,348,2103,348,2104,348,2105,347,2106,347,2107,347,2108,347,2109,347,2110,346,2110,346,2111,346,2112,346,2113,346,2114,345,2115,345,2116,345,2117,345,2118,344,2119,344,2120,344,2121,344,2122,344,2123,343,2124,343,2125,343,2126,343,2127,343,2128,342,2129,342,2130,342,2131,342,2131,341,2132,341,2133,341,2134,341,2135,340,2136,340,2137,340,2138,340,2139,339,2140,339,2141,339,2142,339,2143,339,2144,338,2145,338,2146,338,2147,338,2148,337,2149,337,2150,337,2151,337,2152,336,2152,336,2153,336,2154,335,2155,335,2156,335,2157,335,2158,334,2159,334,2160,334,2161,334,2162,333,2163,333,2164,333,2165,333,2166,332,2167,332,2168,332,2169,332,2170,331,2171,331,2172,331,2173,330,2173,330,2174,330,2175,330,2176,329,2177,329,2178,329,2179,328,2180,328,2181,328,2182,328,2183,327,2184,327,2185,327,2186,326,2187,326,2188,326,2189,326,2190,325,2191,325,2192,325,2193,324,2194,324,2194,324,2195,324,2196,323,2197,323,2198,323,2199,322,2200,322,2201,322,2202,322,2203,321,2204,321,2205,321,2206,320,2207,320,2208,320,2209,319,2210,319,2211,319,2212,319,2213,318,2214,318,2215,318,2215,317,2216,317,2217,317,2218,316,2219,316,2220,316,2221,315,2222,315,2223,315,2224,315,2225,314,2226,314,2227,314,2228,313,2229,313,2230,313,2231,312,2232,312,2233,312,2234,311,2235,311,2236,311,2236,310,2237,310,2238,310,2239,310,2240,309,2241,309,2242,309,2243,308,2244,308,2245,308,2246,307,2247,307,2248,307,2249,306,2250,306,2251,306,2252,305,2253,305,2254,305,2255,304,2256,304,2257,304,2257,303,2258,303,2259,303,2260,302,2261,302,2262,302,2263,301,2264,301,2265,301,2266,300,2267,300,2268,300,2269,299,2270,299,2271,299,2272,299,2273,298,2274,298,2275,298,2276,297,2277,297,2278,297,2278,296,2279,296,2280,296,2281,295,2282,295,2283,295,2284,294,2285,294,2286,294,2287,293,2288,293,2289,293,2290,292,2291,292,2292,292,2293,291,2294,291,2295,291,2296,290,2297,290,2298,290,2299,289,2299,289,2300,289,2301,288,2302,288,2303,287,2304,287,2305,287,2306,286,2307,286,2308,286,2309,285,2310,285,2311,285,2312,284,2313,284,2314,284,2315,283,2316,283,2317,283,2318,282,2319,282,2320,282,2320,281,2321,281,2322,281,2323,280,2324,280,2325,280,2326,279,2327,279,2328,279,2329,278,2330,278,2331,278,2332,277,2333,277,2334,277,2335,276,2336,276,2337,276,2338,275,2339,275,2340,275,2341,274,2341,274,2342,273,2343,273,2344,273,2345,272,2346,272,2347,272,2348,271,2349,271,2350,271,2351,270,2352,270,2353,270,2354,269,2355,269,2356,269,2357,268,2358,268,2359,268,2360,267,2361,267,2362,267,2362,266,2363,266,2364,266,2365,265,2366,265,2367,264,2368,264,2369,264,2370,263,2371,263,2372,263,2373,262,2374,262,2375,262,2376,261,2377,261,2378,261,2379,260,2380,260,2381,260,2382,259,2383,259,2383,259,2384,258,2385,258,2386,257,2387,257,2388,257,2389,256,2390,256,2391,256,2392,255,2393,255,2394,255,2395,254,2396,254,2397,254,2398,253,2399,253,2400,253,2401,252,2402,252,2403,252,2404,251,2404,251,2405,250,2406,250,2407,250,2408,249,2409,249,2410,249,2411,248,2412,248,2413,248,2414,247,2415,247,2416,247,2417,246,2418,246,2419,246,2420,245,2421,245,2422,244,2423,244,2424,244,2425,243,2425,243,2426,243,2427,242,2428,242,2429,242,2430,241,2431,241,2432,241,2433,240,2434,240,2435,240,2436,239,2437,239,2438,238,2439,238,2440,238,2441,237,2442,237,2443,237,2444,236,2445,236,2446,236,2446,235,2447,235,2448,235,2449,234,2450,234,2451,234,2452,233,2453,233,2454,232,2455,232,2456,232,2457,231,2458,231,2459,231,2460,230,2461,230,2462,230,2463,229,2464,229,2465,229,2466,228,2467,228,2467,227,2468,227,2469,227,2470,226,2471,226,2472,226,2473,225,2474,225,2475,225,2476,224,2477,224,2478,224,2479,223,2480,223,2481,223,2482,222,2483,222,2484,221,2485,221,2486,221,2487,220,2488,220,2488,220,2489,219,2490,219,2491,219,2492,218,2493,218,2494,218,2495,217,2496,217,2497,216,2498,216,2499,216,2500,215,2501,215,2502,215,2503,214,2504,214,2505,214,2506,213,2507,213,2508,213,2509,212,2509,212,2510,211,2511,211,2512,211,2513,210,2514,210,2515,210,2516,209,2517,209,2518,209,2519,208,2520,208,2521,208,2522,207,2523,207,2524,206,2525,206,2526,206,2527,205,2528,205,2529,205,2530,204,2530,204,2531,204,2532,203,2533,203,2534,203,2535,202,2536,202,2537,202,2538,201,2539,201,2540,200,2541,200,2542,200,2543,199,2544,199,2545,199,2546,198,2547,198,2548,198,2549,197,2550,197,2551,197,2551,196,2552,196,2553,195,2554,195,2555,195,2556,194,2557,194,2558,194,2559,193,2560,193,2561,193,2562,192,2563,192,2564,192,2565,191,2566,191,2567,190,2568,190,2569,190,2570,189,2571,189,2572,189,2572,188,2573,188,2574,188,2575,187,2576,187,2577,187,2578,186,2579,186,2580,185,2581,185,2582,185,2583,184,2584,184,2585,184,2586,183,2587,183,2588,183,2589,182,2590,182,2591,182,2592,181,2593,181,2593,180,2594,180,2595,180,2596,179,2597,179,2598,179,2599,178,2600,178,2601,178,2602,177,2603,177,2604,177,2605,176,2606,176,2607,175,2608,175,2609,175,2610,174,2611,174,2612,174,2613,173,2614,173,2614,173,2615,172,2616,172,2617,172,2618,171,2619,171,2620,170,2621,170,2622,170,2623,169,2624,169,2625,169,2626,168,2627,168,2628,168,2629,167,2630,167,2631,167,2632,166,2633,166,2634,166,2635,165,2635,165,2636,164,2637,164,2638,164,2639,163,2640,163,2641,163,2642,162,2643,162,2644,162,2645,161,2646,161,2647,161,2648,160,2649,160,2650,159,2651,159,2652,159,2653,158,2654,158,2655,158,2656,157,2656,157,2657,157,2658,156,2659,156,2660,156,2661,155,2662,155,2663,154,2664,154,2665,154,2666,153,2667,153,2668,153,2669,152,2670,152,2671,152,2672,151,2673,151,2674,151,2675,150,2676,150,2677,149,2677,149,2678,149,2679,148,2680,148,2681,148,2682,147,2683,147,2684,147,2685,146,2686,146,2687,146,2688,145,2689,145,2690,144,2691,144,2692,144,2693,143,2694,143,2695,143,2696,142,2697,142,2698,142,2698,141,2699,141,2700,141,2701,140,2702,140,2703,140,2704,139,2705,139,2706,138,2707,138,2708,138,2709,137,2710,137,2711,137,2712,136,2713,136,2714,136,2715,135,2716,135,2717,135,2718,134,2719,134,2719,133,2720,133,2721,133,2722,132,2723,132,2724,132,2725,131,2726,131,2727,131,2728,130,2729,130,2730,130,2731,129,2732,129,2733,128,2734,128,2735,128,2736,127,2737,127,2738,127,2739,126,2740,126,2740,126,2741,125,2742,125,2743,125,2744,124,2745,124,2746,124,2747,123,2748,123,2749,122,2750,122,2751,122,2752,121,2753,121,2754,121,2755,120,2756,120,2757,120,2758,119,2759,119,2760,119,2761,118,2761,118,2762,117,2763,117,2764,117,2765,116,2766,116,2767,116,2768,115,2769,115,2770,115,2771,114,2772,114,2773,114,2774,113,2775,113,2776,113,2777,112,2778,112,2779,111,2780,111,2781,111,2782,110,2782,110,2783,110,2784,109,2785,109,2786,109,2787,108,2788,108,2789,108,2790,107,2791,107,2792,106,2793,106,2794,106,2795,105,2796,105,2797,105,2798,104,2799,104,2800,104,2801,103,2802,103,2803,103,2803,102,2804,102,2805,102,2806,101,2807,101,2808,100,2809,100,2810,100,2811,99,2812,99,2813,99,2814,98,2815,98,2816,98,2817,97,2818,97,2819,97,2820,96,2821,96,2822,96,2823,95,2824,95,2824,94,2825,94,2826,94,2827,93,2828,93,2829,93,2830,92,2831,92,2832,92,2833,91,2834,91,2835,91,2836,90,2837,90,2838,89,2839,89,2840,89,2841,88,2842,88,2843,88,2844,87,2845,87,2845,87,2846,86,2847,86,2848,86,2849,85,2850,85,2851,85,2852,84,2853,84,2854,83,2855,83,2856,83,2857,82,2858,82,2859,82,2860,81,2861,81,2862,81,2863,80,2864,80,2865,80,2866,79,2866,79,2867,79,2868,78,2869,78,2870,77,2871,77,2872,77,2873,76,2874,76,2875,76,2876,75,2877,75,2878,75,2879,74,2880,74,2881,74,2882,73,2883,73,2884,73,2885,72,2886,72,2887,71,2887,71,2888,71,2889,70,2890,70,2891,70,2892,69,2893,69,2894,69,2895,68,2896,68,2897,68,2898,67,2899,67,2900,67,2901,66,2902,66,2903,65,2904,65,2905,65,2906,64,2907,64,2908,64,2908,63,2909,63,2910,63,2911,62,2912,62,2913,62,2914,61,2915,61,2916,61,2917,60,2918,60,2919,59,2920,59,2921,59,2922,58,2923,58,2924,58,2925,57,2926,57,2927,57,2928,56,2929,56,2929,56,2930,55,2931,55,2932,55,2933,54,2934,54,2935,53,2936,53,2937,53,2938,52,2939,52,2940,52,2941,51,2942,51,2943,51,2944,50,2945,50,2946,50,2947,49,2948,49,2949,49,2950,48,2950,48,2951,47,2952,47,2953,47,2954,46,2955,46,2956,46,2957,45,2958,45,2959,45,2960,44,2961,44,2962,44,2963,43,2964,43,2965,43,2966,42,2967,42,2968,42,2969,41,2970,41,2971,40,2971,40,2972,40,2973,39,2974,39,2975,39,2976,38,2977,38,2978,38,2979,37,2980,37,2981,37,2982,36,2983,36,2984,36,2985,35,2986,35,2987,34,2988,34,2989,34,2990,33,2991,33,2992,33,2992,32,2993,32,2994,32,2995,31,2996,31,2997,31,2998,30,2999,30,3000,30,3001,29,3002,29,3003,29,3004,28,3005,28,3006,27,3007,27,3008,27,3009,26,3010,26,3011,26,3012,25,3013,25,3013,25,3014,24,3015,24,3016,24,3017,23,3018,23,3019,23,3020,22,3021,22,3022,21,3023,21,3024,21,3025,20,3026,20,3027,20,3028,19,3029,19,3030,19,3031,18,3032,18,3033,18,3034,17,3034,17,3035,17,3036,16,3037,16,3038,16,3039,15,3040,15,3041,14,3042,14,3043,14,3044,13,3045,13,3046,13,3047,12,3048,12,3049,12,3050,11,3051,11,3052,11,3053,10,3054,10,3055,10,3055,9,3056,9,3057,9,3058,8,3059,8,3060,7,3061,7,3062,7,3063,6,3064,6,3065,6,3066,5,3067,5,3068,5,3069,4,3070,4,3071,4,3072,3,3073,3,3074,3,3075,2,3076,2,3076,2,3077,1,3078,1,3079,0,3080,0,3081,0,3082,-1,3083,-1,3084,-1,3085,-2,3086,-2,3087,-2,3088,-3,3089,-3,3090,-3,3091,-4,3092,-4,3093,-4,3094,-5,3095,-5,3096,-5,3097,-6,3097,-6,3098,-7,3099,-7,3100,-7,3101,-8,3102,-8,3103,-8,3104,-9,3105,-9,3106,-9,3107,-10,3108,-10,3109,-10,3110,-11,3111,-11,3112,-11,3113,-12,3114,-12,3115,-12,3116,-13,3117,-13,3118,-14,3118,-14,3119,-14,3120,-15,3121,-15,3122,-15,3123,-16,3124,-16,3125,-16,3126,-17,3127,-17,3128,-17,3129,-18,3130,-18,3131,-18,3132,-19,3133,-19,3134,-19,3135,-20,3136,-20,3137,-21,3138,-21,3139,-21,3139,-22,3140,-22,3141,-22,3142,-23,3143,-23,3144,-23,3145,-24,3146,-24,3147,-24,3148,-25,3149,-25,3150,-25,3151,-26,3152,-26,3153,-26,3154,-27,3155,-27,3156,-28,3157,-28,3158,-28,3159,-29,3160,-29,3160,-29,3161,-30,3162,-30,3163,-30,3164,-31,3165,-31,3166,-31,3167,-32,3168,-32,3169,-32,3170,-33,3171,-33,3172,-33,3173,-34,3174,-34,3175,-34,3176,-35,3177,-35,3178,-36,3179,-36,3180,-36,3181,-37,3181,-37,3182,-37,3183,-38,3184,-38,3185,-38,3186,-39,3187,-39,3188,-39,3189,-40,3190,-40,3191,-40,3192,-41,3193,-41,3194,-41,3195,-42,3196,-42,3197,-42,3198,-43,3199,-43,3200,-44,3201,-44,3202,-44,3202,-45,3203,-45,3204,-45,3205,-46,3206,-46,3207,-46,3208,-47,3209,-47,3210,-47,3211,-48,3212,-48,3213,-48,3214,-49,3215,-49,3216,-49,3217,-50,3218,-50,3219,-50,3220,-51,3221,-51,3222,-52,3223,-52,3223,-52,3224,-53,3225,-53,3226,-53,3227,-54,3228,-54,3229,-54,3230,-55,3231,-55,3232,-55,3233,-56,3234,-56,3235,-56,3236,-57,3237,-57,3238,-57,3239,-58,3240,-58,3241,-58,3242,-59,3243,-59,3244,-60,3244,-60,3245,-60,3246,-61,3247,-61,3248,-61,3249,-62,3250,-62,3251,-62,3252,-63,3253,-63,3254,-63,3255,-64,3256,-64,3257,-64,3258,-65,3259,-65,3260,-65,3261,-66,3262,-66,3263,-66,3264,-67,3265,-67,3265,-68,3266,-68,3267,-68,3268,-69,3269,-69,3270,-69,3271,-70,3272,-70,3273,-70,3274,-71,3275,-71,3276,-71,3277,-72,3278,-72,3279,-72,3280,-73,3281,-73,3282,-73,3283,-74,3284,-74,3285,-74,3286,-75,3286,-75,3287,-75,3288,-76,3289,-76,3290,-77,3291,-77,3292,-77,3293,-78,3294,-78,3295,-78,3296,-79,3297,-79,3298,-79,3299,-80,3300,-80,3301,-80,3302,-81,3303,-81,3304,-81,3305,-82,3306,-82,3307,-82,3307,-83,3308,-83,3309,-83,3310,-84,3311,-84,3312,-84,3313,-85,3314,-85,3315,-86,3316,-86,3317,-86,3318,-87,3319,-87,3320,-87,3321,-88,3322,-88,3323,-88,3324,-89,3325,-89,3326,-89,3327,-90,3328,-90,3328,-90,3329,-91,3330,-91,3331,-91,3332,-92,3333,-92,3334,-92,3335,-93,3336,-93,3337,-93,3338,-94,3339,-94,3340,-95,3341,-95,3342,-95,3343,-96,3344,-96,3345,-96,3346,-97,3347,-97,3348,-97,3349,-98,3349,-98,3350,-98,3351,-99,3352,-99,3353,-99,3354,-100,3355,-100,3356,-100,3357,-101,3358,-101,3359,-101,3360,-102,3361,-102,3362,-102,3363,-103,3364,-103,3365,-104,3366,-104,3367,-104,3368,-105,3369,-105,3370,-105,3370,-106,3371,-106,3372,-106,3373,-107,3374,-107,3375,-107,3376,-108,3377,-108,3378,-108,3379,-109,3380,-109,3381,-109,3382,-110,3383,-110,3384,-110,3385,-111,3386,-111,3387,-111,3388,-112,3389,-112,3390,-113,3391,-113,3391,-113,3392,-114,3393,-114,3394,-114,3395,-115,3396,-115,3397,-115,3398,-116,3399,-116,3400,-116,3401,-117,3402,-117,3403,-117,3404,-118,3405,-118,3406,-118,3407,-119,3408,-119,3409,-119,3410,-120,3411,-120,3412,-120,3412,-121,3413,-121,3414,-121,3415,-122,3416,-122,3417,-123,3418,-123,3419,-123,3420,-124,3421,-124,3422,-124,3423,-125,3424,-125,3425,-125,3426,-126,3427,-126,3428,-126,3429,-127,3430,-127,3431,-127,3432,-128,3432,-128,3433,-128,3434,-129,3435,-129,3436,-129,3437,-130,3438,-130,3439,-130,3440,-131,3441,-131,3442,-131,3443,-132,3444,-132,3445,-132,3446,-133,3447,-133,3448,-134,3449,-134,3450,-134,3451,-135,3452,-135,3453,-135,3453,-136,3454,-136,3455,-136,3456,-137,3457,-137,3458,-137,3459,-138,3460,-138,3461,-138,3462,-139,3463,-139,3464,-139,3465,-140,3466,-140,3467,-140,3468,-141,3469,-141,3470,-141,3471,-142,3472,-142,3473,-142,3474,-143,3474,-143,3475,-143,3476,-144,3477,-144,3478,-145,3479,-145,3480,-145,3481,-146,3482,-146,3483,-146,3484,-147,3485,-147,3486,-147,3487,-148,3488,-148,3489,-148,3490,-149,3491,-149,3492,-149,3493,-150,3494,-150,3495,-150,3495,-151,3496,-151,3497,-151,3498,-152,3499,-152,3500,-152,3501,-153,3502,-153,3503,-153,3504,-154,3505,-154,3506,-154,3507,-155,3508,-155,3509,-156,3510,-156,3511,-156,3512,-157,3513,-157,3514,-157,3515,-158,3516,-158,3516,-158,3517,-159,3518,-159,3519,-159,3520,-160,3521,-160,3522,-160,3523,-161,3524,-161,3525,-161,3526,-162,3527,-162,3528,-162,3529,-163,3530,-163,3531,-163,3532,-164,3533,-164,3534,-164,3535,-165,3536,-165,3537,-165,3537,-166,3538,-166,3539,-166,3540,-167,3541,-167,3542,-168,3543,-168,3544,-168,3545,-169,3546,-169,3547,-169,3548,-170,3549,-170,3550,-170,3551,-171,3552,-171,3553,-171,3554,-172,3555,-172,3556,-172,3557,-173,3558,-173,3558,-173,3559,-174,3560,-174,3561,-174,3562,-175,3563,-175,3564,-175,3565,-176,3566,-176,3567,-176,3568,-177,3569,-177,3570,-177,3571,-178,3572,-178,3573,-178,3574,-179,3575,-179,3576,-180,3577,-180,3578,-180,3579,-181,3579,-181,3580,-181,3581,-182,3582,-182,3583,-182,3584,-183,3585,-183,3586,-183,3587,-184,3588,-184,3589,-184,3590,-185,3591,-185,3592,-185,3593,-186,3594,-186,3595,-186,3596,-187,3597,-187,3598,-187,3599,-188,3600,-188,3600,-188,3601,-189,3602,-189,3603,-189,3604,-190,3605,-190,3606,-190,3607,-191,3608,-191,3609,-191,3610,-192,3611,-192,3612,-192,3613,-193,3614,-193,3615,-194,3616,-194,3617,-194,3618,-195,3619,-195,3620,-195,3621,-196,3621,-196,3622,-196,3623,-197,3624,-197,3625,-197,3626,-198,3627,-198,3628,-198,3629,-199,3630,-199,3631,-199,3632,-200,3633,-200,3634,-200,3635,-201,3636,-201,3637,-201,3638,-202,3639,-202,3640,-202,3641,-203,3642,-203,3642,-203,3643,-204,3644,-204,3645,-204,3646,-205,3647,-205,3648,-205,3649,-206,3650,-206,3651,-206,3652,-207,3653,-207,3654,-208,3655,-208,3656,-208,3657,-209,3658,-209,3659,-209,3660,-210,3661,-210,3662,-210,3663,-211,3663,-211,3664,-211,3665,-212,3666,-212,3667,-212,3668,-213,3669,-213,3670,-213,3671,-214,3672,-214,3673,-214,3674,-215,3675,-215,3676,-215,3677,-216,3678,-216,3679,-216,3680,-217,3681,-217,3682,-217,3683,-218,3684,-218,3684,-218,3685,-219,3686,-219,3687,-219,3688,-220,3689,-220,3690,-220,3691,-221,3692,-221,3693,-221,3694,-222,3695,-222,3696,-222,3697,-223,3698,-223,3699,-224,3700,-224,3701,-224,3702,-225,3703,-225,3704,-225,3705,-226,3705,-226,3706,-226,3707,-227,3708,-227,3709,-227,3710,-228,3711,-228,3712,-228,3713,-229,3714,-229,3715,-229,3716,-230,3717,-230,3718,-230,3719,-231,3720,-231,3721,-231,3722,-232,3723,-232,3724,-232,3725,-233,3726,-233,3726,-233,3727,-234,3728,-234,3729,-234,3730,-235,3731,-235,3732,-235,3733,-236,3734,-236,3735,-236,3736,-237,3737,-237,3738,-237,3739,-238,3740,-238,3741,-238,3742,-239,3743,-239,3744,-239,3745,-240,3746,-240,3747,-241,3747,-241,3748,-241,3749,-242,3750,-242,3751,-242,3752,-243,3753,-243,3754,-243,3755,-244,3756,-244,3757,-244,3758,-245,3759,-245,3760,-245,3761,-246,3762,-246,3763,-246,3764,-247,3765,-247,3766,-247,3767,-248,3768,-248,3768,-248,3769,-249,3770,-249,3771,-249,3772,-250,3773,-250,3774,-250,3775,-251,3776,-251,3777,-251,3778,-252,3779,-252,3780,-252,3781,-253,3782,-253,3783,-253,3784,-254,3785,-254,3786,-254,3787,-255,3788,-255,3789,-255,3789,-256,3790,-256,3791,-256,3792,-257,3793,-257,3794,-257,3795,-258,3796,-258,3797,-258,3798,-259,3799,-259,3800,-259,3801,-260,3802,-260,3803,-261,3804,-261,3805,-261,3806,-262,3807,-262,3808,-262,3809,-263,3810,-263,3810,-263,3811,-264,3812,-264,3813,-264,3814,-265,3815,-265,3816,-265,3817,-266,3818,-266,3819,-266,3820,-267,3821,-267,3822,-267,3823,-268,3824,-268,3825,-268,3826,-269,3827,-269,3828,-269,3829,-270,3830,-270,3831,-270,3831,-271,3832,-271,3833,-271,3834,-272,3835,-272,3836,-272,3837,-273,3838,-273,3839,-273,3840,-274,3841,-274,3842,-274,3843,-275,3844,-275,3845,-275,3846,-276,3847,-276,3848,-276,3849,-277,3850,-277,3851,-277,3852,-278,3852,-278,3853,-278,3854,-279,3855,-279,3856,-279,3857,-280,3858,-280,3859,-280,3860,-281,3861,-281,3862,-281,3863,-282,3864,-282,3865,-282,3866,-283,3867,-283,3868,-283,3869,-284,3870,-284,3871,-285,3872,-285,3873,-285,3873,-286,3874,-286,3875,-286,3876,-287,3877,-287,3878,-287,3879,-288,3880,-288,3881,-288,3882,-289,3883,-289,3884,-289,3885,-290,3886,-290,3887,-290,3888,-291,3889,-291,3890,-291,3891,-292,3892,-292,3893,-292,3894,-293,3894,-293,3895,-293,3896,-294,3897,-294,3898,-294,3899,-295,3900,-295,3901,-295,3902,-296,3903,-296,3904,-296,3905,-297,3906,-297,3907,-297,3908,-298,3909,-298,3910,-298,3911,-299,3912,-299,3913,-299,3914,-300,3915,-300,3915,-300,3916,-301,3917,-301,3918,-301,3919,-302,3920,-302,3921,-302,3922,-303,3923,-303,3924,-303,3925,-304,3926,-304,3927,-304,3928,-305,3929,-305,3930,-305,3931,-306,3932,-306,3933,-306,3934,-307,3935,-307,3936,-307,3936,-308,3937,-308,3938,-308,3939,-309,3940,-309,3941,-309,3942,-310,3943,-310,3944,-310,3945,-311,3946,-311,3947,-311,3948,-312,3949,-312,3950,-312,3951,-313,3952,-313,3953,-313,3954,-314,3955,-314,3956,-314,3957,-315,3957,-315,3958,-315,3959,-316,3960,-316,3961,-317,3962,-317,3963,-317,3964,-318,3965,-318,3966,-318,3967,-319,3968,-319,3969,-319,3970,-320,3971,-320,3972,-320,3973,-321,3974,-321,3975,-321,3976,-322,3977,-322,3978,-322,3978,-323,3979,-323,3980,-323,3981,-324,3982,-324,3983,-324,3984,-325,3985,-325,3986,-325,3987,-326,3988,-326,3989,-326,3990,-327,3991,-327,3992,-327,3993,-328,3994,-328,3995,-328,3996,-329,3997,-329,3998,-329,3999,-330,3999,-330,4000,-330,4001,-331,4002,-331,4003,-331,4004,-332,4005,-332,4006,-332,4007,-333,4008,-333,4009,-333,4010,-334,4011,-334,4012,-334,4013,-335,4014,-335,4015,-335,4016,-336,4017,-336,4018,-336,4019,-337,4020,-337,4020,-337,4021,-338,4022,-338,4023,-338,4024,-339,4025,-339,4026,-339,4027,-340,4028,-340,4029,-340,4030,-341,4031,-341,4032,-341,4033,-342,4034,-342,4035,-342,4036,-343,4037,-343,4038,-343,4039,-344,4040,-344,4041,-344,4041,-345,4042,-345,4043,-345,4044,-346,4045,-346,4046,-346,4047,-347,4048,-347,4049,-347,4050,-348,4051,-348,4052,-348,4053,-349,4054,-349,4055,-349,4056,-350,4057,-350,4058,-350,4059,-351,4060,-351,4061,-351,4062,-352,4062,-352,4063,-352,4064,-353,4065,-353,4066,-353,4067,-354,4068,-354,4069,-354,4070,-355,4071,-355,4072,-355,4073,-356,4074,-356,4075,-356,4076,-357,4077,-357,4078,-357,4079,-358,4080,-358,4081,-358,4082,-359,4083,-359,4083,-359,4084,-360,4085,-360,4086,-360,4087,-361,4088,-361,4089,-361,4090,-362,4091,-362,4092,-362,4093,-363,4094,-363,4095,-363,4096,-364,4097,-364,4098,-364,4099,-365,4100,-365,4101,-365,4102,-366,4103,-366,4104,-366,4104,-367,4105,-367,4106,-367,4107,-368,4108,-368,4109,-368,4110,-369,4111,-369,4112,-369,4113,-370,4114,-370,4115,-370,4116,-371,4117,-371,4118,-371,4119,-372,4120,-372,4121,-372,4122,-373,4123,-373,4124,-373,4125,-374,4125,-374,4126,-374,4127,-375,4128,-375,4129,-375,4130,-376,4131,-376,4132,-376,4133,-377,4134,-377,4135,-377,4136,-378,4137,-378,4138,-378,4139,-379,4140,-379,4141,-379,4142,-380,4143,-380,4144,-380,4145,-381,4146,-381,4146,-381,4147,-382,4148,-382,4149,-382,4150,-383,4151,-383,4152,-383,4153,-384,4154,-384,4155,-384,4156,-385,4157,-385,4158,-385,4159,-386,4160,-386,4161,-386,4162,-387,4163,-387,4164,-387,4165,-388,4166,-388,4167,-388,4167,-389,4168,-389,4169,-389,4170,-390,4171,-390,4172,-390,4173,-391,4174,-391,4175,-391,4176,-392,4177,-392,4178,-392,4179,-393,4180,-393,4181,-393,4182,-394,4183,-394,4184,-394,4185,-395,4186,-395,4187,-395,4188,-396,4188,-396,4189,-396,4190,-397,4191,-397,4192,-397,4193,-398,4194,-398,4195,-398,4196,-399,4197,-399,4198,-399,4199,-400,4200,-400,4201,-400,4202,-401,4203,-401,4204,-401,4205,-402,4206,-402,4207,-402,4208,-403,4209,-403,4209,-403,4210,-404,4211,-404,4212,-404,4213,-405,4214,-405,4215,-405,4216,-406,4217,-406,4218,-406,4219,-407,4220,-407,4221,-407,4222,-408,4223,-408,4224,-408,4225,-409,4226,-409,4227,-409,4228,-410,4229,-410,4230,-410,4230,-411,4231,-411,4232,-411,4233,-412,4234,-412,4235,-412,4236,-413,4237,-413,4238,-413,4239,-414,4240,-414,4241,-414,4242,-415,4243,-415,4244,-415,4245,-416,4246,-416,4247,-416,4248,-417,4249,-417,4250,-417,4251,-418,4251,-418,4252,-418,4253,-419,4254,-419,4255,-419,4256,-420,4257,-420,4258,-420,4259,-421,4260,-421,4261,-421,4262,-422,4263,-422,4264,-422,4265,-423,4266,-423,4267,-423,4268,-424,4269,-424,4270,-424,4271,-425,4272,-425,4272,-425,4273,-426,4274,-426,4275,-426,4276,-427,4277,-427,4278,-427,4279,-428,4280,-428,4281,-428,4282,-429,4283,-429,4284,-429,4285,-430,4286,-430,4287,-430,4288,-431,4289,-431,4290,-431,4291,-432,4292,-432,4293,-432,4293,-433,4294,-433,4295,-433,4296,-434,4297,-434,4298,-434,4299,-435,4300,-435,4301,-435,4302,-436,4303,-436,4304,-436,4305,-437,4306,-437,4307,-437,4308,-438,4309,-438,4310,-438,4311,-439,4312,-439,4313,-439,4314,-440,4314,-440,4315,-440,4316,-441,4317,-441,4318,-441,4319,-442,4320,-442,4321,-442,4322,-443,4323,-443,4324,-443,4325,-443,4326,-444,4327,-444,4328,-444,4329,-445,4330,-445,4331,-445,4332,-446,4333,-446,4334,-446,4335,-447,4335,-447,4336,-447,4337,-448,4338,-448,4339,-448,4340,-449,4341,-449,4342,-449,4343,-450,4344,-450,4345,-450,4346,-451,4347,-451,4348,-451,4349,-452,4350,-452,4351,-452,4352,-453,4353,-453,4354,-453,4355,-454,4356,-454,4356,-454,4357,-455,4358,-455,4359,-455,4360,-456,4361,-456,4362,-456,4363,-457,4364,-457,4365,-457,4366,-458,4367,-458,4368,-458,4369,-459,4370,-459,4371,-459,4372,-460,4373,-460,4374,-460,4375,-461,4376,-461,4377,-461,4377,-462,4378,-462,4379,-462,4380,-463,4381,-463,4382,-463,4383,-464,4384,-464,4385,-464,4386,-465,4387,-465,4388,-465,4389,-466,4390,-466,4391,-466,4392,-467,4393,-467,4394,-467,4395,-468,4396,-468,4397,-468,4398,-469,4398,-469,4399,-469,4400,-470,4401,-470,4402,-470,4403,-471,4404,-471,4405,-471,4406,-472,4407,-472,4408,-472,4409,-473,4410,-473,4411,-473,4412,-474,4413,-474,4414,-474,4415,-474,4416,-475,4417,-475,4418,-475,4419,-476,4419,-476,4420,-476,4421,-477,4422,-477,4423,-477,4424,-478,4425,-478,4426,-478,4427,-479,4428,-479,4429,-479,4430,-480,4431,-480,4432,-480,4433,-481,4434,-481,4435,-481,4436,-482,4437,-482,4438,-482,4439,-483,4440,-483,4440,-483,4441,-484,4442,-484,4443,-484,4444,-485,4445,-485,4446,-485,4447,-486,4448,-486,4449,-486,4450,-487,4451,-487,4452,-487,4453,-488,4454,-488,4455,-488,4456,-489,4457,-489,4458,-489,4459,-490,4460,-490,4461,-490,4461,-491,4462,-491,4463,-491,4464,-492,4465,-492,4466,-492,4467,-493,4468,-493,4469,-493,4470,-494,4471,-494,4472,-494,4473,-495,4474,-495,4475,-495,4476,-496,4477,-496,4478,-496,4479,-497,4480,-497,4481,-497,4482,-498,4482,-498,4483,-498,4484,-498,4485,-499,4486,-499,4487,-499,4488,-500,4489,-500,4490,-500,4491,-501,4492,-501,4493,-501,4494,-502,4495,-502,4496,-502,4497,-503,4498,-503,4499,-503,4500,-504,4501,-504,4502,-504,4503,-505,4503,-505,4504,-505,4505,-506,4506,-506,4507,-506,4508,-507,4509,-507,4510,-507,4511,-508,4512,-508,4513,-508,4514,-509,4515,-509,4516,-509,4517,-510,4518,-510,4519,-510,4520,-511,4521,-511,4522,-511,4523,-512,4524,-512,4524,-512,4525,-513,4526,-513,4527,-513,4528,-514,4529,-514,4530,-514,4531,-515,4532,-515,4533,-515,4534,-516,4535,-516,4536,-516,4537,-517,4538,-517,4539,-517,4540,-517,4541,-518,4542,-518,4543,-518,4544,-519,4545,-519,4545,-519,4546,-520,4547,-520,4548,-520,4549,-521,4550,-521,4551,-521,4552,-522,4553,-522,4554,-522,4555,-523,4556,-523,4557,-523,4558,-524,4559,-524,4560,-524,4561,-525,4562,-525,4563,-525,4564,-526,4565,-526,4566,-526,4566,-527,4567,-527,4568,-527,4569,-528,4570,-528,4571,-528,4572,-529,4573,-529,4574,-529,4575,-530,4576,-530,4577,-530,4578,-531,4579,-531,4580,-531,4581,-532,4582,-532,4583,-532,4584,-533,4585,-533,4586,-533,4587,-534,4587,-534,4588,-534,4589,-534,4590,-535,4591,-535,4592,-535,4593,-536,4594,-536,4595,-536,4596,-537,4597,-537,4598,-537,4599,-538,4600,-538,4601,-538,4602,-539,4603,-539,4604,-539,4605,-540,4606,-540,4607,-540,4608,-541,4608,-541,4609,-541,4610,-542,4611,-542,4612,-542,4613,-543,4614,-543,4615,-543,4616,-544,4617,-544,4618,-544,4619,-545,4620,-545,4621,-545,4622,-546,4623,-546,4624,-546,4625,-547,4626,-547,4627,-547,4628,-548,4629,-548,4629,-548,4630,-549,4631,-549,4632,-549,4633,-549,4634,-550,4635,-550,4636,-550,4637,-551,4638,-551,4639,-551,4640,-552,4641,-552,4642,-552,4643,-553,4644,-553,4645,-553,4646,-554,4647,-554,4648,-554,4649,-555,4650,-555,4650,-555,4651,-556,4652,-556,4653,-556,4654,-557,4655,-557,4656,-557,4657,-558,4658,-558,4659,-558,4660,-559,4661,-559,4662,-559,4663,-560,4664,-560,4665,-560,4666,-561,4667,-561,4668,-561,4669,-562,4670,-562,4671,-562,4671,-563,4672,-563,4673,-563,4674,-563,4675,-564,4676,-564,4677,-564,4678,-565,4679,-565,4680,-565,4681,-566,4682,-566,4683,-566,4684,-567,4685,-567,4686,-567,4687,-568,4688,-568,4689,-568,4690,-569,4691,-569,4692,-569,4692,-570,4693,-570,4694,-570,4695,-571,4696,-571,4697,-571,4698,-572,4699,-572,4700,-572,4701,-573,4702,-573,4703,-573,4704,-574,4705,-574,4706,-574,4707,-575,4708,-575,4709,-575,4710,-576,4711,-576,4712,-576,4713,-576,4713,-577,4714,-577,4715,-577,4716,-578,4717,-578,4718,-578,4719,-579,4720,-579,4721,-579,4722,-580,4723,-580,4724,-580,4725,-581,4726,-581,4727,-581,4728,-582,4729,-582,4730,-582,4731,-583,4732,-583,4733,-583,4734,-584,4734,-584,4735,-584,4736,-585,4737,-585,4738,-585,4739,-586,4740,-586,4741,-586,4742,-587,4743,-587,4744,-587,4745,-588,4746,-588,4747,-588,4748,-588,4749,-589,4750,-589,4751,-589,4752,-590,4753,-590,4754,-590,4755,-591,4755,-591,4756,-591,4757,-592,4758,-592,4759,-592,4760,-593,4761,-593,4762,-593,4763,-594,4764,-594,4765,-594,4766,-595,4767,-595,4768,-595,4769,-596,4770,-596,4771,-596,4772,-597,4773,-597,4774,-597,4775,-598,4776,-598,4776,-598,4777,-599,4778,-599,4779,-599,4780,-600,4781,-600,4782,-600,4783,-600,4784,-601,4785,-601,4786,-601,4787,-602,4788,-602,4789,-602,4790,-603,4791,-603,4792,-603,4793,-604,4794,-604,4795,-604,4796,-605,4797,-605,4797,-605,4798,-606,4799,-606,4800,-606,4801,-607,4802,-607,4803,-607,4804,-608,4805,-608,4806,-608,4807,-609,4808,-609,4809,-609,4810,-610,4811,-610,4812,-610,4813,-611,4814,-611,4815,-611,4816,-611,4817,-612,4817,-612,4818,-612,4819,-613,4820,-613,4821,-613,4822,-614,4823,-614,4824,-614,4825,-615,4826,-615,4827,-615,4828,-616,4829,-616,4830,-616,4831,-617,4832,-617,4833,-617,4834,-618,4835,-618,4836,-618,4837,-619,4838,-619,4838,-619,4839,-620,4840,-620,4841,-620,4842,-621,4843,-621,4844,-621,4845,-621,4846,-622,4847,-622,4848,-622,4849,-623,4850,-623,4851,-623,4852,-624,4853,-624,4854,-624,4855,-625,4856,-625,4857,-625,4858,-626,4859,-626,4859,-626,4860,-627,4861,-627,4862,-627,4863,-628,4864,-628,4865,-628,4866,-629,4867,-629,4868,-629,4869,-630,4870,-630,4871,-630,4872,-631,4873,-631,4874,-631,4875,-631,4876,-632,4877,-632,4878,-632,4879,-633,4880,-633,4880,-633,4881,-634,4882,-634,4883,-634,4884,-635,4885,-635,4886,-635,4887,-636,4888,-636,4889,-636,4890,-637,4891,-637,4892,-637,4893,-638,4894,-638,4895,-638,4896,-639,4897,-639,4898,-639,4899,-640,4900,-640,4901,-640,4901,-641,4902,-641,4903,-641,4904,-641,4905,-642,4906,-642,4907,-642,4908,-643,4909,-643,4910,-643,4911,-644,4912,-644,4913,-644,4914,-645,4915,-645,4916,-645,4917,-646,4918,-646,4919,-646,4920,-647,4921,-647,4922,-647,4922,-648,4923,-648,4924,-648,4925,-649,4926,-649,4927,-649,4928,-650,4929,-650,4930,-650,4931,-650,4932,-651,4933,-651,4934,-651,4935,-652,4936,-652,4937,-652,4938,-653,4939,-653,4940,-653,4941,-654,4942,-654,4943,-654,4943,-655,4944,-655,4945,-655,4946,-656,4947,-656,4948,-656,4949,-657,4950,-657,4951,-657,4952,-658,4953,-658,4954,-658,4955,-659,4956,-659,4957,-659,4958,-659,4959,-660,4960,-660,4961,-660,4962,-661,4963,-661,4964,-661,4964,-662,4965,-662,4966,-662,4967,-663,4968,-663,4969,-663,4970,-664,4971,-664,4972,-664,4973,-665,4974,-665,4975,-665,4976,-666,4977,-666,4978,-666,4979,-667,4980,-667,4981,-667,4982,-667,4983,-668,4984,-668,4985,-668,4985,-669,4986,-669,4987,-669,4988,-670,4989,-670,4990,-670,4991,-671,4992,-671,4993,-671,4994,-672,4995,-672,4996,-672,4997,-673,4998,-673,4999,-673,5000,-674,5001,-674,5002,-674,5003,-675,5004,-675,5005,-675,5006,-676,5006,-676,5007,-676,5008,-676,5009,-677,5010,-677,5011,-677,5012,-678,5013,-678,5014,-678,5015,-679,5016,-679,5017,-679,5018,-680,5019,-680,5020,-680,5021,-681,5022,-681,5023,-681,5024,-682,5025,-682,5026,-682,5027,-683,5027,-683,5028,-683,5029,-684,5030,-684,5031,-684,5032,-684,5033,-685,5034,-685,5035,-685,5036,-686,5037,-686,5038,-686,5039,-687,5040,-687,5041,-687,5042,-688,5043,-688,5044,-688,5045,-689,5046,-689,5047,-689,5048,-690,5048,-690,5049,-690,5050,-691,5051,-691,5052,-691,5053,-692,5054,-692,5055,-692,5056,-692,5057,-693,5058,-693,5059,-693,5060,-694,5061,-694,5062,-694,5063,-695,5064,-695,5065,-695,5066,-696,5067,-696,5068,-696,5069,-697,5069,-697,5070,-697,5071,-698,5072,-698,5073,-698,5074,-699,5075,-699,5076,-699,5077,-699,5078,-700,5079,-700,5080,-700,5081,-701,5082,-701,5083,-701,5084,-702,5085,-702,5086,-702,5087,-703,5088,-703,5089,-703,5090,-704,5090,-704,5091,-704,5092,-705,5093,-705,5094,-705,5095,-706,5096,-706,5097,-706,5098,-707,5099,-707,5100,-707,5101,-707,5102,-708,5103,-708,5104,-708,5105,-709,5106,-709,5107,-709,5108,-710,5109,-710,5110,-710,5111,-711,5111,-711,5112,-711,5113,-712,5114,-712,5115,-712,5116,-712,5117,-713,5118,-713,5119,-713,5120,-714,5121,-714,5122,-714,5123,-715,5124,-715,5125,-715,5126,-715,5127,-716,5128,-716,5129,-716,5130,-716,5131,-717,5132,-717,5132,-717,5133,-718,5134,-718,5135,-718,5136,-718,5137,-719,5138,-719,5139,-719,5140,-719,5141,-719,5142,-720,5143,-720,5144,-720,5145,-720,5146,-720,5147,-721,5148,-721,5149,-721,5150,-721,5151,-721,5152,-722,5153,-722,5153,-722,5154,-722,5155,-722,5156,-722,5157,-723,5158,-723,5159,-723,5160,-723,5161,-723,5162,-723,5163,-723,5164,-724,5165,-724,5166,-724,5167,-724,5168,-724,5169,-724,5170,-724,5171,-724,5172,-724,5173,-724,5174,-724,5174,-725,5175,-725,5176,-725,5177,-725,5178,-725,5179,-725,5180,-725,5181,-725,5182,-725,5183,-725,5184,-725,5185,-725,5186,-725,5191,-725,5192,-725,5193,-725,5194,-725,5195,-725,5195,-725,5196,-725,5197,-725,5198,-725,5199,-725,5200,-725,5201,-725,5202,-725,5203,-724,5204,-724,5205,-724,5206,-724,5207,-724,5208,-724,5209,-724,5210,-724,5211,-724,5212,-724,5213,-724,5214,-724,5215,-724,5216,-723,5216,-723,5217,-723,5218,-723,5219,-723,5220,-723,5221,-723,5222,-723,5223,-723,5224,-722,5225,-722,5226,-722,5227,-722,5228,-722,5229,-722,5230,-722,5231,-722,5232,-721,5233,-721,5234,-721,5235,-721,5236,-721,5237,-721,5237,-721,5238,-720,5239,-720,5240,-720,5241,-720,5242,-720,5243,-720,5244,-720,5245,-719,5246,-719,5247,-719,5248,-719,5249,-719,5250,-719,5251,-719,5252,-718,5253,-718,5254,-718,5255,-718,5256,-718,5257,-718,5258,-717,5258,-717,5259,-717,5260,-717,5261,-717,5262,-717,5263,-717,5264,-716,5265,-716,5266,-716,5267,-716,5268,-716,5269,-716,5270,-716,5271,-715,5272,-715,5273,-715,5274,-715,5275,-715,5276,-715,5277,-715,5278,-714,5279,-714,5279,-714,5280,-714,5281,-714,5282,-714,5283,-714,5284,-714,5285,-713,5286,-713,5287,-713,5288,-713,5289,-713,5290,-713,5291,-713,5292,-713,5293,-713,5294,-712,5295,-712,5296,-712,5297,-712,5298,-712,5299,-712,5300,-712,5300,-712,5301,-712,5302,-712,5303,-711,5304,-711,5305,-711,5306,-711,5307,-711,5308,-711,5309,-711,5310,-711,5311,-711,5312,-711,5313,-711,5314,-711,5315,-711,5316,-711,5317,-711,5318,-710,5319,-710,5320,-710,5321,-710,5321,-710,5322,-710,5323,-710,5324,-710,5325,-710,5326,-710,5327,-710,5328,-710,5329,-710,5330,-710,5331,-710,5332,-710,5333,-710,5334,-710,5335,-710,5336,-710,5337,-710,5338,-710,5343,-710,5344,-710,5345,-710,5346,-710,5347,-710,5348,-710,5349,-710,5350,-710,5351,-710,5352,-710,5353,-710,5354,-710,5355,-710,5356,-710,5357,-710,5358,-710,5359,-710,5360,-710,5361,-710,5362,-710,5363,-710,5363,-710,5364,-710,5365,-710,5366,-711,5367,-711,5368,-711,5369,-711,5370,-711,5371,-711,5372,-711,5373,-711,5374,-711,5375,-711,5376,-711,5377,-711,5378,-711,5379,-711,5380,-711,5381,-711,5382,-711,5383,-711,5384,-712,5384,-712,5385,-712,5386,-712,5387,-712,5388,-712,5389,-712,5390,-712,5391,-712,5392,-712,5393,-712,5394,-712,5395,-712,5396,-712,5397,-712,5398,-713,5399,-713,5400,-713,5401,-713,5402,-713,5403,-713,5404,-713,5405,-713,5405,-713,5406,-713,5407,-713,5408,-713,5409,-713,5410,-713,5411,-714,5412,-714,5413,-714,5414,-714,5415,-714,5416,-714,5417,-714,5418,-714,5419,-714,5420,-714,5421,-714,5422,-714,5423,-714,5424,-714,5425,-715,5426,-715,5426,-715,5427,-715,5428,-715,5429,-715,5430,-715,5431,-715,5432,-715,5433,-715,5434,-715,5435,-715,5436,-715,5437,-715,5438,-715,5439,-715,5440,-715,5441,-716,5442,-716,5443,-716,5444,-716,5445,-716,5446,-716,5447,-716,5447,-716,5448,-716,5449,-716,5450,-716,5451,-716,5452,-716,5453,-716,5454,-716,5455,-716,5456,-716,5457,-716,5458,-716,5459,-716,5460,-716,5461,-716,5462,-716,5463,-717,5464,-717,5465,-717,5466,-717,5467,-717,5468,-717,5468,-717,5469,-717,5470,-717,5471,-717,5472,-717,5473,-717,5474,-717,5475,-717,5476,-717,5477,-717,5478,-717,5479,-717,5480,-717,5481,-717,5482,-717,5483,-717,5484,-717,5485,-717,5486,-717,5487,-717,5488,-717,5489,-717,5497,-717,5498,-717,5499,-717,5500,-717,5501,-717,5502,-717,5503,-717,5504,-717,5505,-717,5506,-717,5507,-717,5508,-717,5509,-717,5510,-717,5510,-717,5511,-717,5512,-717,5513,-717,5514,-717,5515,-717,5516,-717,5517,-717,5518,-717,5519,-717,5520,-717,5521,-717,5522,-717,5523,-717,5524,-717,5525,-717,5526,-717,5527,-716,5528,-716,5529,-716,5530,-716,5531,-716,5531,-716,5532,-716,5533,-716,5534,-716,5535,-716,5536,-716,5537,-716,5538,-716,5539,-716,5540,-716,5541,-716,5542,-716,5543,-716,5544,-716,5545,-716,5546,-716,5547,-716,5548,-716,5549,-716,5550,-716,5551,-716,5552,-716,5552,-716,5553,-716,5554,-716,5555,-716,5556,-716,5557,-715,5558,-715,5559,-715,5560,-715,5561,-715,5562,-715,5563,-715,5564,-715,5565,-715,5566,-715,5567,-715,5568,-715,5569,-715,5570,-715,5571,-715,5572,-715,5573,-715,5573,-715,5574,-715,5575,-715,5576,-715,5577,-715,5578,-715,5579,-715,5580,-715,5581,-715,5582,-715,5583,-715,5584,-715,5585,-715,5586,-715,5587,-714,5588,-714,5589,-714,5590,-714,5591,-714,5592,-714,5593,-714,5594,-714,5594,-714,5595,-714,5596,-714,5597,-714,5598,-714,5599,-714,5600,-714,5601,-714,5602,-714,5603,-714,5604,-714,5605,-714,5606,-714,5607,-714,5608,-714,5609,-714,5610,-714,5611,-714,5612,-714,5613,-714,5614,-714,5615,-714,5615,-714,5616,-714,5617,-714,5618,-714,5619,-714,5620,-714,5621,-714,5622,-714,5623,-714,5624,-714,5625,-714,5626,-714,5627,-714,5628,-714,5629,-714,5630,-714,5631,-714,5632,-714,5633,-714,5634,-714,5635,-714,5636,-714,5636,-714,5637,-714,5638,-714,5651,-714,5652,-714,5653,-714,5654,-714,5655,-714,5656,-714,5657,-714,5657,-714,5658,-714,5659,-714,5660,-714,5661,-714,5662,-714,5663,-714,5664,-714,5665,-714,5666,-714,5667,-714,5668,-714,5669,-714,5670,-714,5671,-714,5672,-714,5673,-714,5674,-714,5675,-714,5676,-714,5677,-714,5678,-714,5678,-714,5679,-714,5680,-714,5681,-714,5682,-714,5683,-714,5684,-714,5685,-714,5686,-714,5687,-714,5688,-714,5689,-714,5690,-714,5691,-714,5692,-714,5693,-714,5694,-714,5695,-714,5696,-714,5697,-714,5698,-714,5699,-714,5699,-714,5700,-714,5701,-714,5702,-714,5703,-714,5704,-714,5705,-714,5706,-714,5707,-714,5708,-714,5709,-714,5710,-714,5711,-714,5712,-714,5713,-714,5714,-714,5715,-714,5716,-714,5717,-714,5718,-714,5719,-715,5720,-715,5720,-715,5721,-715,5722,-715,5723,-715,5724,-715,5725,-715,5726,-715,5727,-715,5728,-715,5729,-715,5730,-715,5731,-715,5732,-715,5733,-715,5734,-715,5735,-715,5736,-715,5737,-715,5738,-715,5739,-715,5740,-715,5741,-715,5741,-715,5742,-715,5743,-715,5744,-715,5745,-715,5746,-715,5747,-715,5748,-715,5749,-715,5750,-715,5751,-715,5752,-715,5753,-715,5754,-715,5755,-715,5756,-715,5757,-715,5758,-715,5759,-715,5760,-715,5761,-715,5762,-715,5762,-715,5763,-715,5764,-715,5765,-715,5766,-715,5767,-715,5768,-715,5769,-715,5770,-715,5771,-715,5772,-715,5773,-715,5774,-715,5775,-715,5776,-715,5777,-715,5778,-715,5779,-715,5780,-715,5781,-715,5786,-715,5787,-715,5806,-715,5807,-715,5813,-715,5814,-715,5815,-715,5816,-715,5817,-715,5818,-715,5819,-715,5820,-715,5821,-715,5822,-715,5823,-715,5824,-715,5825,-715,5825,-715,5826,-715,5827,-715,5828,-715,5829,-715,5830,-715,5831,-715,5832,-715,5833,-715,5834,-715,5835,-715,5836,-715,5837,-715,5838,-715,5839,-715,5840,-715,5841,-715,5842,-715,5843,-715,5844,-715,5845,-715,5846,-715,5846,-715,5847,-715,5848,-715,5849,-715,5850,-715,5851,-715,5852,-715,5853,-715,5854,-715,5855,-715,5856,-715,5857,-715,5858,-715,5859,-715,5860,-715,5861,-715,5862,-715,5863,-715,5864,-715,5865,-715,5866,-715,5867,-715,5867,-715,5868,-715,5869,-715,5870,-715,5871,-715,5872,-715,5873,-715,5874,-715,5875,-715,5876,-715,5877,-715,5878,-715,5879,-715,5880,-715,5881,-715,5882,-715,5883,-715,5884,-715,5885,-715,5886,-715,5887,-715,5888,-715,5888,-715,5889,-715,5890,-715,5891,-715,5892,-715,5893,-715,5894,-715,5895,-715,5896,-715,5897,-715,5898,-715,5899,-715,5900,-715,5901,-715,5902,-715,5903,-715,5904,-715,5905,-715,5906,-715,5907,-715,5908,-715,5909,-715,5909,-715,5910,-715,5911,-715,5912,-715,5913,-715,5914,-715,5915,-715,5920,-715,5921,-715,5926,-715,5927,-714,5937,-714,5938,-714,5960,-714,5961,-714,5972,-714,5973,-715,5980,-715,5981,-715,5987,-715,5988,-715,5993,-715,5993,-715,5998,-715,5999,-715,6004,-715,6005,-715,6010,-715,6011,-715,6012,-715,6013,-715,6014,-715,6014,-715,6015,-715,6020,-715,6021,-715,6022,-715,6023,-715,6024,-715,6025,-715,6026,-715,6031,-715,6032,-715,6036,-715,6037,-715,6043,-715,6044,-715,6050,-715,6051,-715,6057,-715,6058,-715,6067,-715,6068,-715,6079,-715,6080,-715,6122,-715,6123,-715,6139,-715,6140,-715,6151,-715,6152,-715,6162,-715,6163,-715,6174,-715,6175,-715,6185,-715,6186,-715,6198,-715,6199,-715,6215,-715,6216,-715,6295,-715,6296,-715,6321,-715,6322,-715,6345,-715,6346,-715,6384,-715,6385,-715,6427,-715,6428,-715,6481,-715,6482,-715,6671,-715,6672,-715,6752,-715,6753,-715,6799,-715,6800,-715e" filled="false" stroked="true" strokeweight=".797pt" strokecolor="#231f20">
                <v:path arrowok="t"/>
              </v:shape>
            </v:group>
            <v:group style="position:absolute;left:5353;top:-38;width:1349;height:303" coordorigin="5353,-38" coordsize="1349,303">
              <v:shape style="position:absolute;left:5353;top:-38;width:1349;height:303" coordorigin="5353,-38" coordsize="1349,303" path="m5353,265l6702,265,6702,-38,5353,-38,5353,265xe" filled="true" fillcolor="#ffffff" stroked="false">
                <v:path arrowok="t"/>
                <v:fill type="solid"/>
              </v:shape>
            </v:group>
            <v:group style="position:absolute;left:5353;top:-38;width:1349;height:303" coordorigin="5353,-38" coordsize="1349,303">
              <v:shape style="position:absolute;left:5353;top:-38;width:1349;height:303" coordorigin="5353,-38" coordsize="1349,303" path="m5353,265l6702,265,6702,-38,5353,-38,5353,265xe" filled="false" stroked="true" strokeweight=".398pt" strokecolor="#231f20">
                <v:path arrowok="t"/>
              </v:shape>
            </v:group>
            <v:group style="position:absolute;left:5421;top:114;width:341;height:2" coordorigin="5421,114" coordsize="341,2">
              <v:shape style="position:absolute;left:5421;top:114;width:341;height:2" coordorigin="5421,114" coordsize="341,0" path="m5421,114l5591,114,5761,114e" filled="false" stroked="true" strokeweight=".797pt" strokecolor="#231f2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231F20"/>
          <w:sz w:val="16"/>
        </w:rPr>
        <w:t>Position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(m)</w:t>
      </w:r>
      <w:r>
        <w:rPr>
          <w:rFonts w:ascii="Times New Roman"/>
          <w:sz w:val="16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841" w:val="left" w:leader="none"/>
          <w:tab w:pos="1637" w:val="left" w:leader="none"/>
          <w:tab w:pos="2432" w:val="left" w:leader="none"/>
          <w:tab w:pos="3227" w:val="left" w:leader="none"/>
          <w:tab w:pos="4023" w:val="left" w:leader="none"/>
          <w:tab w:pos="4818" w:val="left" w:leader="none"/>
        </w:tabs>
        <w:spacing w:before="0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1</w:t>
        <w:tab/>
        <w:t>2</w:t>
        <w:tab/>
        <w:t>3</w:t>
        <w:tab/>
        <w:t>4</w:t>
        <w:tab/>
        <w:t>5</w:t>
        <w:tab/>
      </w:r>
      <w:r>
        <w:rPr>
          <w:rFonts w:ascii="Times New Roman"/>
          <w:color w:val="231F20"/>
          <w:sz w:val="16"/>
        </w:rPr>
        <w:t>6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5" w:lineRule="auto" w:before="0"/>
        <w:ind w:left="682" w:right="632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Zoom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entre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3</w:t>
      </w:r>
      <w:r>
        <w:rPr>
          <w:rFonts w:ascii="Century Gothic" w:hAnsi="Century Gothic" w:cs="Century Gothic" w:eastAsia="Century Gothic"/>
          <w:i/>
          <w:color w:val="231F20"/>
          <w:sz w:val="19"/>
          <w:szCs w:val="19"/>
        </w:rPr>
        <w:t>,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8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et 4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s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du</w:t>
      </w:r>
      <w:r>
        <w:rPr>
          <w:rFonts w:ascii="Times New Roman" w:hAnsi="Times New Roman" w:cs="Times New Roman" w:eastAsia="Times New Roman"/>
          <w:color w:val="231F20"/>
          <w:spacing w:val="-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courant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 et</w:t>
      </w:r>
      <w:r>
        <w:rPr>
          <w:rFonts w:ascii="Times New Roman" w:hAnsi="Times New Roman" w:cs="Times New Roman" w:eastAsia="Times New Roman"/>
          <w:color w:val="231F20"/>
          <w:spacing w:val="-7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l’e</w:t>
      </w:r>
      <w:r>
        <w:rPr>
          <w:rFonts w:ascii="Lucida Sans" w:hAnsi="Lucida Sans" w:cs="Lucida Sans" w:eastAsia="Lucida Sans"/>
          <w:color w:val="231F20"/>
          <w:sz w:val="19"/>
          <w:szCs w:val="19"/>
        </w:rPr>
        <w:t>ff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ort</w:t>
      </w:r>
      <w:r>
        <w:rPr>
          <w:rFonts w:ascii="Times New Roman" w:hAnsi="Times New Roman" w:cs="Times New Roman" w:eastAsia="Times New Roman"/>
          <w:color w:val="231F20"/>
          <w:spacing w:val="-6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z w:val="19"/>
          <w:szCs w:val="19"/>
        </w:rPr>
        <w:t>pincement.</w:t>
      </w:r>
      <w:r>
        <w:rPr>
          <w:rFonts w:ascii="Times New Roman" w:hAnsi="Times New Roman" w:cs="Times New Roman" w:eastAsia="Times New Roman"/>
          <w:sz w:val="19"/>
          <w:szCs w:val="19"/>
        </w:rPr>
      </w:r>
    </w:p>
    <w:p>
      <w:pPr>
        <w:spacing w:after="0" w:line="245" w:lineRule="auto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header="0" w:footer="1119" w:top="1060" w:bottom="1300" w:left="1020" w:right="1020"/>
          <w:cols w:num="3" w:equalWidth="0">
            <w:col w:w="883" w:space="40"/>
            <w:col w:w="4899" w:space="241"/>
            <w:col w:w="380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before="6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Times New Roman"/>
          <w:sz w:val="16"/>
        </w:rPr>
      </w:r>
    </w:p>
    <w:p>
      <w:pPr>
        <w:spacing w:before="114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4"/>
          <w:szCs w:val="4"/>
        </w:rPr>
      </w:pPr>
      <w:r>
        <w:rPr/>
        <w:br w:type="column"/>
      </w:r>
      <w:r>
        <w:rPr>
          <w:rFonts w:ascii="Times New Roman"/>
          <w:sz w:val="4"/>
        </w:rPr>
      </w: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1.25pt;height:56.85pt;mso-position-horizontal-relative:char;mso-position-vertical-relative:line" coordorigin="0,0" coordsize="4825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840;top:4;width:2;height:1088" coordorigin="840,4" coordsize="2,1088">
              <v:shape style="position:absolute;left:840;top:4;width:2;height:1088" coordorigin="840,4" coordsize="0,1088" path="m840,1092l840,4e" filled="false" stroked="true" strokeweight=".398pt" strokecolor="#c7c8ca">
                <v:path arrowok="t"/>
              </v:shape>
            </v:group>
            <v:group style="position:absolute;left:1635;top:4;width:2;height:1088" coordorigin="1635,4" coordsize="2,1088">
              <v:shape style="position:absolute;left:1635;top:4;width:2;height:1088" coordorigin="1635,4" coordsize="0,1088" path="m1635,1092l1635,4e" filled="false" stroked="true" strokeweight=".398pt" strokecolor="#c7c8ca">
                <v:path arrowok="t"/>
              </v:shape>
            </v:group>
            <v:group style="position:absolute;left:2431;top:4;width:2;height:1088" coordorigin="2431,4" coordsize="2,1088">
              <v:shape style="position:absolute;left:2431;top:4;width:2;height:1088" coordorigin="2431,4" coordsize="0,1088" path="m2431,1092l2431,4e" filled="false" stroked="true" strokeweight=".398pt" strokecolor="#c7c8ca">
                <v:path arrowok="t"/>
              </v:shape>
            </v:group>
            <v:group style="position:absolute;left:3226;top:4;width:2;height:1088" coordorigin="3226,4" coordsize="2,1088">
              <v:shape style="position:absolute;left:3226;top:4;width:2;height:1088" coordorigin="3226,4" coordsize="0,1088" path="m3226,1092l3226,4e" filled="false" stroked="true" strokeweight=".398pt" strokecolor="#c7c8ca">
                <v:path arrowok="t"/>
              </v:shape>
            </v:group>
            <v:group style="position:absolute;left:4022;top:1001;width:2;height:91" coordorigin="4022,1001" coordsize="2,91">
              <v:shape style="position:absolute;left:4022;top:1001;width:2;height:91" coordorigin="4022,1001" coordsize="0,91" path="m4022,1001l4022,1092e" filled="false" stroked="true" strokeweight=".398pt" strokecolor="#c7c8ca">
                <v:path arrowok="t"/>
              </v:shape>
            </v:group>
            <v:group style="position:absolute;left:4817;top:4;width:2;height:1088" coordorigin="4817,4" coordsize="2,1088">
              <v:shape style="position:absolute;left:4817;top:4;width:2;height:1088" coordorigin="4817,4" coordsize="0,1088" path="m4817,1092l4817,4e" filled="false" stroked="true" strokeweight=".398pt" strokecolor="#c7c8ca">
                <v:path arrowok="t"/>
              </v:shape>
            </v:group>
            <v:group style="position:absolute;left:45;top:1092;width:4773;height:2" coordorigin="45,1092" coordsize="4773,2">
              <v:shape style="position:absolute;left:45;top:1092;width:4773;height:2" coordorigin="45,1092" coordsize="4773,0" path="m45,1092l4817,1092e" filled="false" stroked="true" strokeweight=".398pt" strokecolor="#c7c8ca">
                <v:path arrowok="t"/>
              </v:shape>
            </v:group>
            <v:group style="position:absolute;left:4718;top:772;width:100;height:2" coordorigin="4718,772" coordsize="100,2">
              <v:shape style="position:absolute;left:4718;top:772;width:100;height:2" coordorigin="4718,772" coordsize="100,0" path="m4718,772l4817,772e" filled="false" stroked="true" strokeweight=".398pt" strokecolor="#c7c8ca">
                <v:path arrowok="t"/>
              </v:shape>
            </v:group>
            <v:group style="position:absolute;left:45;top:772;width:3344;height:2" coordorigin="45,772" coordsize="3344,2">
              <v:shape style="position:absolute;left:45;top:772;width:3344;height:2" coordorigin="45,772" coordsize="3344,0" path="m45,772l3388,772e" filled="false" stroked="true" strokeweight=".398pt" strokecolor="#c7c8ca">
                <v:path arrowok="t"/>
              </v:shape>
            </v:group>
            <v:group style="position:absolute;left:4022;top:4;width:2;height:694" coordorigin="4022,4" coordsize="2,694">
              <v:shape style="position:absolute;left:4022;top:4;width:2;height:694" coordorigin="4022,4" coordsize="0,694" path="m4022,4l4022,698e" filled="false" stroked="true" strokeweight=".398pt" strokecolor="#c7c8ca">
                <v:path arrowok="t"/>
              </v:shape>
            </v:group>
            <v:group style="position:absolute;left:45;top:452;width:4773;height:2" coordorigin="45,452" coordsize="4773,2">
              <v:shape style="position:absolute;left:45;top:452;width:4773;height:2" coordorigin="45,452" coordsize="4773,0" path="m45,452l4817,452e" filled="false" stroked="true" strokeweight=".398pt" strokecolor="#c7c8ca">
                <v:path arrowok="t"/>
              </v:shape>
            </v:group>
            <v:group style="position:absolute;left:45;top:132;width:4773;height:2" coordorigin="45,132" coordsize="4773,2">
              <v:shape style="position:absolute;left:45;top:132;width:4773;height:2" coordorigin="45,132" coordsize="4773,0" path="m45,132l4817,132e" filled="false" stroked="true" strokeweight=".398pt" strokecolor="#c7c8ca">
                <v:path arrowok="t"/>
              </v:shape>
            </v:group>
            <v:group style="position:absolute;left:204;top:1063;width:2;height:57" coordorigin="204,1063" coordsize="2,57">
              <v:shape style="position:absolute;left:204;top:1063;width:2;height:57" coordorigin="204,1063" coordsize="0,57" path="m204,1120l204,1063e" filled="false" stroked="true" strokeweight=".199pt" strokecolor="#939598">
                <v:path arrowok="t"/>
              </v:shape>
            </v:group>
            <v:group style="position:absolute;left:363;top:1063;width:2;height:57" coordorigin="363,1063" coordsize="2,57">
              <v:shape style="position:absolute;left:363;top:1063;width:2;height:57" coordorigin="363,1063" coordsize="0,57" path="m363,1120l363,1063e" filled="false" stroked="true" strokeweight=".199pt" strokecolor="#939598">
                <v:path arrowok="t"/>
              </v:shape>
            </v:group>
            <v:group style="position:absolute;left:522;top:1063;width:2;height:57" coordorigin="522,1063" coordsize="2,57">
              <v:shape style="position:absolute;left:522;top:1063;width:2;height:57" coordorigin="522,1063" coordsize="0,57" path="m522,1120l522,1063e" filled="false" stroked="true" strokeweight=".199pt" strokecolor="#939598">
                <v:path arrowok="t"/>
              </v:shape>
            </v:group>
            <v:group style="position:absolute;left:681;top:1063;width:2;height:57" coordorigin="681,1063" coordsize="2,57">
              <v:shape style="position:absolute;left:681;top:1063;width:2;height:57" coordorigin="681,1063" coordsize="0,57" path="m681,1120l681,1063e" filled="false" stroked="true" strokeweight=".199pt" strokecolor="#939598">
                <v:path arrowok="t"/>
              </v:shape>
            </v:group>
            <v:group style="position:absolute;left:999;top:1063;width:2;height:57" coordorigin="999,1063" coordsize="2,57">
              <v:shape style="position:absolute;left:999;top:1063;width:2;height:57" coordorigin="999,1063" coordsize="0,57" path="m999,1120l999,1063e" filled="false" stroked="true" strokeweight=".199pt" strokecolor="#939598">
                <v:path arrowok="t"/>
              </v:shape>
            </v:group>
            <v:group style="position:absolute;left:1158;top:1063;width:2;height:57" coordorigin="1158,1063" coordsize="2,57">
              <v:shape style="position:absolute;left:1158;top:1063;width:2;height:57" coordorigin="1158,1063" coordsize="0,57" path="m1158,1120l1158,1063e" filled="false" stroked="true" strokeweight=".199pt" strokecolor="#939598">
                <v:path arrowok="t"/>
              </v:shape>
            </v:group>
            <v:group style="position:absolute;left:1317;top:1063;width:2;height:57" coordorigin="1317,1063" coordsize="2,57">
              <v:shape style="position:absolute;left:1317;top:1063;width:2;height:57" coordorigin="1317,1063" coordsize="0,57" path="m1317,1120l1317,1063e" filled="false" stroked="true" strokeweight=".199pt" strokecolor="#939598">
                <v:path arrowok="t"/>
              </v:shape>
            </v:group>
            <v:group style="position:absolute;left:1476;top:1063;width:2;height:57" coordorigin="1476,1063" coordsize="2,57">
              <v:shape style="position:absolute;left:1476;top:1063;width:2;height:57" coordorigin="1476,1063" coordsize="0,57" path="m1476,1120l1476,1063e" filled="false" stroked="true" strokeweight=".199pt" strokecolor="#939598">
                <v:path arrowok="t"/>
              </v:shape>
            </v:group>
            <v:group style="position:absolute;left:1794;top:1063;width:2;height:57" coordorigin="1794,1063" coordsize="2,57">
              <v:shape style="position:absolute;left:1794;top:1063;width:2;height:57" coordorigin="1794,1063" coordsize="0,57" path="m1794,1120l1794,1063e" filled="false" stroked="true" strokeweight=".199pt" strokecolor="#939598">
                <v:path arrowok="t"/>
              </v:shape>
            </v:group>
            <v:group style="position:absolute;left:1954;top:1063;width:2;height:57" coordorigin="1954,1063" coordsize="2,57">
              <v:shape style="position:absolute;left:1954;top:1063;width:2;height:57" coordorigin="1954,1063" coordsize="0,57" path="m1954,1120l1954,1063e" filled="false" stroked="true" strokeweight=".199pt" strokecolor="#939598">
                <v:path arrowok="t"/>
              </v:shape>
            </v:group>
            <v:group style="position:absolute;left:2113;top:1063;width:2;height:57" coordorigin="2113,1063" coordsize="2,57">
              <v:shape style="position:absolute;left:2113;top:1063;width:2;height:57" coordorigin="2113,1063" coordsize="0,57" path="m2113,1120l2113,1063e" filled="false" stroked="true" strokeweight=".199pt" strokecolor="#939598">
                <v:path arrowok="t"/>
              </v:shape>
            </v:group>
            <v:group style="position:absolute;left:2272;top:1063;width:2;height:57" coordorigin="2272,1063" coordsize="2,57">
              <v:shape style="position:absolute;left:2272;top:1063;width:2;height:57" coordorigin="2272,1063" coordsize="0,57" path="m2272,1120l2272,1063e" filled="false" stroked="true" strokeweight=".199pt" strokecolor="#939598">
                <v:path arrowok="t"/>
              </v:shape>
            </v:group>
            <v:group style="position:absolute;left:2590;top:1063;width:2;height:57" coordorigin="2590,1063" coordsize="2,57">
              <v:shape style="position:absolute;left:2590;top:1063;width:2;height:57" coordorigin="2590,1063" coordsize="0,57" path="m2590,1120l2590,1063e" filled="false" stroked="true" strokeweight=".199pt" strokecolor="#939598">
                <v:path arrowok="t"/>
              </v:shape>
            </v:group>
            <v:group style="position:absolute;left:2749;top:1063;width:2;height:57" coordorigin="2749,1063" coordsize="2,57">
              <v:shape style="position:absolute;left:2749;top:1063;width:2;height:57" coordorigin="2749,1063" coordsize="0,57" path="m2749,1120l2749,1063e" filled="false" stroked="true" strokeweight=".199pt" strokecolor="#939598">
                <v:path arrowok="t"/>
              </v:shape>
            </v:group>
            <v:group style="position:absolute;left:2908;top:1063;width:2;height:57" coordorigin="2908,1063" coordsize="2,57">
              <v:shape style="position:absolute;left:2908;top:1063;width:2;height:57" coordorigin="2908,1063" coordsize="0,57" path="m2908,1120l2908,1063e" filled="false" stroked="true" strokeweight=".199pt" strokecolor="#939598">
                <v:path arrowok="t"/>
              </v:shape>
            </v:group>
            <v:group style="position:absolute;left:3067;top:1063;width:2;height:57" coordorigin="3067,1063" coordsize="2,57">
              <v:shape style="position:absolute;left:3067;top:1063;width:2;height:57" coordorigin="3067,1063" coordsize="0,57" path="m3067,1120l3067,1063e" filled="false" stroked="true" strokeweight=".199pt" strokecolor="#939598">
                <v:path arrowok="t"/>
              </v:shape>
            </v:group>
            <v:group style="position:absolute;left:3385;top:1063;width:2;height:57" coordorigin="3385,1063" coordsize="2,57">
              <v:shape style="position:absolute;left:3385;top:1063;width:2;height:57" coordorigin="3385,1063" coordsize="0,57" path="m3385,1120l3385,1063e" filled="false" stroked="true" strokeweight=".199pt" strokecolor="#939598">
                <v:path arrowok="t"/>
              </v:shape>
            </v:group>
            <v:group style="position:absolute;left:3544;top:1063;width:2;height:57" coordorigin="3544,1063" coordsize="2,57">
              <v:shape style="position:absolute;left:3544;top:1063;width:2;height:57" coordorigin="3544,1063" coordsize="0,57" path="m3544,1120l3544,1063e" filled="false" stroked="true" strokeweight=".199pt" strokecolor="#939598">
                <v:path arrowok="t"/>
              </v:shape>
            </v:group>
            <v:group style="position:absolute;left:3703;top:1063;width:2;height:57" coordorigin="3703,1063" coordsize="2,57">
              <v:shape style="position:absolute;left:3703;top:1063;width:2;height:57" coordorigin="3703,1063" coordsize="0,57" path="m3703,1120l3703,1063e" filled="false" stroked="true" strokeweight=".199pt" strokecolor="#939598">
                <v:path arrowok="t"/>
              </v:shape>
            </v:group>
            <v:group style="position:absolute;left:3863;top:1063;width:2;height:57" coordorigin="3863,1063" coordsize="2,57">
              <v:shape style="position:absolute;left:3863;top:1063;width:2;height:57" coordorigin="3863,1063" coordsize="0,57" path="m3863,1120l3863,1063e" filled="false" stroked="true" strokeweight=".199pt" strokecolor="#939598">
                <v:path arrowok="t"/>
              </v:shape>
            </v:group>
            <v:group style="position:absolute;left:4181;top:1063;width:2;height:57" coordorigin="4181,1063" coordsize="2,57">
              <v:shape style="position:absolute;left:4181;top:1063;width:2;height:57" coordorigin="4181,1063" coordsize="0,57" path="m4181,1120l4181,1063e" filled="false" stroked="true" strokeweight=".199pt" strokecolor="#939598">
                <v:path arrowok="t"/>
              </v:shape>
            </v:group>
            <v:group style="position:absolute;left:4340;top:1063;width:2;height:57" coordorigin="4340,1063" coordsize="2,57">
              <v:shape style="position:absolute;left:4340;top:1063;width:2;height:57" coordorigin="4340,1063" coordsize="0,57" path="m4340,1120l4340,1063e" filled="false" stroked="true" strokeweight=".199pt" strokecolor="#939598">
                <v:path arrowok="t"/>
              </v:shape>
            </v:group>
            <v:group style="position:absolute;left:4499;top:1063;width:2;height:57" coordorigin="4499,1063" coordsize="2,57">
              <v:shape style="position:absolute;left:4499;top:1063;width:2;height:57" coordorigin="4499,1063" coordsize="0,57" path="m4499,1120l4499,1063e" filled="false" stroked="true" strokeweight=".199pt" strokecolor="#939598">
                <v:path arrowok="t"/>
              </v:shape>
            </v:group>
            <v:group style="position:absolute;left:4658;top:1063;width:2;height:57" coordorigin="4658,1063" coordsize="2,57">
              <v:shape style="position:absolute;left:4658;top:1063;width:2;height:57" coordorigin="4658,1063" coordsize="0,57" path="m4658,1120l4658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840;top:1049;width:2;height:86" coordorigin="840,1049" coordsize="2,86">
              <v:shape style="position:absolute;left:840;top:1049;width:2;height:86" coordorigin="840,1049" coordsize="0,86" path="m840,1134l840,1049e" filled="false" stroked="true" strokeweight=".199pt" strokecolor="#939598">
                <v:path arrowok="t"/>
              </v:shape>
            </v:group>
            <v:group style="position:absolute;left:1635;top:1049;width:2;height:86" coordorigin="1635,1049" coordsize="2,86">
              <v:shape style="position:absolute;left:1635;top:1049;width:2;height:86" coordorigin="1635,1049" coordsize="0,86" path="m1635,1134l1635,1049e" filled="false" stroked="true" strokeweight=".199pt" strokecolor="#939598">
                <v:path arrowok="t"/>
              </v:shape>
            </v:group>
            <v:group style="position:absolute;left:2431;top:1049;width:2;height:86" coordorigin="2431,1049" coordsize="2,86">
              <v:shape style="position:absolute;left:2431;top:1049;width:2;height:86" coordorigin="2431,1049" coordsize="0,86" path="m2431,1134l2431,1049e" filled="false" stroked="true" strokeweight=".199pt" strokecolor="#939598">
                <v:path arrowok="t"/>
              </v:shape>
            </v:group>
            <v:group style="position:absolute;left:3226;top:1049;width:2;height:86" coordorigin="3226,1049" coordsize="2,86">
              <v:shape style="position:absolute;left:3226;top:1049;width:2;height:86" coordorigin="3226,1049" coordsize="0,86" path="m3226,1134l3226,1049e" filled="false" stroked="true" strokeweight=".199pt" strokecolor="#939598">
                <v:path arrowok="t"/>
              </v:shape>
            </v:group>
            <v:group style="position:absolute;left:4022;top:1049;width:2;height:86" coordorigin="4022,1049" coordsize="2,86">
              <v:shape style="position:absolute;left:4022;top:1049;width:2;height:86" coordorigin="4022,1049" coordsize="0,86" path="m4022,1134l4022,1049e" filled="false" stroked="true" strokeweight=".199pt" strokecolor="#939598">
                <v:path arrowok="t"/>
              </v:shape>
            </v:group>
            <v:group style="position:absolute;left:4817;top:1049;width:2;height:86" coordorigin="4817,1049" coordsize="2,86">
              <v:shape style="position:absolute;left:4817;top:1049;width:2;height:86" coordorigin="4817,1049" coordsize="0,86" path="m4817,1134l4817,1049e" filled="false" stroked="true" strokeweight=".199pt" strokecolor="#939598">
                <v:path arrowok="t"/>
              </v:shape>
            </v:group>
            <v:group style="position:absolute;left:16;top:932;width:57;height:2" coordorigin="16,932" coordsize="57,2">
              <v:shape style="position:absolute;left:16;top:932;width:57;height:2" coordorigin="16,932" coordsize="57,0" path="m16,932l73,932e" filled="false" stroked="true" strokeweight=".199pt" strokecolor="#939598">
                <v:path arrowok="t"/>
              </v:shape>
            </v:group>
            <v:group style="position:absolute;left:16;top:612;width:57;height:2" coordorigin="16,612" coordsize="57,2">
              <v:shape style="position:absolute;left:16;top:612;width:57;height:2" coordorigin="16,612" coordsize="57,0" path="m16,612l73,612e" filled="false" stroked="true" strokeweight=".199pt" strokecolor="#939598">
                <v:path arrowok="t"/>
              </v:shape>
            </v:group>
            <v:group style="position:absolute;left:16;top:292;width:57;height:2" coordorigin="16,292" coordsize="57,2">
              <v:shape style="position:absolute;left:16;top:292;width:57;height:2" coordorigin="16,292" coordsize="57,0" path="m16,292l73,292e" filled="false" stroked="true" strokeweight=".199pt" strokecolor="#939598">
                <v:path arrowok="t"/>
              </v:shape>
            </v:group>
            <v:group style="position:absolute;left:2;top:1092;width:86;height:2" coordorigin="2,1092" coordsize="86,2">
              <v:shape style="position:absolute;left:2;top:1092;width:86;height:2" coordorigin="2,1092" coordsize="86,0" path="m2,1092l87,1092e" filled="false" stroked="true" strokeweight=".199pt" strokecolor="#939598">
                <v:path arrowok="t"/>
              </v:shape>
            </v:group>
            <v:group style="position:absolute;left:2;top:772;width:86;height:2" coordorigin="2,772" coordsize="86,2">
              <v:shape style="position:absolute;left:2;top:772;width:86;height:2" coordorigin="2,772" coordsize="86,0" path="m2,772l87,772e" filled="false" stroked="true" strokeweight=".199pt" strokecolor="#939598">
                <v:path arrowok="t"/>
              </v:shape>
            </v:group>
            <v:group style="position:absolute;left:2;top:452;width:86;height:2" coordorigin="2,452" coordsize="86,2">
              <v:shape style="position:absolute;left:2;top:452;width:86;height:2" coordorigin="2,452" coordsize="86,0" path="m2,452l87,452e" filled="false" stroked="true" strokeweight=".199pt" strokecolor="#939598">
                <v:path arrowok="t"/>
              </v:shape>
            </v:group>
            <v:group style="position:absolute;left:2;top:132;width:86;height:2" coordorigin="2,132" coordsize="86,2">
              <v:shape style="position:absolute;left:2;top:132;width:86;height:2" coordorigin="2,132" coordsize="86,0" path="m2,132l87,132e" filled="false" stroked="true" strokeweight=".199pt" strokecolor="#939598">
                <v:path arrowok="t"/>
              </v:shape>
            </v:group>
            <v:group style="position:absolute;left:45;top:1092;width:4733;height:2" coordorigin="45,1092" coordsize="4733,2">
              <v:shape style="position:absolute;left:45;top:1092;width:4733;height:2" coordorigin="45,1092" coordsize="4733,0" path="m45,1092l4777,1092e" filled="false" stroked="true" strokeweight=".398pt" strokecolor="#231f20">
                <v:path arrowok="t"/>
              </v:shape>
            </v:group>
            <v:group style="position:absolute;left:4753;top:1060;width:64;height:64" coordorigin="4753,1060" coordsize="64,64">
              <v:shape style="position:absolute;left:4753;top:1060;width:64;height:64" coordorigin="4753,1060" coordsize="64,64" path="m4753,1060l4777,1092,4753,1123,4817,1092,4753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77;width:4772;height:1015" coordorigin="45,77" coordsize="4772,1015">
              <v:shape style="position:absolute;left:45;top:77;width:4772;height:1015" coordorigin="45,77" coordsize="4772,1015" path="m45,1092l45,328,46,334,47,339,48,345,49,350,50,355,51,361,52,366,53,371,54,376,55,381,56,386,57,391,58,396,59,401,60,406,61,411,62,415,63,420,64,425,65,429,66,434,66,438,67,443,68,447,69,452,70,456,71,460,72,465,73,469,74,473,75,477,76,481,77,485,78,490,79,494,80,498,81,501,82,505,83,509,84,513,85,517,86,521,87,524,87,528,88,532,89,535,90,539,91,542,92,546,93,549,94,553,95,556,96,560,97,563,98,566,99,569,100,573,101,576,102,579,103,582,104,585,105,589,106,592,107,595,108,598,108,601,109,604,110,607,111,610,112,612,113,615,114,618,115,621,116,624,117,626,118,629,119,632,120,635,121,637,122,640,123,642,124,645,125,647,126,650,127,653,128,655,129,657,129,660,130,662,131,665,132,667,133,669,134,672,135,674,136,676,137,679,138,681,139,683,140,685,141,687,142,689,143,692,144,694,145,696,146,698,147,700,148,702,149,704,150,706,150,708,151,710,152,712,153,714,154,716,155,718,156,719,157,721,158,723,159,725,160,727,161,728,162,730,163,732,164,734,165,735,166,737,167,739,168,740,169,742,170,744,171,745,171,747,172,749,173,750,174,752,175,753,176,755,177,756,178,758,179,759,180,761,181,762,182,764,183,765,184,766,185,768,186,769,187,771,188,772,189,773,190,775,191,776,192,777,192,779,193,780,194,781,195,782,196,784,197,785,198,786,199,787,200,789,201,790,202,791,203,792,204,793,205,794,206,796,207,797,208,798,209,799,210,800,211,801,212,802,213,803,213,804,214,805,215,806,216,807,217,808,218,809,219,810,220,811,226,817,227,818,228,819,229,820,230,821,231,822,232,823,233,823,234,824,234,825,235,826,236,827,237,828,238,828,239,829,240,830,241,831,242,832,243,832,244,833,245,834,246,835,247,836,248,836,249,837,250,838,251,838,252,839,253,840,254,841,255,841,255,842,256,843,257,843,258,844,259,845,260,845,265,849,266,849,267,850,268,850,269,851,270,852,271,852,272,853,273,853,274,854,275,854,276,855,276,856,277,856,278,857,279,857,280,858,281,858,282,859,283,859,284,860,285,860,286,861,287,861,288,862,289,862,290,863,291,863,292,864,293,864,294,865,295,865,296,866,297,866,297,867,298,867,299,867,300,868,301,868,302,869,303,869,304,870,305,870,306,870,307,871,308,871,309,872,310,872,311,872,312,873,313,873,314,874,315,874,316,874,317,875,318,875,318,875,319,876,320,876,321,876,322,877,323,877,324,877,325,878,326,878,327,878,328,879,329,879,330,879,331,880,332,880,333,880,334,881,335,881,336,881,337,882,338,882,339,882,339,882,340,883,341,883,342,883,343,884,344,884,345,884,346,884,347,885,348,885,349,885,350,885,351,886,352,886,353,886,354,886,355,887,356,887,357,887,358,887,359,888,359,888,360,888,361,888,362,889,363,889,364,889,365,889,366,889,367,890,368,890,369,890,370,890,371,891,372,891,373,891,374,891,375,891,376,892,377,892,378,892,379,892,380,892,380,892,381,893,382,893,383,893,384,893,385,893,386,894,387,894,388,894,389,894,390,894,391,894,392,895,393,895,394,895,395,895,396,895,397,895,398,895,399,896,400,896,401,896,401,896,402,896,403,896,404,896,405,897,406,897,407,897,408,897,409,897,410,897,411,897,412,898,413,898,414,898,415,898,416,898,417,898,418,898,419,898,420,899,421,899,422,899,422,899,423,899,424,899,425,899,426,899,427,899,428,900,429,900,430,900,431,900,432,900,433,900,434,900,435,900,436,900,437,900,438,901,439,901,440,901,441,901,442,901,443,901,443,901,444,901,445,901,446,901,447,901,448,902,449,902,450,902,451,902,452,902,453,902,454,902,455,902,456,902,457,902,458,902,459,902,460,902,461,903,462,903,463,903,464,903,464,903,465,903,466,903,467,903,468,903,469,903,470,903,471,903,472,903,473,903,474,903,475,903,476,904,477,904,478,904,479,904,480,904,481,904,482,904,483,904,484,904,485,904,485,904,486,904,487,904,488,904,489,904,490,904,491,904,492,904,493,904,494,904,495,905,496,905,497,905,498,905,499,905,500,905,501,905,502,905,503,905,504,905,505,905,506,905,506,905,507,905,508,905,509,905,510,905,511,905,512,905,513,905,514,905,515,905,516,905,517,905,518,905,519,905,520,905,521,905,522,905,523,906,524,906,525,906,526,906,527,906,527,906,528,906,529,906,530,906,531,906,532,906,533,906,534,906,535,906,536,906,537,906,538,906,539,906,540,906,541,906,542,906,543,906,544,906,545,906,546,906,547,906,548,906,548,906,549,906,550,906,551,906,552,906,553,906,554,906,555,906,556,906,557,906,558,906,559,906,560,906,561,906,562,906,563,906,564,906,565,906,566,906,567,906,568,906,569,906,569,906,570,906,571,906,572,906,573,906,574,906,575,906,576,906,577,906,578,906,579,906,584,906,585,906,607,906,608,906,612,906,613,906,614,906,615,906,616,906,617,906,618,906,619,906,620,906,621,906,622,906,623,906,624,906,625,906,626,906,627,906,628,906,629,906,630,906,631,906,632,906,632,906,633,906,634,906,635,906,636,906,637,906,638,906,639,906,640,906,641,906,642,906,643,906,644,906,645,906,646,906,647,906,648,906,649,906,650,906,651,906,652,906,653,906,653,906,654,906,655,906,656,906,657,906,658,906,659,906,660,906,661,906,662,906,663,906,664,906,665,906,666,906,667,906,668,906,669,906,670,906,671,906,672,906,673,906,674,906,674,906,675,906,676,906,677,906,678,906,679,906,680,906,681,906,682,906,683,906,684,906,685,906,686,906,687,906,688,906,689,906,690,906,691,906,692,905,693,905,694,905,695,905,695,905,696,905,697,905,698,905,699,905,700,905,701,905,702,905,703,905,704,905,705,905,706,905,707,905,708,905,709,905,710,905,711,905,712,905,713,905,714,905,715,905,716,905,716,905,717,905,718,905,719,905,720,905,721,905,722,905,723,905,724,905,725,905,726,905,727,905,728,905,729,905,730,905,731,905,732,905,733,905,734,905,735,905,736,905,737,905,737,905,738,905,739,905,740,905,741,905,742,905,743,905,744,905,745,904,746,904,747,904,748,904,749,904,750,904,751,904,752,904,753,904,754,904,755,904,756,904,757,904,758,904,758,904,759,904,760,904,761,904,762,904,763,904,764,904,765,904,766,904,767,904,768,904,769,904,770,904,771,904,772,904,773,904,774,904,775,904,776,904,777,904,778,904,779,904,779,904,780,904,781,904,782,904,783,904,784,904,785,904,786,904,787,904,788,904,789,904,790,904,791,904,792,903,793,903,794,903,795,903,796,903,797,903,798,903,799,903,800,903,800,903,801,903,802,903,803,903,804,903,805,903,806,903,807,903,808,903,809,903,810,903,811,903,812,903,813,903,814,903,815,903,816,903,817,903,818,903,819,903,820,903,821,903,821,903,822,903,823,903,824,903,825,903,826,903,827,903,828,903,829,903,830,903,831,903,832,903,833,903,834,902,835,902,836,902,837,902,838,902,839,902,840,902,841,902,842,902,842,902,843,902,844,902,845,902,846,902,847,902,848,902,849,902,850,902,851,902,852,902,853,902,854,902,855,902,856,902,857,902,858,902,859,902,860,902,861,902,862,902,863,902,863,902,864,902,865,902,866,902,867,902,868,902,869,902,870,902,871,902,872,902,873,902,874,902,875,901,876,901,877,901,878,901,879,901,880,901,881,901,882,901,883,901,884,901,884,901,885,901,886,901,887,901,888,901,889,901,890,901,891,901,892,901,893,901,894,901,895,901,896,901,897,901,898,901,899,901,900,901,901,901,902,901,903,901,904,901,905,901,905,901,906,901,907,901,908,901,909,901,910,901,911,901,912,901,913,901,914,901,915,900,916,900,917,900,918,900,919,900,920,900,921,900,922,900,923,900,924,900,925,900,926,900,926,900,927,900,928,900,929,900,930,900,935,900,936,900,937,900,938,900,939,900,940,900,941,900,942,900,943,900,944,900,945,900,946,900,947,900,947,900,948,900,949,900,950,900,951,900,952,900,953,900,954,899,955,899,956,899,957,899,958,899,959,899,960,899,961,899,962,899,963,899,964,899,965,899,966,899,967,899,968,899,968,899,973,899,974,899,975,899,976,899,977,899,978,899,979,899,980,899,981,899,982,899,983,899,984,899,985,899,986,899,987,899,988,899,989,899,989,899,990,899,991,899,992,899,993,898,994,898,995,898,996,898,997,898,998,898,999,898,1000,898,1001,898,1002,898,1003,898,1004,898,1005,898,1006,898,1007,898,1008,898,1009,898,1010,898,1010,898,1011,898,1012,898,1013,898,1014,898,1015,898,1016,898,1017,898,1018,898,1019,898,1020,898,1021,898,1022,898,1023,898,1024,898,1025,898,1026,898,1027,898,1028,898,1029,898,1030,898,1031,898,1031,897,1032,897,1033,897,1034,897,1035,897,1036,897,1037,897,1038,897,1039,897,1040,897,1041,897,1042,897,1043,897,1044,897,1045,897,1046,897,1047,897,1048,897,1049,897,1050,897,1051,897,1052,897,1052,897,1053,897,1054,897,1055,897,1056,897,1057,897,1058,897,1059,897,1060,897,1061,897,1062,897,1063,897,1064,897,1065,897,1066,897,1067,897,1068,897,1069,897,1070,896,1071,896,1072,896,1073,896,1073,896,1074,896,1075,896,1076,896,1077,896,1078,896,1079,896,1080,896,1081,896,1082,896,1083,896,1084,896,1085,896,1086,896,1087,896,1088,896,1089,896,1090,896,1091,896,1092,896,1093,896,1094,896,1094,896,1095,896,1096,896,1097,896,1098,896,1099,896,1100,896,1101,896,1102,896,1103,896,1104,896,1105,896,1106,896,1107,896,1108,895,1109,895,1110,895,1111,895,1112,895,1113,895,1114,895,1115,895,1115,895,1116,895,1117,895,1118,895,1119,895,1120,895,1121,895,1122,895,1123,895,1124,895,1125,895,1126,895,1127,895,1128,895,1129,895,1130,895,1131,895,1132,895,1133,895,1134,895,1135,895,1136,895,1136,895,1137,895,1138,895,1139,895,1140,895,1141,895,1142,895,1143,895,1144,895,1145,895,1146,894,1147,894,1148,894,1149,894,1150,894,1151,894,1152,894,1153,894,1154,894,1155,894,1156,894,1157,894,1157,894,1158,894,1159,894,1160,894,1161,894,1162,894,1163,894,1164,894,1165,894,1166,894,1167,894,1168,894,1169,894,1170,894,1171,894,1172,894,1173,894,1174,894,1175,894,1176,894,1177,894,1178,894,1178,894,1179,894,1180,894,1181,894,1182,894,1183,894,1184,893,1185,893,1186,893,1187,893,1188,893,1189,893,1190,893,1191,893,1192,893,1193,893,1194,893,1195,893,1196,893,1197,893,1198,893,1199,893,1199,893,1200,893,1201,893,1202,893,1203,893,1204,893,1205,893,1206,893,1207,893,1208,893,1209,893,1210,893,1211,893,1212,893,1213,893,1214,893,1215,893,1216,893,1217,893,1218,893,1219,893,1220,893,1220,893,1221,893,1222,892,1223,892,1224,892,1225,892,1226,892,1227,892,1228,892,1229,892,1230,892,1231,892,1232,892,1233,892,1234,892,1235,892,1236,892,1237,892,1238,892,1239,892,1240,892,1241,892,1241,892,1242,892,1243,892,1244,892,1245,892,1246,892,1247,892,1248,892,1249,892,1250,892,1251,892,1252,892,1253,892,1254,892,1255,892,1256,892,1257,892,1258,892,1259,892,1260,892,1261,892,1262,891,1262,891,1263,891,1264,891,1265,891,1266,891,1267,891,1268,891,1269,891,1270,891,1271,891,1272,891,1273,891,1274,891,1275,891,1276,891,1277,891,1278,891,1279,891,1280,891,1281,891,1282,891,1283,891,1283,891,1284,891,1285,891,1286,891,1287,891,1288,891,1289,891,1290,891,1291,891,1292,891,1293,891,1294,891,1295,891,1296,891,1297,891,1298,891,1299,891,1300,890,1301,890,1302,890,1303,890,1304,890,1304,890,1305,890,1306,890,1307,890,1308,890,1309,890,1310,890,1311,890,1312,890,1313,890,1314,890,1315,890,1316,890,1317,890,1318,890,1319,890,1320,890,1321,890,1322,890,1323,890,1324,890,1325,890,1325,890,1326,890,1327,890,1328,890,1329,890,1330,890,1331,890,1332,890,1333,890,1334,890,1335,890,1336,890,1337,890,1338,889,1339,889,1340,889,1341,889,1342,889,1343,889,1344,889,1345,889,1346,889,1346,889,1347,889,1348,889,1349,889,1350,889,1351,889,1352,889,1353,889,1354,889,1355,889,1356,889,1357,889,1358,889,1359,889,1360,889,1361,889,1362,889,1363,889,1364,889,1365,889,1366,889,1367,889,1367,889,1368,889,1369,889,1370,889,1371,889,1372,889,1373,889,1374,889,1375,889,1376,888,1377,888,1378,888,1379,888,1380,888,1381,888,1382,888,1383,888,1384,888,1385,888,1386,888,1387,888,1388,888,1388,888,1389,888,1390,888,1391,888,1392,888,1393,888,1394,888,1395,888,1396,888,1397,888,1398,888,1399,888,1400,888,1401,888,1402,888,1403,888,1404,888,1405,888,1406,888,1407,888,1408,888,1409,888,1409,888,1410,888,1411,888,1412,888,1413,888,1414,888,1415,887,1416,887,1417,887,1418,887,1419,887,1420,887,1421,887,1422,887,1423,887,1424,887,1425,887,1426,887,1427,887,1428,887,1429,887,1430,887,1430,887,1431,887,1432,887,1433,887,1434,887,1435,887,1436,887,1437,887,1438,887,1439,887,1440,887,1441,887,1442,887,1443,887,1444,887,1445,887,1446,887,1447,887,1448,887,1449,887,1450,887,1451,887,1451,887,1452,887,1453,886,1454,886,1455,886,1456,886,1457,886,1458,886,1459,886,1460,886,1461,886,1462,886,1463,886,1464,886,1465,886,1466,886,1467,886,1468,886,1469,886,1470,886,1471,886,1472,886,1472,886,1473,886,1474,886,1475,886,1476,886,1477,886,1478,886,1479,886,1480,886,1481,886,1482,886,1483,886,1484,886,1485,886,1486,886,1487,886,1488,886,1489,886,1490,886,1491,886,1492,885,1493,885,1493,885,1494,885,1495,885,1496,885,1497,885,1498,885,1499,885,1500,885,1501,885,1502,885,1503,885,1504,885,1505,885,1506,885,1507,885,1508,885,1509,885,1510,885,1511,885,1512,885,1513,885,1514,885,1514,885,1515,885,1516,885,1517,885,1518,885,1519,885,1520,885,1521,885,1522,885,1523,885,1524,885,1525,885,1526,885,1527,885,1528,885,1529,885,1530,885,1531,884,1532,884,1533,884,1534,884,1535,884,1535,884,1536,884,1537,884,1538,884,1539,884,1540,884,1541,884,1542,884,1543,884,1544,884,1545,884,1546,884,1547,884,1548,884,1549,884,1550,884,1551,884,1552,884,1553,884,1554,884,1555,884,1556,884,1556,884,1557,884,1558,884,1559,884,1560,884,1561,884,1562,884,1563,884,1564,884,1565,884,1566,884,1567,884,1568,884,1569,884,1570,883,1571,883,1572,883,1573,883,1574,883,1575,883,1576,883,1577,883,1577,883,1578,883,1579,883,1580,883,1581,883,1582,883,1583,883,1584,883,1585,883,1586,883,1587,883,1588,883,1589,883,1590,883,1591,883,1592,883,1593,883,1594,883,1595,883,1596,883,1597,883,1598,883,1598,883,1599,883,1600,883,1601,883,1602,883,1603,883,1604,883,1605,883,1606,883,1607,883,1608,882,1609,882,1610,882,1611,882,1612,882,1613,882,1614,882,1615,882,1616,882,1617,882,1618,882,1619,882,1619,882,1620,882,1621,882,1622,882,1623,882,1624,882,1625,882,1626,882,1627,882,1628,882,1629,882,1630,882,1631,882,1632,882,1633,882,1634,882,1635,882,1636,882,1637,882,1638,882,1639,882,1640,882,1640,882,1641,882,1642,882,1643,882,1644,882,1645,882,1646,882,1647,881,1648,881,1649,881,1650,881,1651,881,1652,881,1653,881,1654,881,1655,881,1656,881,1657,881,1658,881,1659,881,1660,881,1661,881,1661,881,1662,881,1663,881,1664,881,1665,881,1666,881,1667,881,1668,881,1669,881,1670,881,1671,881,1672,881,1673,881,1674,881,1675,881,1676,881,1677,881,1678,881,1679,881,1680,881,1681,881,1682,881,1682,881,1683,881,1684,881,1685,881,1686,880,1687,880,1688,880,1689,880,1690,880,1691,880,1692,880,1693,880,1694,880,1695,880,1696,880,1697,880,1698,880,1699,880,1700,880,1701,880,1702,880,1703,880,1703,880,1704,880,1705,880,1706,880,1707,880,1708,880,1709,880,1710,880,1711,880,1712,880,1713,880,1714,880,1715,880,1716,880,1717,880,1718,880,1719,880,1720,880,1721,880,1722,880,1723,880,1724,880,1724,880,1725,879,1726,879,1727,879,1728,879,1729,879,1730,879,1731,879,1732,879,1733,879,1734,879,1735,879,1736,879,1737,879,1738,879,1739,879,1740,879,1741,879,1742,879,1743,879,1744,879,1744,879,1745,879,1746,879,1747,879,1748,879,1749,879,1750,879,1751,879,1752,879,1753,879,1754,879,1755,879,1756,879,1757,879,1758,879,1759,879,1760,879,1761,879,1762,879,1763,879,1764,879,1765,878,1765,878,1766,878,1767,878,1768,878,1769,878,1770,878,1771,878,1772,878,1773,878,1774,878,1775,878,1776,878,1777,878,1778,878,1779,878,1780,878,1781,878,1782,878,1783,878,1784,878,1785,878,1786,878,1786,878,1787,878,1788,878,1789,878,1790,878,1791,878,1792,878,1793,878,1794,878,1795,878,1796,878,1797,878,1798,878,1799,878,1800,878,1801,878,1802,878,1803,878,1804,877,1805,877,1806,877,1807,877,1807,877,1808,877,1809,877,1810,877,1811,877,1812,877,1813,877,1814,877,1815,877,1816,877,1817,877,1818,877,1819,877,1820,877,1821,877,1822,877,1823,877,1824,877,1825,877,1826,877,1827,877,1828,877,1828,877,1829,877,1830,877,1831,877,1832,877,1833,877,1834,877,1835,877,1836,877,1837,877,1838,877,1839,877,1840,877,1841,877,1842,877,1843,876,1844,876,1845,876,1846,876,1847,876,1848,876,1849,876,1849,876,1850,876,1851,876,1852,876,1853,876,1854,876,1855,876,1856,876,1857,876,1858,876,1859,876,1860,876,1861,876,1862,876,1863,876,1864,876,1865,876,1866,876,1867,876,1868,876,1869,876,1870,876,1870,876,1871,876,1872,876,1873,876,1874,876,1875,876,1876,876,1877,876,1878,876,1879,876,1880,876,1881,876,1882,875,1883,875,1884,875,1885,875,1886,875,1887,875,1888,875,1889,875,1890,875,1891,875,1891,875,1892,875,1893,875,1894,875,1895,875,1896,875,1897,875,1898,875,1899,875,1900,875,1901,875,1902,875,1903,875,1904,875,1905,875,1906,875,1907,875,1908,875,1909,875,1910,875,1911,875,1912,875,1912,875,1913,875,1914,875,1915,875,1916,875,1917,875,1918,875,1919,875,1920,875,1921,875,1922,874,1923,874,1924,874,1925,874,1926,874,1927,874,1928,874,1929,874,1930,874,1931,874,1932,874,1933,874,1933,874,1934,874,1935,874,1936,874,1937,874,1938,874,1939,874,1940,874,1941,874,1942,874,1943,874,1944,874,1945,874,1946,874,1947,874,1948,874,1949,874,1950,874,1951,874,1952,874,1953,874,1954,874,1954,874,1955,874,1956,874,1957,874,1958,874,1959,874,1960,874,1961,873,1962,873,1963,873,1964,873,1965,873,1966,873,1967,873,1968,873,1969,873,1970,873,1971,873,1972,873,1973,873,1974,873,1975,873,1975,873,1976,873,1977,873,1978,873,1979,873,1980,873,1981,873,1982,873,1983,873,1984,873,1985,873,1986,873,1987,873,1988,873,1989,873,1990,873,1991,873,1992,873,1993,873,1994,873,1995,873,1996,873,1996,873,1997,873,1998,873,1999,873,2000,872,2001,872,2002,872,2003,872,2004,872,2005,872,2006,872,2007,872,2008,872,2009,872,2010,872,2011,872,2012,872,2013,872,2014,872,2015,872,2016,872,2017,872,2017,872,2018,872,2019,872,2020,872,2021,872,2022,872,2023,872,2024,872,2025,872,2026,872,2027,872,2028,872,2029,872,2030,872,2031,872,2032,872,2033,872,2034,872,2035,872,2036,872,2037,872,2038,872,2038,872,2039,872,2040,871,2041,871,2042,871,2043,871,2044,871,2045,871,2046,871,2047,871,2048,871,2049,871,2050,871,2051,871,2052,871,2053,871,2054,871,2055,871,2056,871,2057,871,2058,871,2059,871,2059,871,2060,871,2061,871,2062,871,2063,871,2064,871,2065,871,2066,871,2067,871,2068,871,2069,871,2070,871,2071,871,2072,871,2073,871,2074,871,2075,871,2076,871,2077,871,2078,871,2079,871,2080,871,2080,870,2081,870,2082,870,2083,870,2084,870,2085,870,2086,870,2087,870,2088,870,2089,870,2090,870,2091,870,2092,870,2093,870,2094,870,2095,870,2096,870,2097,870,2098,870,2099,870,2100,870,2101,870,2101,870,2102,870,2103,870,2104,870,2105,870,2106,870,2107,870,2108,870,2109,870,2110,870,2111,870,2112,870,2113,870,2114,870,2115,870,2116,870,2117,870,2118,870,2119,870,2120,869,2121,869,2122,869,2122,869,2123,869,2124,869,2125,869,2126,869,2127,869,2128,869,2129,869,2130,869,2131,869,2132,869,2133,869,2134,869,2135,869,2136,869,2137,869,2138,869,2139,869,2140,869,2141,869,2142,869,2143,869,2143,869,2144,869,2145,869,2146,869,2147,869,2148,869,2149,869,2150,869,2151,869,2152,869,2153,869,2154,869,2155,869,2156,869,2157,869,2158,869,2159,869,2160,868,2161,868,2162,868,2163,868,2164,868,2164,868,2165,868,2166,868,2167,868,2168,868,2169,868,2170,868,2171,868,2172,868,2173,868,2174,868,2175,868,2176,868,2177,868,2178,868,2179,868,2180,868,2181,868,2182,868,2183,868,2184,868,2185,868,2185,868,2186,868,2187,868,2188,868,2189,868,2190,868,2191,868,2192,868,2193,868,2194,868,2195,868,2196,868,2197,868,2198,868,2199,868,2200,867,2201,867,2202,867,2203,867,2204,867,2205,867,2206,867,2206,867,2207,867,2208,867,2209,867,2210,867,2211,867,2212,867,2213,867,2214,867,2215,867,2216,867,2217,867,2218,867,2219,867,2220,867,2221,867,2222,867,2223,867,2224,867,2225,867,2226,867,2227,867,2227,867,2228,867,2229,867,2230,867,2231,867,2232,867,2233,867,2234,867,2235,867,2236,867,2237,867,2238,867,2239,867,2240,866,2241,866,2242,866,2243,866,2244,866,2245,866,2246,866,2247,866,2248,866,2248,866,2249,866,2250,866,2251,866,2252,866,2253,866,2254,866,2255,866,2256,866,2257,866,2258,866,2259,866,2260,866,2261,866,2262,866,2263,866,2264,866,2265,866,2266,866,2267,866,2268,866,2269,866,2269,866,2270,866,2271,866,2272,866,2273,866,2274,866,2275,866,2276,866,2277,866,2278,866,2279,866,2280,865,2281,865,2282,865,2283,865,2284,865,2285,865,2286,865,2287,865,2288,865,2289,865,2290,865,2290,865,2291,865,2292,865,2293,865,2294,865,2295,865,2296,865,2297,865,2298,865,2299,865,2300,865,2301,865,2302,865,2303,865,2304,865,2305,865,2306,865,2307,865,2308,865,2309,865,2310,865,2311,865,2311,865,2312,865,2313,865,2314,865,2315,865,2316,865,2317,865,2318,865,2319,865,2320,864,2321,864,2322,864,2323,864,2324,864,2325,864,2326,864,2327,864,2328,864,2329,864,2330,864,2331,864,2332,864,2332,864,2333,864,2334,864,2335,864,2336,864,2337,864,2338,864,2339,864,2340,864,2341,864,2342,864,2343,864,2344,864,2345,864,2346,864,2347,864,2348,864,2349,864,2350,864,2351,864,2352,864,2353,864,2353,864,2354,864,2355,864,2356,864,2357,864,2358,864,2359,864,2360,863,2361,863,2362,863,2363,863,2364,863,2365,863,2366,863,2367,863,2368,863,2369,863,2370,863,2371,863,2372,863,2373,863,2374,863,2374,863,2375,863,2376,863,2377,863,2378,863,2379,863,2380,863,2381,863,2382,863,2383,863,2384,863,2385,863,2386,863,2387,863,2388,863,2389,863,2390,863,2391,863,2392,863,2393,863,2394,863,2395,863,2395,863,2396,863,2397,863,2398,863,2399,863,2400,862,2401,862,2402,862,2403,862,2404,862,2405,862,2406,862,2407,862,2408,862,2409,862,2410,862,2411,862,2412,862,2413,862,2414,862,2415,862,2416,862,2416,862,2417,862,2418,862,2419,862,2420,862,2421,862,2422,862,2423,862,2424,862,2425,862,2426,862,2427,862,2428,862,2429,862,2430,862,2431,862,2432,862,2433,862,2434,862,2435,862,2436,862,2437,862,2437,862,2438,862,2439,862,2440,861,2441,861,2442,861,2443,861,2444,861,2445,861,2446,861,2447,861,2448,861,2449,861,2450,861,2451,861,2452,861,2453,861,2454,861,2455,861,2456,861,2457,861,2458,861,2458,861,2459,861,2460,861,2461,861,2462,861,2463,861,2464,861,2465,861,2466,861,2467,861,2468,861,2469,861,2470,861,2471,861,2472,861,2473,861,2474,861,2475,861,2476,861,2477,861,2478,861,2479,861,2479,861,2480,861,2481,860,2482,860,2483,860,2484,860,2485,860,2486,860,2487,860,2488,860,2489,860,2490,860,2491,860,2492,860,2493,860,2494,860,2495,860,2496,860,2497,860,2498,860,2499,860,2500,860,2500,860,2501,860,2502,860,2503,860,2504,860,2505,860,2506,860,2507,860,2508,860,2509,860,2510,860,2511,860,2512,860,2513,860,2514,860,2515,860,2516,860,2517,860,2518,860,2519,860,2520,860,2521,860,2521,859,2522,859,2523,859,2524,859,2525,859,2526,859,2527,859,2528,859,2529,859,2530,859,2531,859,2532,859,2533,859,2534,859,2535,859,2536,859,2537,859,2538,859,2539,859,2540,859,2541,859,2542,859,2542,859,2543,859,2544,859,2545,859,2546,859,2547,859,2548,859,2549,859,2550,859,2551,859,2552,859,2553,859,2554,859,2555,859,2556,859,2557,859,2558,859,2559,859,2560,859,2561,859,2562,859,2563,858,2563,858,2564,858,2565,858,2566,858,2567,858,2568,858,2569,858,2570,858,2571,858,2572,858,2573,858,2574,858,2575,858,2576,858,2577,858,2578,858,2579,858,2580,858,2581,858,2582,858,2583,858,2584,858,2584,858,2585,858,2586,858,2587,858,2588,858,2589,858,2590,858,2591,858,2592,858,2593,858,2594,858,2595,858,2596,858,2597,858,2598,858,2599,858,2600,858,2601,858,2602,858,2603,857,2604,857,2605,857,2605,857,2606,857,2607,857,2608,857,2609,857,2610,857,2611,857,2612,857,2613,857,2614,857,2615,857,2616,857,2617,857,2618,857,2619,857,2620,857,2621,857,2622,857,2623,857,2624,857,2625,857,2626,857,2626,857,2627,857,2628,857,2629,857,2630,857,2631,857,2632,857,2633,857,2634,857,2635,857,2636,857,2637,857,2638,857,2639,857,2640,857,2641,857,2642,857,2643,857,2644,856,2645,856,2646,856,2647,856,2647,856,2648,856,2649,856,2650,856,2651,856,2652,856,2653,856,2654,856,2655,856,2656,856,2657,856,2658,856,2659,856,2660,856,2661,856,2662,856,2663,856,2664,856,2665,856,2666,856,2667,856,2668,856,2668,856,2669,856,2670,856,2671,856,2672,856,2673,856,2674,856,2675,856,2676,856,2677,856,2678,856,2679,856,2680,856,2681,856,2682,856,2683,856,2684,856,2685,855,2686,855,2687,855,2688,855,2689,855,2689,855,2690,855,2691,855,2692,855,2693,855,2694,855,2695,855,2696,855,2697,855,2698,855,2699,855,2700,855,2701,855,2702,855,2703,855,2704,855,2705,855,2706,855,2707,855,2708,855,2709,855,2710,855,2710,855,2711,855,2712,855,2713,855,2714,855,2715,855,2716,855,2717,855,2718,855,2719,855,2720,855,2721,855,2722,855,2723,855,2724,855,2725,855,2726,854,2727,854,2728,854,2729,854,2730,854,2731,854,2731,854,2732,854,2733,854,2734,854,2735,854,2736,854,2737,854,2738,854,2739,854,2740,854,2741,854,2742,854,2743,854,2744,854,2745,854,2746,854,2747,854,2748,854,2749,854,2750,854,2751,854,2752,854,2752,854,2753,854,2754,854,2755,854,2756,854,2757,854,2758,854,2759,854,2760,854,2761,854,2762,854,2763,854,2764,854,2765,854,2766,853,2767,853,2768,853,2769,853,2770,853,2771,853,2772,853,2773,853,2773,853,2774,853,2775,853,2776,853,2777,853,2778,853,2779,853,2780,853,2781,853,2782,853,2783,853,2784,853,2785,853,2786,853,2787,853,2788,853,2789,853,2790,853,2791,853,2792,853,2793,853,2794,853,2794,853,2795,853,2796,853,2797,853,2798,853,2799,853,2800,853,2801,853,2802,853,2803,853,2804,853,2805,853,2806,853,2807,852,2808,852,2809,852,2810,852,2811,852,2812,852,2813,852,2814,852,2815,852,2815,852,2816,852,2817,852,2818,852,2819,852,2820,852,2821,852,2822,852,2823,852,2824,852,2825,852,2826,852,2827,852,2828,852,2829,852,2830,852,2831,852,2832,852,2833,852,2834,852,2835,852,2836,852,2836,852,2837,852,2838,852,2839,852,2840,852,2841,852,2842,852,2843,852,2844,852,2845,852,2846,852,2847,852,2848,852,2849,851,2850,851,2851,851,2852,851,2853,851,2854,851,2855,851,2856,851,2857,851,2857,851,2858,851,2859,851,2860,851,2861,851,2862,851,2863,851,2864,851,2865,851,2866,851,2867,851,2868,851,2869,851,2870,851,2871,851,2872,851,2873,851,2874,851,2875,851,2876,851,2877,851,2878,851,2878,851,2879,851,2880,851,2881,851,2882,851,2883,851,2884,851,2885,851,2886,851,2887,851,2888,851,2889,851,2890,850,2891,850,2892,850,2893,850,2894,850,2895,850,2896,850,2897,850,2898,850,2899,850,2899,850,2900,850,2901,850,2902,850,2903,850,2904,850,2905,850,2906,850,2907,850,2908,850,2909,850,2910,850,2911,850,2912,850,2913,850,2914,850,2915,850,2916,850,2917,850,2918,850,2919,850,2920,850,2920,850,2921,850,2922,850,2923,850,2924,850,2925,850,2926,850,2927,850,2928,850,2929,850,2930,850,2931,849,2932,849,2933,849,2934,849,2935,849,2936,849,2937,849,2938,849,2939,849,2940,849,2941,849,2941,849,2942,849,2943,849,2944,849,2945,849,2946,849,2947,849,2948,849,2949,849,2950,849,2951,849,2952,849,2953,849,2954,849,2955,849,2956,849,2957,849,2958,849,2959,849,2960,849,2961,849,2962,849,2962,849,2963,849,2964,849,2965,849,2966,849,2967,849,2968,849,2969,849,2970,849,2971,849,2972,848,2973,848,2974,848,2975,848,2976,848,2977,848,2978,848,2979,848,2980,848,2981,848,2982,848,2983,848,2983,848,2984,848,2985,848,2986,848,2987,848,2988,848,2989,848,2990,848,2991,848,2992,848,2993,848,2994,848,2995,848,2996,848,2997,848,2998,848,2999,848,3000,848,3001,848,3002,848,3003,848,3004,848,3004,848,3005,848,3006,848,3007,848,3008,848,3009,848,3010,848,3011,848,3012,848,3013,848,3014,847,3015,847,3016,847,3017,847,3018,847,3019,847,3020,847,3021,847,3022,847,3023,847,3024,847,3025,847,3025,847,3026,847,3027,847,3028,847,3029,847,3030,847,3031,847,3032,847,3033,847,3034,847,3035,847,3036,847,3037,847,3038,847,3039,847,3040,847,3041,847,3042,847,3043,847,3044,847,3045,847,3046,847,3046,847,3047,847,3048,847,3049,847,3050,847,3051,847,3052,847,3053,847,3054,847,3055,846,3056,846,3057,846,3058,846,3059,846,3060,846,3061,846,3062,846,3063,846,3064,846,3065,846,3066,846,3067,846,3067,846,3068,846,3069,846,3070,846,3071,846,3072,846,3073,846,3074,846,3075,846,3076,846,3077,846,3078,846,3079,846,3080,846,3081,846,3082,846,3083,846,3084,846,3085,846,3086,846,3087,846,3088,846,3088,846,3089,846,3090,846,3091,846,3092,846,3093,846,3094,846,3095,846,3096,846,3097,845,3098,845,3099,845,3100,845,3101,845,3102,845,3103,845,3104,845,3105,845,3106,845,3107,845,3108,845,3108,845,3109,845,3110,845,3111,845,3112,845,3113,845,3114,845,3115,845,3116,845,3117,845,3118,845,3140,789,3150,732,3151,726,3152,720,3153,714,3154,707,3155,701,3156,695,3157,688,3158,682,3159,675,3160,668,3161,661,3162,654,3163,647,3164,640,3165,633,3166,626,3167,619,3168,611,3169,604,3170,597,3171,589,3171,582,3172,574,3173,567,3174,559,3175,551,3176,544,3177,536,3178,529,3179,521,3180,513,3181,506,3182,498,3183,490,3184,483,3185,475,3186,467,3187,460,3188,452,3189,444,3190,437,3191,429,3192,422,3192,414,3193,407,3194,399,3195,392,3196,384,3197,377,3198,370,3199,363,3200,355,3201,348,3202,341,3203,334,3204,327,3205,320,3206,314,3207,307,3208,300,3209,294,3210,287,3211,281,3212,274,3213,268,3213,262,3214,256,3215,250,3216,244,3227,184,3241,124,3269,77,3270,77,3302,130,3304,135,3305,138,3306,141,3307,144,3308,147,3309,150,3310,153,3311,157,3312,160,3313,163,3314,166,3315,170,3316,173,3317,176,3318,180,3318,183,3319,187,3320,190,3321,194,3322,197,3323,201,3324,204,3325,208,3326,211,3327,215,3328,218,3329,222,3330,226,3331,229,3332,233,3333,237,3334,240,3335,244,3336,248,3337,251,3338,255,3339,258,3339,262,3340,266,3341,269,3342,273,3343,276,3344,280,3345,284,3346,287,3347,291,3348,294,3349,298,3350,301,3351,304,3352,308,3353,311,3354,315,3355,318,3356,321,3357,324,3358,328,3359,331,3360,334,3360,337,3361,340,3362,343,3363,346,3364,349,3365,352,3366,355,3367,358,3368,361,3369,364,3370,366,3371,369,3372,372,3373,374,3374,377,3375,380,3376,382,3377,384,3378,387,3379,389,3380,392,3381,394,3381,396,3382,398,3383,400,3421,441,3422,441,3450,421,3451,420,3452,419,3453,418,3454,416,3455,415,3456,414,3457,412,3458,411,3464,402,3465,401,3465,399,3466,397,3467,396,3468,394,3469,393,3470,391,3471,389,3472,388,3473,386,3474,385,3475,383,3476,381,3477,379,3478,378,3479,376,3480,374,3481,373,3482,371,3483,369,3484,368,3485,366,3486,364,3486,362,3487,361,3488,359,3489,357,3490,355,3491,354,3492,352,3493,350,3494,349,3495,347,3496,345,3497,344,3498,342,3499,340,3500,339,3505,330,3506,329,3507,327,3507,326,3508,324,3509,323,3510,321,3511,320,3512,318,3513,317,3514,315,3515,314,3516,312,3517,311,3518,309,3519,308,3526,299,3527,298,3545,279,3546,279,3551,275,3552,274,3564,270,3565,269,3566,269,3567,269,3568,269,3572,269,3573,269,3589,271,3590,272,3591,272,3591,272,3592,273,3593,273,3594,274,3595,274,3596,274,3597,275,3598,275,3599,276,3600,276,3601,277,3602,278,3603,278,3604,279,3605,279,3606,280,3612,284,3612,284,3613,285,3614,286,3615,287,3616,287,3617,288,3618,289,3624,293,3625,294,3626,295,3627,296,3628,296,3629,297,3630,298,3631,299,3632,300,3633,300,3633,301,3634,302,3635,303,3636,304,3637,305,3638,305,3639,306,3640,307,3641,308,3642,309,3643,309,3644,310,3645,311,3646,312,3647,313,3648,313,3649,314,3650,315,3651,316,3652,317,3653,317,3654,318,3654,319,3655,320,3656,321,3657,321,3658,322,3659,323,3660,324,3661,324,3662,325,3663,326,3664,326,3665,327,3666,328,3667,328,3668,329,3669,330,3670,330,3671,331,3672,332,3673,332,3674,333,3675,334,3675,334,3676,335,3677,335,3678,336,3679,337,3680,337,3681,338,3682,338,3683,339,3684,339,3685,340,3686,340,3687,341,3688,341,3689,342,3690,342,3691,342,3692,343,3693,343,3694,344,3695,344,3696,344,3696,345,3697,345,3698,345,3699,346,3700,346,3701,346,3702,347,3703,347,3704,347,3705,348,3706,348,3707,348,3708,348,3709,348,3710,349,3711,349,3712,349,3713,349,3714,349,3715,349,3716,350,3717,350,3717,350,3718,350,3719,350,3720,350,3721,350,3722,350,3723,350,3724,350,3725,350,3726,350,3727,350,3728,350,3729,350,3730,350,3731,350,3732,350,3733,350,3734,350,3735,350,3736,350,3737,349,3738,349,3738,349,3739,349,3740,349,3741,349,3742,349,3743,348,3744,348,3745,348,3746,348,3747,348,3748,347,3749,347,3750,347,3751,347,3752,346,3753,346,3754,346,3755,346,3756,345,3757,345,3758,345,3759,345,3759,344,3760,344,3761,344,3762,343,3763,343,3764,343,3765,342,3766,342,3767,342,3768,341,3769,341,3770,341,3771,340,3772,340,3773,340,3774,339,3775,339,3776,338,3777,338,3778,338,3779,337,3780,337,3780,337,3781,336,3782,336,3783,335,3784,335,3785,335,3786,334,3787,334,3788,334,3789,333,3790,333,3791,332,3792,332,3793,332,3794,331,3795,331,3796,330,3797,330,3798,330,3799,329,3800,329,3801,329,3801,328,3802,328,3803,327,3804,327,3805,327,3806,326,3807,326,3808,326,3809,325,3810,325,3811,325,3812,324,3813,324,3814,323,3815,323,3816,323,3817,322,3818,322,3819,322,3820,321,3821,321,3822,321,3822,321,3823,320,3824,320,3825,320,3826,319,3827,319,3828,319,3829,319,3830,318,3831,318,3832,318,3833,317,3834,317,3835,317,3836,317,3837,316,3838,316,3839,316,3840,316,3841,316,3842,315,3843,315,3843,315,3844,315,3845,315,3846,314,3847,314,3848,314,3849,314,3850,314,3851,314,3852,313,3853,313,3854,313,3855,313,3856,313,3857,313,3858,313,3859,312,3860,312,3861,312,3862,312,3863,312,3864,312,3864,312,3865,312,3866,312,3867,312,3868,312,3869,312,3870,312,3871,312,3872,312,3873,312,3874,311,3875,311,3876,311,3877,311,3878,311,3879,311,3880,311,3881,311,3882,312,3883,312,3884,312,3885,312,3885,312,3886,312,3887,312,3888,312,3889,312,3890,312,3891,312,3892,312,3893,312,3894,312,3895,312,3896,312,3897,312,3898,313,3899,313,3900,313,3901,313,3902,313,3903,313,3904,313,3905,313,3906,313,3906,314,3907,314,3908,314,3909,314,3910,314,3911,314,3912,314,3913,314,3914,315,3915,315,3916,315,3917,315,3918,315,3919,315,3920,316,3921,316,3922,316,3923,316,3924,316,3925,316,3926,317,3927,317,3927,317,3928,317,3929,317,3930,317,3931,318,3932,318,3933,318,3934,318,3935,318,3936,319,3937,319,3938,319,3939,319,3940,319,3941,319,3942,320,3943,320,3944,320,3945,320,3946,320,3947,321,3948,321,3948,321,3949,321,3950,321,3951,321,3952,322,3953,322,3954,322,3955,322,3956,322,3957,322,3958,323,3959,323,3960,323,3961,323,3962,323,3963,324,3964,324,3965,324,3966,324,3967,324,3968,324,3969,324,3969,325,3970,325,3971,325,3972,325,3973,325,3974,325,3975,326,3976,326,3977,326,3978,326,3979,326,3980,326,3981,326,3982,327,3983,327,3984,327,3985,327,3986,327,3987,327,3988,327,3989,327,3990,327,3990,328,3991,328,3992,328,3993,328,3994,328,3995,328,3996,328,3997,328,3998,328,3999,328,4000,329,4001,329,4002,329,4003,329,4004,329,4005,329,4006,329,4007,329,4008,329,4009,329,4010,329,4011,329,4011,329,4012,329,4013,329,4014,329,4015,329,4016,330,4017,330,4018,330,4019,330,4020,330,4021,330,4022,330,4023,330,4024,330,4025,330,4026,330,4027,330,4028,330,4029,330,4030,330,4031,330,4032,330,4032,330,4033,330,4034,330,4035,330,4036,330,4037,330,4038,330,4039,330,4040,330,4041,330,4042,330,4043,330,4044,330,4045,329,4046,329,4047,329,4048,329,4049,329,4050,329,4051,329,4052,329,4053,329,4053,329,4054,329,4055,329,4056,329,4057,329,4058,329,4059,329,4060,329,4061,329,4062,329,4063,328,4064,328,4065,328,4066,328,4067,328,4068,328,4069,328,4070,328,4071,328,4072,328,4073,328,4074,328,4074,328,4075,328,4076,327,4077,327,4078,327,4079,327,4080,327,4081,327,4082,327,4083,327,4084,327,4085,327,4086,327,4087,327,4088,326,4089,326,4090,326,4091,326,4092,326,4093,326,4094,326,4095,326,4095,326,4096,326,4097,326,4098,325,4099,325,4100,325,4101,325,4102,325,4103,325,4104,325,4105,325,4106,325,4107,325,4108,325,4109,325,4110,324,4111,324,4112,324,4113,324,4114,324,4115,324,4116,324,4116,324,4117,324,4118,324,4119,324,4120,324,4121,324,4122,323,4123,323,4124,323,4125,323,4126,323,4127,323,4128,323,4129,323,4130,323,4131,323,4132,323,4133,323,4134,323,4135,323,4136,323,4137,322,4137,322,4138,322,4139,322,4140,322,4141,322,4142,322,4143,322,4144,322,4145,322,4146,322,4147,322,4148,322,4149,322,4150,322,4151,322,4152,322,4153,322,4154,322,4155,322,4156,322,4157,322,4158,321,4158,321,4159,321,4160,321,4161,321,4162,321,4163,321,4164,321,4165,321,4166,321,4167,321,4168,321,4169,321,4170,321,4171,321,4172,321,4173,321,4174,321,4175,321,4176,321,4177,321,4178,321,4179,321,4179,321,4180,321,4181,321,4182,321,4183,321,4184,321,4185,321,4186,321,4187,321,4188,321,4189,321,4190,321,4191,321,4192,321,4193,321,4194,321,4195,321,4196,321,4197,321,4198,321,4199,321,4200,321,4200,321,4201,321,4202,321,4203,321,4204,321,4205,321,4206,321,4207,321,4208,321,4209,322,4210,322,4211,322,4212,322,4213,322,4214,322,4215,322,4216,322,4217,322,4218,322,4219,322,4220,322,4221,322,4221,322,4222,322,4223,322,4224,322,4225,322,4226,322,4227,322,4228,322,4229,322,4230,322,4231,322,4232,322,4233,322,4234,322,4235,322,4236,322,4237,323,4238,323,4239,323,4240,323,4241,323,4242,323,4242,323,4243,323,4244,323,4245,323,4246,323,4247,323,4248,323,4249,323,4250,323,4251,323,4252,323,4253,323,4254,323,4255,323,4256,323,4257,323,4258,323,4259,323,4260,324,4261,324,4262,324,4263,324,4263,324,4264,324,4265,324,4266,324,4267,324,4268,324,4269,324,4270,324,4271,324,4272,324,4273,324,4274,324,4275,324,4276,324,4277,324,4278,324,4279,324,4280,324,4281,324,4282,324,4283,324,4284,324,4284,324,4285,324,4286,324,4287,325,4288,325,4289,325,4290,325,4291,325,4292,325,4293,325,4294,325,4295,325,4296,325,4297,325,4298,325,4299,325,4300,325,4301,325,4302,325,4303,325,4304,325,4305,325,4305,325,4306,325,4307,325,4308,325,4309,325,4310,325,4311,325,4312,325,4313,325,4314,325,4315,325,4316,325,4317,325,4318,325,4319,325,4320,325,4321,325,4322,325,4323,325,4324,325,4325,325,4326,325,4326,325,4327,325,4328,325,4341,325,4342,325,4343,325,4344,325,4345,325,4346,325,4347,325,4347,325,4348,325,4349,325,4350,325,4351,325,4352,325,4353,325,4354,325,4355,325,4356,325,4357,325,4358,325,4359,325,4360,325,4361,325,4362,325,4363,325,4364,325,4365,325,4366,325,4367,325,4368,325,4368,325,4369,325,4370,325,4371,325,4372,325,4373,325,4374,325,4375,325,4376,325,4377,325,4378,325,4379,325,4380,325,4381,325,4382,325,4383,325,4384,325,4385,325,4386,325,4387,325,4388,325,4389,325,4389,325,4390,324,4391,324,4392,324,4393,324,4394,324,4395,324,4396,324,4397,324,4398,324,4399,324,4400,324,4401,324,4402,324,4403,324,4404,324,4405,324,4406,324,4407,324,4408,324,4409,324,4410,324,4410,324,4411,324,4412,324,4413,324,4414,324,4415,324,4416,324,4417,324,4418,324,4419,324,4420,324,4421,324,4422,324,4423,324,4424,324,4425,324,4426,324,4427,324,4428,324,4429,324,4430,324,4431,324,4431,324,4432,324,4433,324,4434,324,4435,324,4436,324,4437,324,4438,324,4439,324,4440,324,4441,324,4442,324,4443,324,4444,324,4445,324,4446,323,4447,323,4448,323,4449,323,4450,323,4451,323,4452,323,4452,323,4453,323,4454,323,4455,323,4456,323,4457,323,4458,323,4459,323,4460,323,4461,323,4462,323,4463,323,4464,323,4465,323,4466,323,4467,323,4468,323,4469,323,4470,323,4471,323,4472,323,4472,323,4478,323,4479,323,4493,323,4493,323,4499,323,4500,323,4501,323,4502,323,4503,323,4504,323,4505,323,4506,323,4507,323,4508,323,4509,323,4510,323,4511,323,4512,323,4513,323,4514,323,4514,323,4515,323,4516,323,4517,323,4518,323,4519,323,4520,323,4521,323,4522,323,4523,323,4524,323,4525,323,4526,323,4527,323,4528,323,4529,323,4530,323,4531,323,4532,323,4533,323,4534,324,4535,324,4535,324,4536,324,4537,324,4538,324,4539,324,4540,324,4541,324,4542,324,4543,324,4544,324,4545,324,4546,324,4547,324,4548,324,4549,324,4550,324,4551,324,4552,324,4553,324,4554,324,4555,324,4556,324,4556,324,4557,324,4558,324,4559,324,4560,324,4561,324,4562,324,4563,324,4564,324,4565,324,4566,324,4567,324,4568,324,4569,324,4570,324,4571,324,4572,324,4573,324,4574,324,4575,324,4576,324,4577,324,4577,324,4578,324,4579,324,4580,324,4581,324,4582,324,4583,324,4584,324,4585,324,4586,324,4587,324,4588,324,4589,324,4590,324,4591,324,4592,324,4593,324,4594,324,4595,324,4596,324,4597,324,4598,324,4598,324,4599,324,4600,324,4601,324,4602,324,4603,324,4604,324,4605,324,4606,324,4607,324,4608,324,4609,324,4610,324,4611,324,4616,324,4617,324,4623,324,4624,324,4652,324,4653,324,4661,324,4662,324,4668,324,4669,324,4674,324,4675,324,4676,324,4677,324,4678,324,4679,324,4680,324,4681,324,4682,324,4682,324,4683,324,4684,324,4685,324,4686,324,4687,324,4688,324,4689,324,4690,324,4691,324,4692,324,4693,324,4694,324,4695,324,4696,324,4697,324,4698,324,4699,324,4700,324,4701,324,4702,324,4703,324,4703,324,4704,324,4705,324,4706,324,4707,324,4708,324,4709,324,4710,324,4711,324,4712,324,4713,324,4714,324,4715,324,4716,324,4717,324,4718,324,4719,324,4720,324,4721,324,4722,324,4723,324,4724,324,4724,324,4725,324,4726,324,4727,324,4728,324,4729,324,4730,324,4735,324,4736,324,4741,324,4742,324,4746,324,4747,324,4754,324,4755,324,4764,324,4765,324,4781,324,4782,324,4799,324,4800,324,4815,324,4816,324e" filled="false" stroked="true" strokeweight=".797pt" strokecolor="#231f20">
                <v:path arrowok="t"/>
              </v:shape>
            </v:group>
            <v:group style="position:absolute;left:3388;top:698;width:1331;height:303" coordorigin="3388,698" coordsize="1331,303">
              <v:shape style="position:absolute;left:3388;top:698;width:1331;height:303" coordorigin="3388,698" coordsize="1331,303" path="m3388,1001l4718,1001,4718,698,3388,698,3388,1001xe" filled="true" fillcolor="#ffffff" stroked="false">
                <v:path arrowok="t"/>
                <v:fill type="solid"/>
              </v:shape>
            </v:group>
            <v:group style="position:absolute;left:3388;top:698;width:1331;height:303" coordorigin="3388,698" coordsize="1331,303">
              <v:shape style="position:absolute;left:3388;top:698;width:1331;height:303" coordorigin="3388,698" coordsize="1331,303" path="m3388,1001l4718,1001,4718,698,3388,698,3388,1001xe" filled="false" stroked="true" strokeweight=".398pt" strokecolor="#231f20">
                <v:path arrowok="t"/>
              </v:shape>
            </v:group>
            <v:group style="position:absolute;left:3455;top:849;width:341;height:2" coordorigin="3455,849" coordsize="341,2">
              <v:shape style="position:absolute;left:3455;top:849;width:341;height:2" coordorigin="3455,849" coordsize="341,0" path="m3455,849l3625,849,3795,849e" filled="false" stroked="true" strokeweight=".797pt" strokecolor="#231f20">
                <v:path arrowok="t"/>
              </v:shape>
              <v:shape style="position:absolute;left:3843;top:763;width:775;height:160" type="#_x0000_t20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Courant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(A)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841" w:val="left" w:leader="none"/>
          <w:tab w:pos="1637" w:val="left" w:leader="none"/>
          <w:tab w:pos="2432" w:val="left" w:leader="none"/>
          <w:tab w:pos="3227" w:val="left" w:leader="none"/>
          <w:tab w:pos="4023" w:val="left" w:leader="none"/>
          <w:tab w:pos="4818" w:val="left" w:leader="none"/>
        </w:tabs>
        <w:spacing w:before="41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1</w:t>
        <w:tab/>
        <w:t>2</w:t>
        <w:tab/>
        <w:t>3</w:t>
        <w:tab/>
        <w:t>4</w:t>
        <w:tab/>
        <w:t>5</w:t>
        <w:tab/>
      </w:r>
      <w:r>
        <w:rPr>
          <w:rFonts w:ascii="Times New Roman"/>
          <w:color w:val="231F20"/>
          <w:sz w:val="16"/>
        </w:rPr>
        <w:t>6</w:t>
      </w:r>
      <w:r>
        <w:rPr>
          <w:rFonts w:ascii="Times New Roman"/>
          <w:sz w:val="16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</w:t>
      </w:r>
      <w:r>
        <w:rPr>
          <w:rFonts w:ascii="Times New Roman"/>
          <w:sz w:val="16"/>
        </w:rPr>
      </w:r>
    </w:p>
    <w:p>
      <w:pPr>
        <w:spacing w:before="77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6</w:t>
      </w:r>
      <w:r>
        <w:rPr>
          <w:rFonts w:ascii="Times New Roman"/>
          <w:sz w:val="16"/>
        </w:rPr>
      </w:r>
    </w:p>
    <w:p>
      <w:pPr>
        <w:spacing w:before="74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7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2</w:t>
      </w:r>
      <w:r>
        <w:rPr>
          <w:rFonts w:ascii="Times New Roman"/>
          <w:sz w:val="16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"/>
          <w:szCs w:val="3"/>
        </w:rPr>
      </w:pPr>
      <w:r>
        <w:rPr/>
        <w:br w:type="column"/>
      </w:r>
      <w:r>
        <w:rPr>
          <w:rFonts w:ascii="Times New Roman"/>
          <w:sz w:val="3"/>
        </w:rPr>
      </w: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7.7pt;height:57.05pt;mso-position-horizontal-relative:char;mso-position-vertical-relative:line" coordorigin="0,0" coordsize="2554,1141">
            <v:group style="position:absolute;left:45;top:8;width:2;height:1088" coordorigin="45,8" coordsize="2,1088">
              <v:shape style="position:absolute;left:45;top:8;width:2;height:1088" coordorigin="45,8" coordsize="0,1088" path="m45,1096l45,8e" filled="false" stroked="true" strokeweight=".398pt" strokecolor="#c7c8ca">
                <v:path arrowok="t"/>
              </v:shape>
            </v:group>
            <v:group style="position:absolute;left:671;top:8;width:2;height:1088" coordorigin="671,8" coordsize="2,1088">
              <v:shape style="position:absolute;left:671;top:8;width:2;height:1088" coordorigin="671,8" coordsize="0,1088" path="m671,1096l671,8e" filled="false" stroked="true" strokeweight=".398pt" strokecolor="#c7c8ca">
                <v:path arrowok="t"/>
              </v:shape>
            </v:group>
            <v:group style="position:absolute;left:1297;top:8;width:2;height:1088" coordorigin="1297,8" coordsize="2,1088">
              <v:shape style="position:absolute;left:1297;top:8;width:2;height:1088" coordorigin="1297,8" coordsize="0,1088" path="m1297,1096l1297,8e" filled="false" stroked="true" strokeweight=".398pt" strokecolor="#c7c8ca">
                <v:path arrowok="t"/>
              </v:shape>
            </v:group>
            <v:group style="position:absolute;left:1923;top:8;width:2;height:1088" coordorigin="1923,8" coordsize="2,1088">
              <v:shape style="position:absolute;left:1923;top:8;width:2;height:1088" coordorigin="1923,8" coordsize="0,1088" path="m1923,1096l1923,8e" filled="false" stroked="true" strokeweight=".398pt" strokecolor="#c7c8ca">
                <v:path arrowok="t"/>
              </v:shape>
            </v:group>
            <v:group style="position:absolute;left:2549;top:8;width:2;height:1088" coordorigin="2549,8" coordsize="2,1088">
              <v:shape style="position:absolute;left:2549;top:8;width:2;height:1088" coordorigin="2549,8" coordsize="0,1088" path="m2549,1096l2549,8e" filled="false" stroked="true" strokeweight=".398pt" strokecolor="#c7c8ca">
                <v:path arrowok="t"/>
              </v:shape>
            </v:group>
            <v:group style="position:absolute;left:45;top:1096;width:2505;height:2" coordorigin="45,1096" coordsize="2505,2">
              <v:shape style="position:absolute;left:45;top:1096;width:2505;height:2" coordorigin="45,1096" coordsize="2505,0" path="m45,1096l2549,1096e" filled="false" stroked="true" strokeweight=".398pt" strokecolor="#c7c8ca">
                <v:path arrowok="t"/>
              </v:shape>
            </v:group>
            <v:group style="position:absolute;left:45;top:824;width:2505;height:2" coordorigin="45,824" coordsize="2505,2">
              <v:shape style="position:absolute;left:45;top:824;width:2505;height:2" coordorigin="45,824" coordsize="2505,0" path="m45,824l2549,824e" filled="false" stroked="true" strokeweight=".398pt" strokecolor="#c7c8ca">
                <v:path arrowok="t"/>
              </v:shape>
            </v:group>
            <v:group style="position:absolute;left:45;top:552;width:2505;height:2" coordorigin="45,552" coordsize="2505,2">
              <v:shape style="position:absolute;left:45;top:552;width:2505;height:2" coordorigin="45,552" coordsize="2505,0" path="m45,552l2549,552e" filled="false" stroked="true" strokeweight=".398pt" strokecolor="#c7c8ca">
                <v:path arrowok="t"/>
              </v:shape>
            </v:group>
            <v:group style="position:absolute;left:45;top:280;width:2505;height:2" coordorigin="45,280" coordsize="2505,2">
              <v:shape style="position:absolute;left:45;top:280;width:2505;height:2" coordorigin="45,280" coordsize="2505,0" path="m45,280l2549,280e" filled="false" stroked="true" strokeweight=".398pt" strokecolor="#c7c8ca">
                <v:path arrowok="t"/>
              </v:shape>
            </v:group>
            <v:group style="position:absolute;left:170;top:1067;width:2;height:57" coordorigin="170,1067" coordsize="2,57">
              <v:shape style="position:absolute;left:170;top:1067;width:2;height:57" coordorigin="170,1067" coordsize="0,57" path="m170,1124l170,1067e" filled="false" stroked="true" strokeweight=".199pt" strokecolor="#939598">
                <v:path arrowok="t"/>
              </v:shape>
            </v:group>
            <v:group style="position:absolute;left:295;top:1067;width:2;height:57" coordorigin="295,1067" coordsize="2,57">
              <v:shape style="position:absolute;left:295;top:1067;width:2;height:57" coordorigin="295,1067" coordsize="0,57" path="m295,1124l295,1067e" filled="false" stroked="true" strokeweight=".199pt" strokecolor="#939598">
                <v:path arrowok="t"/>
              </v:shape>
            </v:group>
            <v:group style="position:absolute;left:420;top:1067;width:2;height:57" coordorigin="420,1067" coordsize="2,57">
              <v:shape style="position:absolute;left:420;top:1067;width:2;height:57" coordorigin="420,1067" coordsize="0,57" path="m420,1124l420,1067e" filled="false" stroked="true" strokeweight=".199pt" strokecolor="#939598">
                <v:path arrowok="t"/>
              </v:shape>
            </v:group>
            <v:group style="position:absolute;left:545;top:1067;width:2;height:57" coordorigin="545,1067" coordsize="2,57">
              <v:shape style="position:absolute;left:545;top:1067;width:2;height:57" coordorigin="545,1067" coordsize="0,57" path="m545,1124l545,1067e" filled="false" stroked="true" strokeweight=".199pt" strokecolor="#939598">
                <v:path arrowok="t"/>
              </v:shape>
            </v:group>
            <v:group style="position:absolute;left:796;top:1067;width:2;height:57" coordorigin="796,1067" coordsize="2,57">
              <v:shape style="position:absolute;left:796;top:1067;width:2;height:57" coordorigin="796,1067" coordsize="0,57" path="m796,1124l796,1067e" filled="false" stroked="true" strokeweight=".199pt" strokecolor="#939598">
                <v:path arrowok="t"/>
              </v:shape>
            </v:group>
            <v:group style="position:absolute;left:921;top:1067;width:2;height:57" coordorigin="921,1067" coordsize="2,57">
              <v:shape style="position:absolute;left:921;top:1067;width:2;height:57" coordorigin="921,1067" coordsize="0,57" path="m921,1124l921,1067e" filled="false" stroked="true" strokeweight=".199pt" strokecolor="#939598">
                <v:path arrowok="t"/>
              </v:shape>
            </v:group>
            <v:group style="position:absolute;left:1046;top:1067;width:2;height:57" coordorigin="1046,1067" coordsize="2,57">
              <v:shape style="position:absolute;left:1046;top:1067;width:2;height:57" coordorigin="1046,1067" coordsize="0,57" path="m1046,1124l1046,1067e" filled="false" stroked="true" strokeweight=".199pt" strokecolor="#939598">
                <v:path arrowok="t"/>
              </v:shape>
            </v:group>
            <v:group style="position:absolute;left:1172;top:1067;width:2;height:57" coordorigin="1172,1067" coordsize="2,57">
              <v:shape style="position:absolute;left:1172;top:1067;width:2;height:57" coordorigin="1172,1067" coordsize="0,57" path="m1172,1124l1172,1067e" filled="false" stroked="true" strokeweight=".199pt" strokecolor="#939598">
                <v:path arrowok="t"/>
              </v:shape>
            </v:group>
            <v:group style="position:absolute;left:1422;top:1067;width:2;height:57" coordorigin="1422,1067" coordsize="2,57">
              <v:shape style="position:absolute;left:1422;top:1067;width:2;height:57" coordorigin="1422,1067" coordsize="0,57" path="m1422,1124l1422,1067e" filled="false" stroked="true" strokeweight=".199pt" strokecolor="#939598">
                <v:path arrowok="t"/>
              </v:shape>
            </v:group>
            <v:group style="position:absolute;left:1547;top:1067;width:2;height:57" coordorigin="1547,1067" coordsize="2,57">
              <v:shape style="position:absolute;left:1547;top:1067;width:2;height:57" coordorigin="1547,1067" coordsize="0,57" path="m1547,1124l1547,1067e" filled="false" stroked="true" strokeweight=".199pt" strokecolor="#939598">
                <v:path arrowok="t"/>
              </v:shape>
            </v:group>
            <v:group style="position:absolute;left:1673;top:1067;width:2;height:57" coordorigin="1673,1067" coordsize="2,57">
              <v:shape style="position:absolute;left:1673;top:1067;width:2;height:57" coordorigin="1673,1067" coordsize="0,57" path="m1673,1124l1673,1067e" filled="false" stroked="true" strokeweight=".199pt" strokecolor="#939598">
                <v:path arrowok="t"/>
              </v:shape>
            </v:group>
            <v:group style="position:absolute;left:1798;top:1067;width:2;height:57" coordorigin="1798,1067" coordsize="2,57">
              <v:shape style="position:absolute;left:1798;top:1067;width:2;height:57" coordorigin="1798,1067" coordsize="0,57" path="m1798,1124l1798,1067e" filled="false" stroked="true" strokeweight=".199pt" strokecolor="#939598">
                <v:path arrowok="t"/>
              </v:shape>
            </v:group>
            <v:group style="position:absolute;left:2048;top:1067;width:2;height:57" coordorigin="2048,1067" coordsize="2,57">
              <v:shape style="position:absolute;left:2048;top:1067;width:2;height:57" coordorigin="2048,1067" coordsize="0,57" path="m2048,1124l2048,1067e" filled="false" stroked="true" strokeweight=".199pt" strokecolor="#939598">
                <v:path arrowok="t"/>
              </v:shape>
            </v:group>
            <v:group style="position:absolute;left:2174;top:1067;width:2;height:57" coordorigin="2174,1067" coordsize="2,57">
              <v:shape style="position:absolute;left:2174;top:1067;width:2;height:57" coordorigin="2174,1067" coordsize="0,57" path="m2174,1124l2174,1067e" filled="false" stroked="true" strokeweight=".199pt" strokecolor="#939598">
                <v:path arrowok="t"/>
              </v:shape>
            </v:group>
            <v:group style="position:absolute;left:2299;top:1067;width:2;height:57" coordorigin="2299,1067" coordsize="2,57">
              <v:shape style="position:absolute;left:2299;top:1067;width:2;height:57" coordorigin="2299,1067" coordsize="0,57" path="m2299,1124l2299,1067e" filled="false" stroked="true" strokeweight=".199pt" strokecolor="#939598">
                <v:path arrowok="t"/>
              </v:shape>
            </v:group>
            <v:group style="position:absolute;left:2424;top:1067;width:2;height:57" coordorigin="2424,1067" coordsize="2,57">
              <v:shape style="position:absolute;left:2424;top:1067;width:2;height:57" coordorigin="2424,1067" coordsize="0,57" path="m2424,1124l2424,1067e" filled="false" stroked="true" strokeweight=".199pt" strokecolor="#939598">
                <v:path arrowok="t"/>
              </v:shape>
            </v:group>
            <v:group style="position:absolute;left:45;top:1053;width:2;height:86" coordorigin="45,1053" coordsize="2,86">
              <v:shape style="position:absolute;left:45;top:1053;width:2;height:86" coordorigin="45,1053" coordsize="0,86" path="m45,1138l45,1053e" filled="false" stroked="true" strokeweight=".199pt" strokecolor="#939598">
                <v:path arrowok="t"/>
              </v:shape>
            </v:group>
            <v:group style="position:absolute;left:671;top:1053;width:2;height:86" coordorigin="671,1053" coordsize="2,86">
              <v:shape style="position:absolute;left:671;top:1053;width:2;height:86" coordorigin="671,1053" coordsize="0,86" path="m671,1138l671,1053e" filled="false" stroked="true" strokeweight=".199pt" strokecolor="#939598">
                <v:path arrowok="t"/>
              </v:shape>
            </v:group>
            <v:group style="position:absolute;left:1297;top:1053;width:2;height:86" coordorigin="1297,1053" coordsize="2,86">
              <v:shape style="position:absolute;left:1297;top:1053;width:2;height:86" coordorigin="1297,1053" coordsize="0,86" path="m1297,1138l1297,1053e" filled="false" stroked="true" strokeweight=".199pt" strokecolor="#939598">
                <v:path arrowok="t"/>
              </v:shape>
            </v:group>
            <v:group style="position:absolute;left:1923;top:1053;width:2;height:86" coordorigin="1923,1053" coordsize="2,86">
              <v:shape style="position:absolute;left:1923;top:1053;width:2;height:86" coordorigin="1923,1053" coordsize="0,86" path="m1923,1138l1923,1053e" filled="false" stroked="true" strokeweight=".199pt" strokecolor="#939598">
                <v:path arrowok="t"/>
              </v:shape>
            </v:group>
            <v:group style="position:absolute;left:2549;top:1053;width:2;height:86" coordorigin="2549,1053" coordsize="2,86">
              <v:shape style="position:absolute;left:2549;top:1053;width:2;height:86" coordorigin="2549,1053" coordsize="0,86" path="m2549,1138l2549,1053e" filled="false" stroked="true" strokeweight=".199pt" strokecolor="#939598">
                <v:path arrowok="t"/>
              </v:shape>
            </v:group>
            <v:group style="position:absolute;left:16;top:1028;width:57;height:2" coordorigin="16,1028" coordsize="57,2">
              <v:shape style="position:absolute;left:16;top:1028;width:57;height:2" coordorigin="16,1028" coordsize="57,0" path="m16,1028l73,1028e" filled="false" stroked="true" strokeweight=".199pt" strokecolor="#939598">
                <v:path arrowok="t"/>
              </v:shape>
            </v:group>
            <v:group style="position:absolute;left:16;top:960;width:57;height:2" coordorigin="16,960" coordsize="57,2">
              <v:shape style="position:absolute;left:16;top:960;width:57;height:2" coordorigin="16,960" coordsize="57,0" path="m16,960l73,960e" filled="false" stroked="true" strokeweight=".199pt" strokecolor="#939598">
                <v:path arrowok="t"/>
              </v:shape>
            </v:group>
            <v:group style="position:absolute;left:16;top:892;width:57;height:2" coordorigin="16,892" coordsize="57,2">
              <v:shape style="position:absolute;left:16;top:892;width:57;height:2" coordorigin="16,892" coordsize="57,0" path="m16,892l73,892e" filled="false" stroked="true" strokeweight=".199pt" strokecolor="#939598">
                <v:path arrowok="t"/>
              </v:shape>
            </v:group>
            <v:group style="position:absolute;left:16;top:756;width:57;height:2" coordorigin="16,756" coordsize="57,2">
              <v:shape style="position:absolute;left:16;top:756;width:57;height:2" coordorigin="16,756" coordsize="57,0" path="m16,756l73,756e" filled="false" stroked="true" strokeweight=".199pt" strokecolor="#939598">
                <v:path arrowok="t"/>
              </v:shape>
            </v:group>
            <v:group style="position:absolute;left:16;top:688;width:57;height:2" coordorigin="16,688" coordsize="57,2">
              <v:shape style="position:absolute;left:16;top:688;width:57;height:2" coordorigin="16,688" coordsize="57,0" path="m16,688l73,688e" filled="false" stroked="true" strokeweight=".199pt" strokecolor="#939598">
                <v:path arrowok="t"/>
              </v:shape>
            </v:group>
            <v:group style="position:absolute;left:16;top:620;width:57;height:2" coordorigin="16,620" coordsize="57,2">
              <v:shape style="position:absolute;left:16;top:620;width:57;height:2" coordorigin="16,620" coordsize="57,0" path="m16,620l73,620e" filled="false" stroked="true" strokeweight=".199pt" strokecolor="#939598">
                <v:path arrowok="t"/>
              </v:shape>
            </v:group>
            <v:group style="position:absolute;left:16;top:484;width:57;height:2" coordorigin="16,484" coordsize="57,2">
              <v:shape style="position:absolute;left:16;top:484;width:57;height:2" coordorigin="16,484" coordsize="57,0" path="m16,484l73,484e" filled="false" stroked="true" strokeweight=".199pt" strokecolor="#939598">
                <v:path arrowok="t"/>
              </v:shape>
            </v:group>
            <v:group style="position:absolute;left:16;top:416;width:57;height:2" coordorigin="16,416" coordsize="57,2">
              <v:shape style="position:absolute;left:16;top:416;width:57;height:2" coordorigin="16,416" coordsize="57,0" path="m16,416l73,416e" filled="false" stroked="true" strokeweight=".199pt" strokecolor="#939598">
                <v:path arrowok="t"/>
              </v:shape>
            </v:group>
            <v:group style="position:absolute;left:16;top:348;width:57;height:2" coordorigin="16,348" coordsize="57,2">
              <v:shape style="position:absolute;left:16;top:348;width:57;height:2" coordorigin="16,348" coordsize="57,0" path="m16,348l73,348e" filled="false" stroked="true" strokeweight=".199pt" strokecolor="#939598">
                <v:path arrowok="t"/>
              </v:shape>
            </v:group>
            <v:group style="position:absolute;left:16;top:212;width:57;height:2" coordorigin="16,212" coordsize="57,2">
              <v:shape style="position:absolute;left:16;top:212;width:57;height:2" coordorigin="16,212" coordsize="57,0" path="m16,212l73,212e" filled="false" stroked="true" strokeweight=".199pt" strokecolor="#939598">
                <v:path arrowok="t"/>
              </v:shape>
            </v:group>
            <v:group style="position:absolute;left:16;top:144;width:57;height:2" coordorigin="16,144" coordsize="57,2">
              <v:shape style="position:absolute;left:16;top:144;width:57;height:2" coordorigin="16,144" coordsize="57,0" path="m16,144l73,144e" filled="false" stroked="true" strokeweight=".199pt" strokecolor="#939598">
                <v:path arrowok="t"/>
              </v:shape>
            </v:group>
            <v:group style="position:absolute;left:16;top:76;width:57;height:2" coordorigin="16,76" coordsize="57,2">
              <v:shape style="position:absolute;left:16;top:76;width:57;height:2" coordorigin="16,76" coordsize="57,0" path="m16,76l73,76e" filled="false" stroked="true" strokeweight=".199pt" strokecolor="#939598">
                <v:path arrowok="t"/>
              </v:shape>
            </v:group>
            <v:group style="position:absolute;left:2;top:1096;width:86;height:2" coordorigin="2,1096" coordsize="86,2">
              <v:shape style="position:absolute;left:2;top:1096;width:86;height:2" coordorigin="2,1096" coordsize="86,0" path="m2,1096l87,1096e" filled="false" stroked="true" strokeweight=".199pt" strokecolor="#939598">
                <v:path arrowok="t"/>
              </v:shape>
            </v:group>
            <v:group style="position:absolute;left:2;top:824;width:86;height:2" coordorigin="2,824" coordsize="86,2">
              <v:shape style="position:absolute;left:2;top:824;width:86;height:2" coordorigin="2,824" coordsize="86,0" path="m2,824l87,824e" filled="false" stroked="true" strokeweight=".199pt" strokecolor="#939598">
                <v:path arrowok="t"/>
              </v:shape>
            </v:group>
            <v:group style="position:absolute;left:2;top:552;width:86;height:2" coordorigin="2,552" coordsize="86,2">
              <v:shape style="position:absolute;left:2;top:552;width:86;height:2" coordorigin="2,552" coordsize="86,0" path="m2,552l87,552e" filled="false" stroked="true" strokeweight=".199pt" strokecolor="#939598">
                <v:path arrowok="t"/>
              </v:shape>
            </v:group>
            <v:group style="position:absolute;left:2;top:280;width:86;height:2" coordorigin="2,280" coordsize="86,2">
              <v:shape style="position:absolute;left:2;top:280;width:86;height:2" coordorigin="2,280" coordsize="86,0" path="m2,280l87,280e" filled="false" stroked="true" strokeweight=".199pt" strokecolor="#939598">
                <v:path arrowok="t"/>
              </v:shape>
            </v:group>
            <v:group style="position:absolute;left:45;top:1096;width:2466;height:2" coordorigin="45,1096" coordsize="2466,2">
              <v:shape style="position:absolute;left:45;top:1096;width:2466;height:2" coordorigin="45,1096" coordsize="2466,0" path="m45,1096l2510,1096e" filled="false" stroked="true" strokeweight=".398pt" strokecolor="#231f20">
                <v:path arrowok="t"/>
              </v:shape>
            </v:group>
            <v:group style="position:absolute;left:2486;top:1064;width:64;height:64" coordorigin="2486,1064" coordsize="64,64">
              <v:shape style="position:absolute;left:2486;top:1064;width:64;height:64" coordorigin="2486,1064" coordsize="64,64" path="m2486,1064l2510,1096,2486,1127,2549,1096,2486,1064xe" filled="true" fillcolor="#231f20" stroked="false">
                <v:path arrowok="t"/>
                <v:fill type="solid"/>
              </v:shape>
            </v:group>
            <v:group style="position:absolute;left:45;top:48;width:2;height:1048" coordorigin="45,48" coordsize="2,1048">
              <v:shape style="position:absolute;left:45;top:48;width:2;height:1048" coordorigin="45,48" coordsize="0,1048" path="m45,1096l45,48e" filled="false" stroked="true" strokeweight=".398pt" strokecolor="#231f20">
                <v:path arrowok="t"/>
              </v:shape>
            </v:group>
            <v:group style="position:absolute;left:13;top:8;width:64;height:64" coordorigin="13,8" coordsize="64,64">
              <v:shape style="position:absolute;left:13;top:8;width:64;height:64" coordorigin="13,8" coordsize="64,64" path="m45,8l13,72,45,48,64,48,45,8xe" filled="true" fillcolor="#231f20" stroked="false">
                <v:path arrowok="t"/>
                <v:fill type="solid"/>
              </v:shape>
              <v:shape style="position:absolute;left:13;top:8;width:64;height:64" coordorigin="13,8" coordsize="64,64" path="m64,48l45,48,76,72,64,48xe" filled="true" fillcolor="#231f20" stroked="false">
                <v:path arrowok="t"/>
                <v:fill type="solid"/>
              </v:shape>
            </v:group>
            <v:group style="position:absolute;left:45;top:8;width:1899;height:839" coordorigin="45,8" coordsize="1899,839">
              <v:shape style="position:absolute;left:45;top:8;width:1899;height:839" coordorigin="45,8" coordsize="1899,839" path="m45,846l50,846,65,846,80,846,95,846,110,846,125,846,140,846,155,846,170,846,185,846,200,846,215,845,230,845,245,845,260,845,275,845,290,845,305,845,320,845,335,845,350,845,365,845,380,845,395,845,410,845,425,845,440,845,455,845,470,845,485,845,500,845,515,844,530,844,545,844,561,844,576,844,591,844,606,844,621,844,636,844,651,844,666,844,681,844,696,844,711,844,726,844,741,844,756,844,771,844,786,844,801,844,816,844,876,841,936,833,996,817,1056,795,1117,767,1177,733,1237,694,1297,651,1357,603,1417,551,1462,510,1507,468,1552,423,1598,378,1643,331,1688,284,1733,236,1778,187,1808,155,1823,138,1838,122,1853,106,1868,89,1883,73,1898,57,1913,41,1928,24,1943,8e" filled="false" stroked="true" strokeweight=".797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572" w:val="left" w:leader="none"/>
          <w:tab w:pos="1238" w:val="left" w:leader="none"/>
          <w:tab w:pos="1825" w:val="left" w:leader="none"/>
          <w:tab w:pos="2551" w:val="left" w:leader="none"/>
        </w:tabs>
        <w:spacing w:before="29"/>
        <w:ind w:left="-1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85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9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95</w:t>
        <w:tab/>
      </w:r>
      <w:r>
        <w:rPr>
          <w:rFonts w:ascii="Times New Roman"/>
          <w:color w:val="231F20"/>
          <w:sz w:val="16"/>
        </w:rPr>
        <w:t>4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4" w:equalWidth="0">
            <w:col w:w="883" w:space="40"/>
            <w:col w:w="4899" w:space="40"/>
            <w:col w:w="691" w:space="40"/>
            <w:col w:w="327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before="7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150</w:t>
      </w:r>
      <w:r>
        <w:rPr>
          <w:rFonts w:ascii="Times New Roman"/>
          <w:sz w:val="16"/>
        </w:rPr>
      </w:r>
    </w:p>
    <w:p>
      <w:pPr>
        <w:spacing w:before="13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100</w:t>
      </w:r>
      <w:r>
        <w:rPr>
          <w:rFonts w:ascii="Times New Roman"/>
          <w:sz w:val="16"/>
        </w:rPr>
      </w:r>
    </w:p>
    <w:p>
      <w:pPr>
        <w:spacing w:before="13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50</w:t>
      </w:r>
      <w:r>
        <w:rPr>
          <w:rFonts w:ascii="Times New Roman"/>
          <w:sz w:val="16"/>
        </w:rPr>
      </w:r>
    </w:p>
    <w:p>
      <w:pPr>
        <w:spacing w:before="13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"/>
          <w:szCs w:val="3"/>
        </w:rPr>
      </w:pPr>
      <w:r>
        <w:rPr/>
        <w:br w:type="column"/>
      </w:r>
      <w:r>
        <w:rPr>
          <w:rFonts w:ascii="Times New Roman"/>
          <w:sz w:val="3"/>
        </w:rPr>
      </w: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1.25pt;height:56.85pt;mso-position-horizontal-relative:char;mso-position-vertical-relative:line" coordorigin="0,0" coordsize="4825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840;top:1001;width:2;height:91" coordorigin="840,1001" coordsize="2,91">
              <v:shape style="position:absolute;left:840;top:1001;width:2;height:91" coordorigin="840,1001" coordsize="0,91" path="m840,1001l840,1092e" filled="false" stroked="true" strokeweight=".398pt" strokecolor="#c7c8ca">
                <v:path arrowok="t"/>
              </v:shape>
            </v:group>
            <v:group style="position:absolute;left:1635;top:1001;width:2;height:91" coordorigin="1635,1001" coordsize="2,91">
              <v:shape style="position:absolute;left:1635;top:1001;width:2;height:91" coordorigin="1635,1001" coordsize="0,91" path="m1635,1001l1635,1092e" filled="false" stroked="true" strokeweight=".398pt" strokecolor="#c7c8ca">
                <v:path arrowok="t"/>
              </v:shape>
            </v:group>
            <v:group style="position:absolute;left:2431;top:4;width:2;height:1088" coordorigin="2431,4" coordsize="2,1088">
              <v:shape style="position:absolute;left:2431;top:4;width:2;height:1088" coordorigin="2431,4" coordsize="0,1088" path="m2431,1092l2431,4e" filled="false" stroked="true" strokeweight=".398pt" strokecolor="#c7c8ca">
                <v:path arrowok="t"/>
              </v:shape>
            </v:group>
            <v:group style="position:absolute;left:3226;top:4;width:2;height:1088" coordorigin="3226,4" coordsize="2,1088">
              <v:shape style="position:absolute;left:3226;top:4;width:2;height:1088" coordorigin="3226,4" coordsize="0,1088" path="m3226,1092l3226,4e" filled="false" stroked="true" strokeweight=".398pt" strokecolor="#c7c8ca">
                <v:path arrowok="t"/>
              </v:shape>
            </v:group>
            <v:group style="position:absolute;left:4022;top:4;width:2;height:1088" coordorigin="4022,4" coordsize="2,1088">
              <v:shape style="position:absolute;left:4022;top:4;width:2;height:1088" coordorigin="4022,4" coordsize="0,1088" path="m4022,1092l4022,4e" filled="false" stroked="true" strokeweight=".398pt" strokecolor="#c7c8ca">
                <v:path arrowok="t"/>
              </v:shape>
            </v:group>
            <v:group style="position:absolute;left:4817;top:4;width:2;height:1088" coordorigin="4817,4" coordsize="2,1088">
              <v:shape style="position:absolute;left:4817;top:4;width:2;height:1088" coordorigin="4817,4" coordsize="0,1088" path="m4817,1092l4817,4e" filled="false" stroked="true" strokeweight=".398pt" strokecolor="#c7c8ca">
                <v:path arrowok="t"/>
              </v:shape>
            </v:group>
            <v:group style="position:absolute;left:45;top:1085;width:4773;height:2" coordorigin="45,1085" coordsize="4773,2">
              <v:shape style="position:absolute;left:45;top:1085;width:4773;height:2" coordorigin="45,1085" coordsize="4773,0" path="m45,1085l4817,1085e" filled="false" stroked="true" strokeweight=".398pt" strokecolor="#c7c8ca">
                <v:path arrowok="t"/>
              </v:shape>
            </v:group>
            <v:group style="position:absolute;left:2225;top:767;width:2593;height:2" coordorigin="2225,767" coordsize="2593,2">
              <v:shape style="position:absolute;left:2225;top:767;width:2593;height:2" coordorigin="2225,767" coordsize="2593,0" path="m2225,767l4817,767e" filled="false" stroked="true" strokeweight=".398pt" strokecolor="#c7c8ca">
                <v:path arrowok="t"/>
              </v:shape>
            </v:group>
            <v:group style="position:absolute;left:45;top:767;width:100;height:2" coordorigin="45,767" coordsize="100,2">
              <v:shape style="position:absolute;left:45;top:767;width:100;height:2" coordorigin="45,767" coordsize="100,0" path="m45,767l144,767e" filled="false" stroked="true" strokeweight=".398pt" strokecolor="#c7c8ca">
                <v:path arrowok="t"/>
              </v:shape>
            </v:group>
            <v:group style="position:absolute;left:840;top:4;width:2;height:694" coordorigin="840,4" coordsize="2,694">
              <v:shape style="position:absolute;left:840;top:4;width:2;height:694" coordorigin="840,4" coordsize="0,694" path="m840,4l840,698e" filled="false" stroked="true" strokeweight=".398pt" strokecolor="#c7c8ca">
                <v:path arrowok="t"/>
              </v:shape>
            </v:group>
            <v:group style="position:absolute;left:1635;top:4;width:2;height:694" coordorigin="1635,4" coordsize="2,694">
              <v:shape style="position:absolute;left:1635;top:4;width:2;height:694" coordorigin="1635,4" coordsize="0,694" path="m1635,4l1635,698e" filled="false" stroked="true" strokeweight=".398pt" strokecolor="#c7c8ca">
                <v:path arrowok="t"/>
              </v:shape>
            </v:group>
            <v:group style="position:absolute;left:45;top:449;width:4773;height:2" coordorigin="45,449" coordsize="4773,2">
              <v:shape style="position:absolute;left:45;top:449;width:4773;height:2" coordorigin="45,449" coordsize="4773,0" path="m45,449l4817,449e" filled="false" stroked="true" strokeweight=".398pt" strokecolor="#c7c8ca">
                <v:path arrowok="t"/>
              </v:shape>
            </v:group>
            <v:group style="position:absolute;left:45;top:131;width:4773;height:2" coordorigin="45,131" coordsize="4773,2">
              <v:shape style="position:absolute;left:45;top:131;width:4773;height:2" coordorigin="45,131" coordsize="4773,0" path="m45,131l4817,131e" filled="false" stroked="true" strokeweight=".398pt" strokecolor="#c7c8ca">
                <v:path arrowok="t"/>
              </v:shape>
            </v:group>
            <v:group style="position:absolute;left:204;top:1063;width:2;height:57" coordorigin="204,1063" coordsize="2,57">
              <v:shape style="position:absolute;left:204;top:1063;width:2;height:57" coordorigin="204,1063" coordsize="0,57" path="m204,1120l204,1063e" filled="false" stroked="true" strokeweight=".199pt" strokecolor="#939598">
                <v:path arrowok="t"/>
              </v:shape>
            </v:group>
            <v:group style="position:absolute;left:363;top:1063;width:2;height:57" coordorigin="363,1063" coordsize="2,57">
              <v:shape style="position:absolute;left:363;top:1063;width:2;height:57" coordorigin="363,1063" coordsize="0,57" path="m363,1120l363,1063e" filled="false" stroked="true" strokeweight=".199pt" strokecolor="#939598">
                <v:path arrowok="t"/>
              </v:shape>
            </v:group>
            <v:group style="position:absolute;left:522;top:1063;width:2;height:57" coordorigin="522,1063" coordsize="2,57">
              <v:shape style="position:absolute;left:522;top:1063;width:2;height:57" coordorigin="522,1063" coordsize="0,57" path="m522,1120l522,1063e" filled="false" stroked="true" strokeweight=".199pt" strokecolor="#939598">
                <v:path arrowok="t"/>
              </v:shape>
            </v:group>
            <v:group style="position:absolute;left:681;top:1063;width:2;height:57" coordorigin="681,1063" coordsize="2,57">
              <v:shape style="position:absolute;left:681;top:1063;width:2;height:57" coordorigin="681,1063" coordsize="0,57" path="m681,1120l681,1063e" filled="false" stroked="true" strokeweight=".199pt" strokecolor="#939598">
                <v:path arrowok="t"/>
              </v:shape>
            </v:group>
            <v:group style="position:absolute;left:999;top:1063;width:2;height:57" coordorigin="999,1063" coordsize="2,57">
              <v:shape style="position:absolute;left:999;top:1063;width:2;height:57" coordorigin="999,1063" coordsize="0,57" path="m999,1120l999,1063e" filled="false" stroked="true" strokeweight=".199pt" strokecolor="#939598">
                <v:path arrowok="t"/>
              </v:shape>
            </v:group>
            <v:group style="position:absolute;left:1158;top:1063;width:2;height:57" coordorigin="1158,1063" coordsize="2,57">
              <v:shape style="position:absolute;left:1158;top:1063;width:2;height:57" coordorigin="1158,1063" coordsize="0,57" path="m1158,1120l1158,1063e" filled="false" stroked="true" strokeweight=".199pt" strokecolor="#939598">
                <v:path arrowok="t"/>
              </v:shape>
            </v:group>
            <v:group style="position:absolute;left:1317;top:1063;width:2;height:57" coordorigin="1317,1063" coordsize="2,57">
              <v:shape style="position:absolute;left:1317;top:1063;width:2;height:57" coordorigin="1317,1063" coordsize="0,57" path="m1317,1120l1317,1063e" filled="false" stroked="true" strokeweight=".199pt" strokecolor="#939598">
                <v:path arrowok="t"/>
              </v:shape>
            </v:group>
            <v:group style="position:absolute;left:1476;top:1063;width:2;height:57" coordorigin="1476,1063" coordsize="2,57">
              <v:shape style="position:absolute;left:1476;top:1063;width:2;height:57" coordorigin="1476,1063" coordsize="0,57" path="m1476,1120l1476,1063e" filled="false" stroked="true" strokeweight=".199pt" strokecolor="#939598">
                <v:path arrowok="t"/>
              </v:shape>
            </v:group>
            <v:group style="position:absolute;left:1794;top:1063;width:2;height:57" coordorigin="1794,1063" coordsize="2,57">
              <v:shape style="position:absolute;left:1794;top:1063;width:2;height:57" coordorigin="1794,1063" coordsize="0,57" path="m1794,1120l1794,1063e" filled="false" stroked="true" strokeweight=".199pt" strokecolor="#939598">
                <v:path arrowok="t"/>
              </v:shape>
            </v:group>
            <v:group style="position:absolute;left:1954;top:1063;width:2;height:57" coordorigin="1954,1063" coordsize="2,57">
              <v:shape style="position:absolute;left:1954;top:1063;width:2;height:57" coordorigin="1954,1063" coordsize="0,57" path="m1954,1120l1954,1063e" filled="false" stroked="true" strokeweight=".199pt" strokecolor="#939598">
                <v:path arrowok="t"/>
              </v:shape>
            </v:group>
            <v:group style="position:absolute;left:2113;top:1063;width:2;height:57" coordorigin="2113,1063" coordsize="2,57">
              <v:shape style="position:absolute;left:2113;top:1063;width:2;height:57" coordorigin="2113,1063" coordsize="0,57" path="m2113,1120l2113,1063e" filled="false" stroked="true" strokeweight=".199pt" strokecolor="#939598">
                <v:path arrowok="t"/>
              </v:shape>
            </v:group>
            <v:group style="position:absolute;left:2272;top:1063;width:2;height:57" coordorigin="2272,1063" coordsize="2,57">
              <v:shape style="position:absolute;left:2272;top:1063;width:2;height:57" coordorigin="2272,1063" coordsize="0,57" path="m2272,1120l2272,1063e" filled="false" stroked="true" strokeweight=".199pt" strokecolor="#939598">
                <v:path arrowok="t"/>
              </v:shape>
            </v:group>
            <v:group style="position:absolute;left:2590;top:1063;width:2;height:57" coordorigin="2590,1063" coordsize="2,57">
              <v:shape style="position:absolute;left:2590;top:1063;width:2;height:57" coordorigin="2590,1063" coordsize="0,57" path="m2590,1120l2590,1063e" filled="false" stroked="true" strokeweight=".199pt" strokecolor="#939598">
                <v:path arrowok="t"/>
              </v:shape>
            </v:group>
            <v:group style="position:absolute;left:2749;top:1063;width:2;height:57" coordorigin="2749,1063" coordsize="2,57">
              <v:shape style="position:absolute;left:2749;top:1063;width:2;height:57" coordorigin="2749,1063" coordsize="0,57" path="m2749,1120l2749,1063e" filled="false" stroked="true" strokeweight=".199pt" strokecolor="#939598">
                <v:path arrowok="t"/>
              </v:shape>
            </v:group>
            <v:group style="position:absolute;left:2908;top:1063;width:2;height:57" coordorigin="2908,1063" coordsize="2,57">
              <v:shape style="position:absolute;left:2908;top:1063;width:2;height:57" coordorigin="2908,1063" coordsize="0,57" path="m2908,1120l2908,1063e" filled="false" stroked="true" strokeweight=".199pt" strokecolor="#939598">
                <v:path arrowok="t"/>
              </v:shape>
            </v:group>
            <v:group style="position:absolute;left:3067;top:1063;width:2;height:57" coordorigin="3067,1063" coordsize="2,57">
              <v:shape style="position:absolute;left:3067;top:1063;width:2;height:57" coordorigin="3067,1063" coordsize="0,57" path="m3067,1120l3067,1063e" filled="false" stroked="true" strokeweight=".199pt" strokecolor="#939598">
                <v:path arrowok="t"/>
              </v:shape>
            </v:group>
            <v:group style="position:absolute;left:3385;top:1063;width:2;height:57" coordorigin="3385,1063" coordsize="2,57">
              <v:shape style="position:absolute;left:3385;top:1063;width:2;height:57" coordorigin="3385,1063" coordsize="0,57" path="m3385,1120l3385,1063e" filled="false" stroked="true" strokeweight=".199pt" strokecolor="#939598">
                <v:path arrowok="t"/>
              </v:shape>
            </v:group>
            <v:group style="position:absolute;left:3544;top:1063;width:2;height:57" coordorigin="3544,1063" coordsize="2,57">
              <v:shape style="position:absolute;left:3544;top:1063;width:2;height:57" coordorigin="3544,1063" coordsize="0,57" path="m3544,1120l3544,1063e" filled="false" stroked="true" strokeweight=".199pt" strokecolor="#939598">
                <v:path arrowok="t"/>
              </v:shape>
            </v:group>
            <v:group style="position:absolute;left:3703;top:1063;width:2;height:57" coordorigin="3703,1063" coordsize="2,57">
              <v:shape style="position:absolute;left:3703;top:1063;width:2;height:57" coordorigin="3703,1063" coordsize="0,57" path="m3703,1120l3703,1063e" filled="false" stroked="true" strokeweight=".199pt" strokecolor="#939598">
                <v:path arrowok="t"/>
              </v:shape>
            </v:group>
            <v:group style="position:absolute;left:3863;top:1063;width:2;height:57" coordorigin="3863,1063" coordsize="2,57">
              <v:shape style="position:absolute;left:3863;top:1063;width:2;height:57" coordorigin="3863,1063" coordsize="0,57" path="m3863,1120l3863,1063e" filled="false" stroked="true" strokeweight=".199pt" strokecolor="#939598">
                <v:path arrowok="t"/>
              </v:shape>
            </v:group>
            <v:group style="position:absolute;left:4181;top:1063;width:2;height:57" coordorigin="4181,1063" coordsize="2,57">
              <v:shape style="position:absolute;left:4181;top:1063;width:2;height:57" coordorigin="4181,1063" coordsize="0,57" path="m4181,1120l4181,1063e" filled="false" stroked="true" strokeweight=".199pt" strokecolor="#939598">
                <v:path arrowok="t"/>
              </v:shape>
            </v:group>
            <v:group style="position:absolute;left:4340;top:1063;width:2;height:57" coordorigin="4340,1063" coordsize="2,57">
              <v:shape style="position:absolute;left:4340;top:1063;width:2;height:57" coordorigin="4340,1063" coordsize="0,57" path="m4340,1120l4340,1063e" filled="false" stroked="true" strokeweight=".199pt" strokecolor="#939598">
                <v:path arrowok="t"/>
              </v:shape>
            </v:group>
            <v:group style="position:absolute;left:4499;top:1063;width:2;height:57" coordorigin="4499,1063" coordsize="2,57">
              <v:shape style="position:absolute;left:4499;top:1063;width:2;height:57" coordorigin="4499,1063" coordsize="0,57" path="m4499,1120l4499,1063e" filled="false" stroked="true" strokeweight=".199pt" strokecolor="#939598">
                <v:path arrowok="t"/>
              </v:shape>
            </v:group>
            <v:group style="position:absolute;left:4658;top:1063;width:2;height:57" coordorigin="4658,1063" coordsize="2,57">
              <v:shape style="position:absolute;left:4658;top:1063;width:2;height:57" coordorigin="4658,1063" coordsize="0,57" path="m4658,1120l4658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840;top:1049;width:2;height:86" coordorigin="840,1049" coordsize="2,86">
              <v:shape style="position:absolute;left:840;top:1049;width:2;height:86" coordorigin="840,1049" coordsize="0,86" path="m840,1134l840,1049e" filled="false" stroked="true" strokeweight=".199pt" strokecolor="#939598">
                <v:path arrowok="t"/>
              </v:shape>
            </v:group>
            <v:group style="position:absolute;left:1635;top:1049;width:2;height:86" coordorigin="1635,1049" coordsize="2,86">
              <v:shape style="position:absolute;left:1635;top:1049;width:2;height:86" coordorigin="1635,1049" coordsize="0,86" path="m1635,1134l1635,1049e" filled="false" stroked="true" strokeweight=".199pt" strokecolor="#939598">
                <v:path arrowok="t"/>
              </v:shape>
            </v:group>
            <v:group style="position:absolute;left:2431;top:1049;width:2;height:86" coordorigin="2431,1049" coordsize="2,86">
              <v:shape style="position:absolute;left:2431;top:1049;width:2;height:86" coordorigin="2431,1049" coordsize="0,86" path="m2431,1134l2431,1049e" filled="false" stroked="true" strokeweight=".199pt" strokecolor="#939598">
                <v:path arrowok="t"/>
              </v:shape>
            </v:group>
            <v:group style="position:absolute;left:3226;top:1049;width:2;height:86" coordorigin="3226,1049" coordsize="2,86">
              <v:shape style="position:absolute;left:3226;top:1049;width:2;height:86" coordorigin="3226,1049" coordsize="0,86" path="m3226,1134l3226,1049e" filled="false" stroked="true" strokeweight=".199pt" strokecolor="#939598">
                <v:path arrowok="t"/>
              </v:shape>
            </v:group>
            <v:group style="position:absolute;left:4022;top:1049;width:2;height:86" coordorigin="4022,1049" coordsize="2,86">
              <v:shape style="position:absolute;left:4022;top:1049;width:2;height:86" coordorigin="4022,1049" coordsize="0,86" path="m4022,1134l4022,1049e" filled="false" stroked="true" strokeweight=".199pt" strokecolor="#939598">
                <v:path arrowok="t"/>
              </v:shape>
            </v:group>
            <v:group style="position:absolute;left:4817;top:1049;width:2;height:86" coordorigin="4817,1049" coordsize="2,86">
              <v:shape style="position:absolute;left:4817;top:1049;width:2;height:86" coordorigin="4817,1049" coordsize="0,86" path="m4817,1134l4817,1049e" filled="false" stroked="true" strokeweight=".199pt" strokecolor="#939598">
                <v:path arrowok="t"/>
              </v:shape>
            </v:group>
            <v:group style="position:absolute;left:16;top:926;width:57;height:2" coordorigin="16,926" coordsize="57,2">
              <v:shape style="position:absolute;left:16;top:926;width:57;height:2" coordorigin="16,926" coordsize="57,0" path="m16,926l73,926e" filled="false" stroked="true" strokeweight=".199pt" strokecolor="#939598">
                <v:path arrowok="t"/>
              </v:shape>
            </v:group>
            <v:group style="position:absolute;left:16;top:608;width:57;height:2" coordorigin="16,608" coordsize="57,2">
              <v:shape style="position:absolute;left:16;top:608;width:57;height:2" coordorigin="16,608" coordsize="57,0" path="m16,608l73,608e" filled="false" stroked="true" strokeweight=".199pt" strokecolor="#939598">
                <v:path arrowok="t"/>
              </v:shape>
            </v:group>
            <v:group style="position:absolute;left:16;top:290;width:57;height:2" coordorigin="16,290" coordsize="57,2">
              <v:shape style="position:absolute;left:16;top:290;width:57;height:2" coordorigin="16,290" coordsize="57,0" path="m16,290l73,290e" filled="false" stroked="true" strokeweight=".199pt" strokecolor="#939598">
                <v:path arrowok="t"/>
              </v:shape>
            </v:group>
            <v:group style="position:absolute;left:2;top:1085;width:86;height:2" coordorigin="2,1085" coordsize="86,2">
              <v:shape style="position:absolute;left:2;top:1085;width:86;height:2" coordorigin="2,1085" coordsize="86,0" path="m2,1085l87,1085e" filled="false" stroked="true" strokeweight=".199pt" strokecolor="#939598">
                <v:path arrowok="t"/>
              </v:shape>
            </v:group>
            <v:group style="position:absolute;left:2;top:767;width:86;height:2" coordorigin="2,767" coordsize="86,2">
              <v:shape style="position:absolute;left:2;top:767;width:86;height:2" coordorigin="2,767" coordsize="86,0" path="m2,767l87,767e" filled="false" stroked="true" strokeweight=".199pt" strokecolor="#939598">
                <v:path arrowok="t"/>
              </v:shape>
            </v:group>
            <v:group style="position:absolute;left:2;top:449;width:86;height:2" coordorigin="2,449" coordsize="86,2">
              <v:shape style="position:absolute;left:2;top:449;width:86;height:2" coordorigin="2,449" coordsize="86,0" path="m2,449l87,449e" filled="false" stroked="true" strokeweight=".199pt" strokecolor="#939598">
                <v:path arrowok="t"/>
              </v:shape>
            </v:group>
            <v:group style="position:absolute;left:2;top:131;width:86;height:2" coordorigin="2,131" coordsize="86,2">
              <v:shape style="position:absolute;left:2;top:131;width:86;height:2" coordorigin="2,131" coordsize="86,0" path="m2,131l87,131e" filled="false" stroked="true" strokeweight=".199pt" strokecolor="#939598">
                <v:path arrowok="t"/>
              </v:shape>
            </v:group>
            <v:group style="position:absolute;left:45;top:1092;width:4733;height:2" coordorigin="45,1092" coordsize="4733,2">
              <v:shape style="position:absolute;left:45;top:1092;width:4733;height:2" coordorigin="45,1092" coordsize="4733,0" path="m45,1092l4777,1092e" filled="false" stroked="true" strokeweight=".398pt" strokecolor="#231f20">
                <v:path arrowok="t"/>
              </v:shape>
            </v:group>
            <v:group style="position:absolute;left:4753;top:1060;width:64;height:64" coordorigin="4753,1060" coordsize="64,64">
              <v:shape style="position:absolute;left:4753;top:1060;width:64;height:64" coordorigin="4753,1060" coordsize="64,64" path="m4753,1060l4777,1092,4753,1123,4817,1092,4753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164;width:4772;height:921" coordorigin="45,164" coordsize="4772,921">
              <v:shape style="position:absolute;left:45;top:164;width:4772;height:921" coordorigin="45,164" coordsize="4772,921" path="m45,1085l45,1085,3117,1085,3118,1069,3119,1052,3120,1035,3121,1018,3122,1002,3123,985,3124,968,3125,952,3126,935,3127,919,3128,902,3129,886,3129,870,3130,853,3131,837,3132,821,3133,805,3134,790,3135,774,3136,758,3137,743,3138,728,3139,713,3140,698,3141,683,3142,668,3143,653,3144,639,3145,625,3146,610,3147,597,3148,583,3149,569,3150,556,3150,543,3151,530,3152,517,3153,504,3154,492,3155,479,3156,467,3157,456,3163,389,3170,322,3177,260,3188,200,3204,164,3205,165,3227,221,3237,279,3238,285,3239,291,3240,298,3241,304,3242,310,3243,317,3244,324,3245,331,3246,338,3247,344,3248,352,3249,359,3250,366,3251,373,3252,381,3253,388,3254,395,3255,403,3255,411,3256,418,3257,426,3258,434,3259,441,3260,449,3261,457,3262,465,3263,473,3264,481,3265,488,3266,496,3267,504,3268,512,3269,520,3270,528,3271,536,3272,544,3273,552,3274,560,3275,568,3276,576,3276,584,3277,591,3278,599,3279,607,3280,615,3281,622,3282,630,3283,638,3284,645,3285,653,3286,660,3287,668,3288,675,3289,683,3290,690,3291,697,3292,704,3293,711,3294,718,3295,725,3296,732,3297,739,3297,746,3298,752,3299,759,3300,765,3301,772,3302,778,3303,784,3304,790,3305,796,3306,802,3307,808,3313,841,3314,846,3315,851,3316,856,3317,861,3318,865,3333,925,3357,959,3358,959,3389,906,3391,900,3392,897,3393,894,3394,891,3395,888,3396,885,3397,881,3398,878,3399,875,3400,872,3401,868,3402,865,3402,861,3403,858,3404,854,3405,851,3406,847,3407,844,3408,840,3409,836,3410,833,3411,829,3412,825,3413,822,3414,818,3415,814,3416,811,3417,807,3418,803,3419,799,3420,796,3421,792,3422,788,3423,784,3423,781,3424,777,3425,773,3426,769,3427,766,3428,762,3429,758,3430,754,3431,751,3432,747,3433,743,3434,740,3435,736,3436,732,3437,729,3438,725,3439,722,3440,718,3441,715,3442,711,3443,708,3444,705,3444,701,3445,698,3446,695,3447,691,3448,688,3449,685,3450,682,3451,679,3452,676,3453,673,3454,670,3455,667,3456,664,3457,661,3458,658,3459,655,3460,652,3461,650,3462,647,3463,645,3464,642,3473,619,3474,617,3508,583,3509,583,3530,595,3531,596,3532,597,3533,598,3534,599,3535,600,3536,601,3537,602,3538,604,3544,612,3545,613,3546,614,3547,616,3548,617,3549,619,3549,620,3550,622,3551,624,3552,625,3553,627,3554,628,3555,630,3556,632,3557,633,3558,635,3559,637,3560,638,3561,640,3562,642,3563,644,3564,645,3565,647,3566,649,3567,651,3568,652,3569,654,3570,656,3570,658,3571,660,3572,661,3573,663,3574,665,3575,667,3576,668,3577,670,3578,672,3579,674,3580,676,3581,677,3582,679,3583,681,3584,683,3585,684,3586,686,3587,688,3588,689,3589,691,3590,693,3591,694,3591,696,3592,698,3593,699,3594,701,3595,703,3596,704,3597,706,3602,714,3603,715,3604,716,3605,718,3606,719,3607,721,3608,722,3609,724,3610,725,3611,726,3612,727,3612,729,3613,730,3614,731,3615,732,3616,734,3617,735,3618,736,3619,737,3620,738,3637,754,3638,754,3639,755,3640,755,3641,756,3642,756,3643,757,3644,757,3660,761,3661,761,3662,761,3663,761,3664,761,3665,761,3666,761,3671,760,3672,759,3673,759,3674,759,3675,759,3675,758,3676,758,3677,758,3678,757,3679,757,3680,756,3681,756,3682,755,3683,755,3684,754,3685,754,3686,753,3687,753,3688,752,3689,752,3690,751,3691,751,3692,750,3693,749,3694,749,3695,748,3696,747,3696,747,3697,746,3698,745,3704,741,3705,740,3706,740,3707,739,3708,738,3709,737,3710,736,3711,736,3712,735,3713,734,3714,733,3715,732,3716,732,3717,731,3717,730,3718,729,3719,728,3720,727,3721,727,3722,726,3723,725,3724,724,3725,723,3726,722,3727,721,3728,721,3729,720,3730,719,3731,718,3732,717,3733,716,3734,716,3735,715,3736,714,3737,713,3738,712,3738,711,3739,711,3740,710,3741,709,3742,708,3743,707,3744,707,3745,706,3746,705,3747,704,3748,704,3749,703,3750,702,3751,701,3752,701,3753,700,3754,699,3755,699,3756,698,3757,697,3758,696,3759,696,3759,695,3760,694,3761,694,3762,693,3763,693,3764,692,3765,691,3766,691,3767,690,3768,690,3769,689,3770,689,3771,688,3772,687,3773,687,3774,686,3775,686,3776,686,3777,685,3778,685,3779,684,3780,684,3780,683,3781,683,3782,683,3783,682,3792,679,3793,679,3794,679,3795,679,3796,678,3797,678,3798,678,3804,677,3805,677,3811,677,3812,677,3813,677,3814,677,3815,677,3816,677,3817,677,3818,677,3819,677,3820,677,3821,677,3822,677,3822,677,3823,677,3824,677,3825,677,3826,678,3827,678,3828,678,3829,678,3830,678,3831,678,3832,679,3833,679,3834,679,3835,679,3836,680,3837,680,3838,680,3839,680,3840,680,3841,681,3842,681,3843,681,3843,682,3844,682,3845,682,3846,682,3847,683,3848,683,3849,683,3850,684,3851,684,3852,684,3853,685,3854,685,3855,685,3856,686,3857,686,3858,687,3859,687,3860,687,3861,688,3862,688,3863,688,3864,689,3864,689,3865,690,3866,690,3867,690,3868,691,3869,691,3870,691,3871,692,3872,692,3873,693,3874,693,3875,693,3876,694,3877,694,3878,695,3879,695,3880,695,3881,696,3882,696,3883,697,3884,697,3885,697,3885,698,3886,698,3887,699,3888,699,3889,699,3890,700,3891,700,3892,701,3893,701,3894,701,3895,702,3896,702,3897,702,3898,703,3899,703,3900,704,3901,704,3902,704,3903,705,3904,705,3905,705,3906,706,3906,706,3907,706,3908,707,3909,707,3910,707,3911,708,3912,708,3917,709,3918,710,3919,710,3920,710,3921,710,3922,711,3923,711,3924,711,3925,711,3926,712,3927,712,3927,712,3928,712,3929,713,3930,713,3931,713,3932,713,3933,713,3934,714,3935,714,3936,714,3937,714,3938,714,3939,714,3940,715,3941,715,3942,715,3943,715,3944,715,3945,715,3946,715,3947,715,3948,716,3948,716,3949,716,3950,716,3951,716,3952,716,3953,716,3954,716,3955,716,3956,716,3957,716,3958,716,3959,716,3960,716,3961,716,3962,716,3963,716,3964,717,3965,717,3966,717,3967,716,3968,716,3969,716,3969,716,3970,716,3971,716,3972,716,3973,716,3974,716,3975,716,3976,716,3977,716,3978,716,3979,716,3980,716,3981,716,3982,716,3983,716,3984,716,3985,715,3986,715,3987,715,3988,715,3989,715,3990,715,3990,715,3991,715,3992,715,3993,714,3994,714,3995,714,3996,714,3997,714,3998,714,3999,714,4000,713,4001,713,4002,713,4003,713,4004,713,4005,713,4006,712,4007,712,4008,712,4009,712,4010,712,4011,712,4011,711,4012,711,4013,711,4014,711,4015,711,4016,711,4017,710,4018,710,4019,710,4020,710,4021,710,4022,709,4023,709,4024,709,4025,709,4026,709,4027,709,4028,708,4029,708,4030,708,4031,708,4032,708,4032,707,4033,707,4034,707,4035,707,4036,707,4037,706,4038,706,4039,706,4040,706,4041,706,4042,706,4043,705,4044,705,4045,705,4046,705,4047,705,4048,704,4049,704,4050,704,4051,704,4052,704,4053,704,4053,703,4054,703,4055,703,4056,703,4057,703,4058,703,4059,702,4060,702,4061,702,4062,702,4063,702,4064,702,4065,702,4066,701,4067,701,4068,701,4069,701,4070,701,4071,701,4072,701,4073,700,4074,700,4074,700,4075,700,4076,700,4077,700,4078,700,4079,700,4080,700,4081,699,4082,699,4083,699,4084,699,4085,699,4086,699,4087,699,4088,699,4089,699,4090,699,4091,699,4092,699,4093,698,4094,698,4095,698,4095,698,4096,698,4097,698,4098,698,4099,698,4100,698,4101,698,4102,698,4103,698,4104,698,4105,698,4106,698,4107,698,4108,698,4109,698,4110,698,4111,698,4112,698,4113,698,4114,698,4115,698,4116,698,4116,698,4117,698,4118,698,4119,698,4120,698,4121,698,4122,698,4123,698,4124,698,4125,698,4126,698,4127,698,4128,698,4129,698,4130,698,4131,698,4132,698,4133,698,4134,698,4135,698,4136,698,4137,698,4137,698,4138,698,4139,698,4140,698,4141,698,4142,698,4143,698,4144,698,4145,699,4146,699,4147,699,4148,699,4149,699,4150,699,4151,699,4152,699,4153,699,4154,699,4155,699,4156,699,4157,699,4158,699,4158,700,4159,700,4160,700,4161,700,4162,700,4163,700,4164,700,4165,700,4166,700,4167,700,4168,700,4169,700,4170,701,4171,701,4172,701,4173,701,4174,701,4175,701,4176,701,4177,701,4178,701,4179,701,4179,701,4180,701,4181,702,4182,702,4183,702,4184,702,4185,702,4186,702,4187,702,4188,702,4189,702,4190,702,4191,702,4192,703,4193,703,4194,703,4195,703,4196,703,4197,703,4198,703,4199,703,4200,703,4200,703,4201,703,4202,704,4203,704,4204,704,4205,704,4206,704,4207,704,4208,704,4209,704,4210,704,4211,704,4212,704,4213,704,4214,704,4215,704,4216,705,4217,705,4218,705,4219,705,4220,705,4221,705,4221,705,4222,705,4223,705,4224,705,4225,705,4226,705,4227,705,4228,705,4229,705,4230,705,4231,706,4232,706,4233,706,4234,706,4235,706,4236,706,4237,706,4238,706,4239,706,4240,706,4241,706,4242,706,4242,706,4243,706,4244,706,4245,706,4246,706,4247,706,4248,706,4249,706,4250,706,4251,706,4252,706,4253,706,4254,706,4255,706,4256,706,4257,706,4258,706,4259,706,4260,706,4261,706,4262,707,4263,707,4263,707,4264,707,4265,707,4266,707,4267,707,4268,707,4269,707,4270,707,4271,707,4272,707,4273,707,4274,707,4275,707,4276,707,4277,707,4278,706,4279,706,4280,706,4281,706,4282,706,4283,706,4284,706,4284,706,4285,706,4286,706,4287,706,4288,706,4289,706,4290,706,4291,706,4292,706,4293,706,4294,706,4295,706,4296,706,4297,706,4298,706,4299,706,4300,706,4301,706,4302,706,4303,706,4304,706,4305,706,4305,706,4306,706,4307,706,4308,706,4309,706,4310,706,4311,706,4312,706,4313,706,4314,705,4315,705,4316,705,4317,705,4318,705,4319,705,4320,705,4321,705,4322,705,4323,705,4324,705,4325,705,4326,705,4326,705,4327,705,4328,705,4329,705,4330,705,4331,705,4332,705,4333,705,4334,705,4335,705,4336,705,4337,704,4338,704,4339,704,4340,704,4341,704,4342,704,4343,704,4344,704,4345,704,4346,704,4347,704,4347,704,4348,704,4349,704,4350,704,4351,704,4352,704,4353,704,4354,704,4355,704,4356,704,4357,704,4358,704,4359,704,4360,704,4361,703,4362,703,4363,703,4364,703,4365,703,4366,703,4367,703,4368,703,4368,703,4369,703,4370,703,4371,703,4372,703,4373,703,4374,703,4375,703,4376,703,4377,703,4378,703,4379,703,4380,703,4381,703,4382,703,4383,703,4384,703,4385,703,4386,703,4387,703,4388,703,4389,703,4389,703,4390,703,4391,703,4392,703,4393,703,4394,703,4395,703,4396,702,4397,702,4398,702,4399,702,4400,702,4401,702,4402,702,4403,702,4404,702,4405,702,4406,702,4407,702,4408,702,4409,702,4410,702,4410,702,4411,702,4412,702,4413,702,4414,702,4415,702,4416,702,4417,702,4425,702,4426,702,4431,702,4431,702,4432,702,4433,702,4434,702,4435,702,4436,702,4437,702,4438,702,4439,702,4440,702,4441,702,4442,702,4443,702,4444,702,4445,702,4446,702,4447,702,4448,702,4449,703,4450,703,4451,703,4452,703,4452,703,4453,703,4454,703,4455,703,4456,703,4457,703,4458,703,4459,703,4460,703,4461,703,4462,703,4463,703,4464,703,4465,703,4466,703,4467,703,4468,703,4469,703,4470,703,4471,703,4472,703,4472,703,4473,703,4474,703,4475,703,4476,703,4477,703,4478,703,4479,703,4480,703,4481,703,4482,703,4483,703,4484,703,4485,703,4486,703,4487,703,4488,703,4489,703,4490,703,4491,703,4492,703,4493,703,4493,703,4494,703,4495,703,4496,703,4497,703,4498,703,4499,703,4500,703,4501,704,4502,704,4503,704,4504,704,4505,704,4506,704,4507,704,4508,704,4509,704,4510,704,4511,704,4512,704,4513,704,4514,704,4514,704,4515,704,4516,704,4517,704,4518,704,4519,704,4520,704,4521,704,4522,704,4523,704,4524,704,4525,704,4526,704,4527,704,4528,704,4529,704,4530,704,4531,704,4532,704,4533,704,4534,704,4535,704,4535,704,4536,704,4537,704,4538,704,4539,704,4540,704,4541,704,4542,704,4543,704,4544,704,4545,704,4546,704,4547,704,4548,704,4549,704,4550,704,4551,704,4552,704,4553,704,4554,704,4555,704,4556,704,4556,704,4557,704,4558,704,4559,704,4560,704,4567,704,4568,704,4578,704,4579,704,4586,704,4587,704,4588,704,4589,704,4590,704,4591,704,4592,704,4593,704,4594,704,4595,704,4596,704,4597,704,4598,704,4598,704,4599,704,4600,704,4601,704,4602,704,4603,704,4604,704,4605,704,4606,704,4607,704,4608,704,4609,704,4610,704,4611,704,4612,704,4613,704,4614,704,4615,704,4616,704,4617,704,4618,704,4619,704,4619,704,4620,704,4621,704,4622,704,4623,704,4624,704,4625,704,4626,704,4627,704,4628,704,4629,704,4630,704,4631,704,4632,704,4633,704,4634,704,4635,704,4636,704,4637,704,4638,704,4639,704,4640,704,4640,704,4641,704,4642,704,4643,704,4644,704,4645,704,4646,704,4647,704,4648,704,4649,704,4650,704,4651,704,4652,704,4653,704,4654,704,4655,704,4656,704,4657,704,4658,704,4659,704,4660,704,4661,704,4661,704,4662,704,4663,704,4664,704,4665,704,4666,704,4667,704,4668,704,4669,704,4670,704,4671,704,4672,704,4673,704,4674,704,4675,704,4676,704,4677,704,4678,704,4679,704,4680,704,4681,704,4682,703,4682,703,4683,703,4684,703,4685,703,4686,703,4687,703,4688,703,4689,703,4690,703,4691,703,4692,703,4693,703,4694,703,4695,703,4696,703,4697,703,4698,703,4699,703,4700,703,4701,703,4705,703,4706,703,4714,703,4715,703,4736,703,4737,703,4745,703,4746,703,4752,703,4753,703,4759,703,4760,703,4761,703,4762,703,4763,703,4764,703,4765,703,4766,703,4766,703,4767,703,4768,703,4769,703,4770,703,4771,703,4772,703,4773,703,4774,703,4775,703,4776,703,4777,703,4778,703,4779,704,4780,704,4781,704,4782,704,4783,704,4784,704,4785,704,4786,704,4787,704,4787,704,4788,704,4789,704,4790,704,4791,704,4792,704,4793,704,4794,704,4795,704,4796,704,4797,704,4798,704,4799,704,4800,704,4801,704,4802,704,4803,704,4804,704,4805,704,4806,704,4807,704,4808,704,4808,704,4809,704,4810,704,4811,704,4812,704,4813,704,4814,704,4815,704,4816,704e" filled="false" stroked="true" strokeweight=".797pt" strokecolor="#231f20">
                <v:path arrowok="t"/>
              </v:shape>
            </v:group>
            <v:group style="position:absolute;left:144;top:698;width:2081;height:303" coordorigin="144,698" coordsize="2081,303">
              <v:shape style="position:absolute;left:144;top:698;width:2081;height:303" coordorigin="144,698" coordsize="2081,303" path="m144,1001l2225,1001,2225,698,144,698,144,1001xe" filled="true" fillcolor="#ffffff" stroked="false">
                <v:path arrowok="t"/>
                <v:fill type="solid"/>
              </v:shape>
            </v:group>
            <v:group style="position:absolute;left:144;top:698;width:2081;height:303" coordorigin="144,698" coordsize="2081,303">
              <v:shape style="position:absolute;left:144;top:698;width:2081;height:303" coordorigin="144,698" coordsize="2081,303" path="m144,1001l2225,1001,2225,698,144,698,144,1001xe" filled="false" stroked="true" strokeweight=".398pt" strokecolor="#231f20">
                <v:path arrowok="t"/>
              </v:shape>
              <v:shape style="position:absolute;left:0;top:0;width:4825;height:113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6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</w:p>
                    <w:p>
                      <w:pPr>
                        <w:tabs>
                          <w:tab w:pos="551" w:val="left" w:leader="none"/>
                        </w:tabs>
                        <w:spacing w:before="0"/>
                        <w:ind w:left="21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position w:val="6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position w:val="6"/>
                          <w:sz w:val="16"/>
                          <w:u w:val="single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position w:val="6"/>
                          <w:sz w:val="16"/>
                          <w:u w:val="single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position w:val="6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E</w:t>
                      </w:r>
                      <w:r>
                        <w:rPr>
                          <w:rFonts w:ascii="Lucida Sans"/>
                          <w:color w:val="231F20"/>
                          <w:sz w:val="16"/>
                        </w:rPr>
                        <w:t>ff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ort</w:t>
                      </w:r>
                      <w:r>
                        <w:rPr>
                          <w:rFonts w:ascii="Times New Roman"/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de</w:t>
                      </w:r>
                      <w:r>
                        <w:rPr>
                          <w:rFonts w:ascii="Times New Roman"/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pincement</w:t>
                      </w:r>
                      <w:r>
                        <w:rPr>
                          <w:rFonts w:ascii="Times New Roman"/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(N)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841" w:val="left" w:leader="none"/>
          <w:tab w:pos="1637" w:val="left" w:leader="none"/>
          <w:tab w:pos="2432" w:val="left" w:leader="none"/>
          <w:tab w:pos="3227" w:val="left" w:leader="none"/>
          <w:tab w:pos="4023" w:val="left" w:leader="none"/>
          <w:tab w:pos="4818" w:val="left" w:leader="none"/>
        </w:tabs>
        <w:spacing w:before="41"/>
        <w:ind w:left="46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1</w:t>
        <w:tab/>
        <w:t>2</w:t>
        <w:tab/>
        <w:t>3</w:t>
        <w:tab/>
        <w:t>4</w:t>
        <w:tab/>
        <w:t>5</w:t>
        <w:tab/>
        <w:t>6</w:t>
      </w:r>
      <w:r>
        <w:rPr>
          <w:rFonts w:ascii="Times New Roman"/>
          <w:sz w:val="16"/>
        </w:rPr>
      </w:r>
    </w:p>
    <w:p>
      <w:pPr>
        <w:spacing w:before="71"/>
        <w:ind w:left="46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pacing w:val="-3"/>
          <w:sz w:val="16"/>
        </w:rPr>
        <w:t>Temps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(s)</w:t>
      </w:r>
      <w:r>
        <w:rPr>
          <w:rFonts w:ascii="Times New Roman"/>
          <w:sz w:val="16"/>
        </w:rPr>
      </w:r>
    </w:p>
    <w:p>
      <w:pPr>
        <w:spacing w:before="7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Times New Roman"/>
          <w:color w:val="231F20"/>
          <w:w w:val="95"/>
          <w:sz w:val="16"/>
        </w:rPr>
        <w:t>150</w:t>
      </w:r>
      <w:r>
        <w:rPr>
          <w:rFonts w:ascii="Times New Roman"/>
          <w:sz w:val="16"/>
        </w:rPr>
      </w:r>
    </w:p>
    <w:p>
      <w:pPr>
        <w:spacing w:before="13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100</w:t>
      </w:r>
      <w:r>
        <w:rPr>
          <w:rFonts w:ascii="Times New Roman"/>
          <w:sz w:val="16"/>
        </w:rPr>
      </w:r>
    </w:p>
    <w:p>
      <w:pPr>
        <w:spacing w:before="13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50</w:t>
      </w:r>
      <w:r>
        <w:rPr>
          <w:rFonts w:ascii="Times New Roman"/>
          <w:sz w:val="16"/>
        </w:rPr>
      </w:r>
    </w:p>
    <w:p>
      <w:pPr>
        <w:spacing w:before="13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"/>
          <w:szCs w:val="3"/>
        </w:rPr>
      </w:pPr>
      <w:r>
        <w:rPr/>
        <w:br w:type="column"/>
      </w:r>
      <w:r>
        <w:rPr>
          <w:rFonts w:ascii="Times New Roman"/>
          <w:sz w:val="3"/>
        </w:rPr>
      </w: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27.9pt;height:56.85pt;mso-position-horizontal-relative:char;mso-position-vertical-relative:line" coordorigin="0,0" coordsize="2558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671;top:4;width:2;height:1088" coordorigin="671,4" coordsize="2,1088">
              <v:shape style="position:absolute;left:671;top:4;width:2;height:1088" coordorigin="671,4" coordsize="0,1088" path="m671,1092l671,4e" filled="false" stroked="true" strokeweight=".398pt" strokecolor="#c7c8ca">
                <v:path arrowok="t"/>
              </v:shape>
            </v:group>
            <v:group style="position:absolute;left:1297;top:4;width:2;height:1088" coordorigin="1297,4" coordsize="2,1088">
              <v:shape style="position:absolute;left:1297;top:4;width:2;height:1088" coordorigin="1297,4" coordsize="0,1088" path="m1297,1092l1297,4e" filled="false" stroked="true" strokeweight=".398pt" strokecolor="#c7c8ca">
                <v:path arrowok="t"/>
              </v:shape>
            </v:group>
            <v:group style="position:absolute;left:1923;top:4;width:2;height:1088" coordorigin="1923,4" coordsize="2,1088">
              <v:shape style="position:absolute;left:1923;top:4;width:2;height:1088" coordorigin="1923,4" coordsize="0,1088" path="m1923,1092l1923,4e" filled="false" stroked="true" strokeweight=".398pt" strokecolor="#c7c8ca">
                <v:path arrowok="t"/>
              </v:shape>
            </v:group>
            <v:group style="position:absolute;left:2549;top:4;width:2;height:1088" coordorigin="2549,4" coordsize="2,1088">
              <v:shape style="position:absolute;left:2549;top:4;width:2;height:1088" coordorigin="2549,4" coordsize="0,1088" path="m2549,1092l2549,4e" filled="false" stroked="true" strokeweight=".398pt" strokecolor="#c7c8ca">
                <v:path arrowok="t"/>
              </v:shape>
            </v:group>
            <v:group style="position:absolute;left:45;top:1085;width:2505;height:2" coordorigin="45,1085" coordsize="2505,2">
              <v:shape style="position:absolute;left:45;top:1085;width:2505;height:2" coordorigin="45,1085" coordsize="2505,0" path="m45,1085l2549,1085e" filled="false" stroked="true" strokeweight=".398pt" strokecolor="#c7c8ca">
                <v:path arrowok="t"/>
              </v:shape>
            </v:group>
            <v:group style="position:absolute;left:45;top:767;width:2505;height:2" coordorigin="45,767" coordsize="2505,2">
              <v:shape style="position:absolute;left:45;top:767;width:2505;height:2" coordorigin="45,767" coordsize="2505,0" path="m45,767l2549,767e" filled="false" stroked="true" strokeweight=".398pt" strokecolor="#c7c8ca">
                <v:path arrowok="t"/>
              </v:shape>
            </v:group>
            <v:group style="position:absolute;left:45;top:449;width:2505;height:2" coordorigin="45,449" coordsize="2505,2">
              <v:shape style="position:absolute;left:45;top:449;width:2505;height:2" coordorigin="45,449" coordsize="2505,0" path="m45,449l2549,449e" filled="false" stroked="true" strokeweight=".398pt" strokecolor="#c7c8ca">
                <v:path arrowok="t"/>
              </v:shape>
            </v:group>
            <v:group style="position:absolute;left:45;top:131;width:2505;height:2" coordorigin="45,131" coordsize="2505,2">
              <v:shape style="position:absolute;left:45;top:131;width:2505;height:2" coordorigin="45,131" coordsize="2505,0" path="m45,131l2549,131e" filled="false" stroked="true" strokeweight=".398pt" strokecolor="#c7c8ca">
                <v:path arrowok="t"/>
              </v:shape>
            </v:group>
            <v:group style="position:absolute;left:170;top:1063;width:2;height:57" coordorigin="170,1063" coordsize="2,57">
              <v:shape style="position:absolute;left:170;top:1063;width:2;height:57" coordorigin="170,1063" coordsize="0,57" path="m170,1120l170,1063e" filled="false" stroked="true" strokeweight=".199pt" strokecolor="#939598">
                <v:path arrowok="t"/>
              </v:shape>
            </v:group>
            <v:group style="position:absolute;left:295;top:1063;width:2;height:57" coordorigin="295,1063" coordsize="2,57">
              <v:shape style="position:absolute;left:295;top:1063;width:2;height:57" coordorigin="295,1063" coordsize="0,57" path="m295,1120l295,1063e" filled="false" stroked="true" strokeweight=".199pt" strokecolor="#939598">
                <v:path arrowok="t"/>
              </v:shape>
            </v:group>
            <v:group style="position:absolute;left:420;top:1063;width:2;height:57" coordorigin="420,1063" coordsize="2,57">
              <v:shape style="position:absolute;left:420;top:1063;width:2;height:57" coordorigin="420,1063" coordsize="0,57" path="m420,1120l420,1063e" filled="false" stroked="true" strokeweight=".199pt" strokecolor="#939598">
                <v:path arrowok="t"/>
              </v:shape>
            </v:group>
            <v:group style="position:absolute;left:545;top:1063;width:2;height:57" coordorigin="545,1063" coordsize="2,57">
              <v:shape style="position:absolute;left:545;top:1063;width:2;height:57" coordorigin="545,1063" coordsize="0,57" path="m545,1120l545,1063e" filled="false" stroked="true" strokeweight=".199pt" strokecolor="#939598">
                <v:path arrowok="t"/>
              </v:shape>
            </v:group>
            <v:group style="position:absolute;left:796;top:1063;width:2;height:57" coordorigin="796,1063" coordsize="2,57">
              <v:shape style="position:absolute;left:796;top:1063;width:2;height:57" coordorigin="796,1063" coordsize="0,57" path="m796,1120l796,1063e" filled="false" stroked="true" strokeweight=".199pt" strokecolor="#939598">
                <v:path arrowok="t"/>
              </v:shape>
            </v:group>
            <v:group style="position:absolute;left:921;top:1063;width:2;height:57" coordorigin="921,1063" coordsize="2,57">
              <v:shape style="position:absolute;left:921;top:1063;width:2;height:57" coordorigin="921,1063" coordsize="0,57" path="m921,1120l921,1063e" filled="false" stroked="true" strokeweight=".199pt" strokecolor="#939598">
                <v:path arrowok="t"/>
              </v:shape>
            </v:group>
            <v:group style="position:absolute;left:1046;top:1063;width:2;height:57" coordorigin="1046,1063" coordsize="2,57">
              <v:shape style="position:absolute;left:1046;top:1063;width:2;height:57" coordorigin="1046,1063" coordsize="0,57" path="m1046,1120l1046,1063e" filled="false" stroked="true" strokeweight=".199pt" strokecolor="#939598">
                <v:path arrowok="t"/>
              </v:shape>
            </v:group>
            <v:group style="position:absolute;left:1172;top:1063;width:2;height:57" coordorigin="1172,1063" coordsize="2,57">
              <v:shape style="position:absolute;left:1172;top:1063;width:2;height:57" coordorigin="1172,1063" coordsize="0,57" path="m1172,1120l1172,1063e" filled="false" stroked="true" strokeweight=".199pt" strokecolor="#939598">
                <v:path arrowok="t"/>
              </v:shape>
            </v:group>
            <v:group style="position:absolute;left:1422;top:1063;width:2;height:57" coordorigin="1422,1063" coordsize="2,57">
              <v:shape style="position:absolute;left:1422;top:1063;width:2;height:57" coordorigin="1422,1063" coordsize="0,57" path="m1422,1120l1422,1063e" filled="false" stroked="true" strokeweight=".199pt" strokecolor="#939598">
                <v:path arrowok="t"/>
              </v:shape>
            </v:group>
            <v:group style="position:absolute;left:1547;top:1063;width:2;height:57" coordorigin="1547,1063" coordsize="2,57">
              <v:shape style="position:absolute;left:1547;top:1063;width:2;height:57" coordorigin="1547,1063" coordsize="0,57" path="m1547,1120l1547,1063e" filled="false" stroked="true" strokeweight=".199pt" strokecolor="#939598">
                <v:path arrowok="t"/>
              </v:shape>
            </v:group>
            <v:group style="position:absolute;left:1673;top:1063;width:2;height:57" coordorigin="1673,1063" coordsize="2,57">
              <v:shape style="position:absolute;left:1673;top:1063;width:2;height:57" coordorigin="1673,1063" coordsize="0,57" path="m1673,1120l1673,1063e" filled="false" stroked="true" strokeweight=".199pt" strokecolor="#939598">
                <v:path arrowok="t"/>
              </v:shape>
            </v:group>
            <v:group style="position:absolute;left:1798;top:1063;width:2;height:57" coordorigin="1798,1063" coordsize="2,57">
              <v:shape style="position:absolute;left:1798;top:1063;width:2;height:57" coordorigin="1798,1063" coordsize="0,57" path="m1798,1120l1798,1063e" filled="false" stroked="true" strokeweight=".199pt" strokecolor="#939598">
                <v:path arrowok="t"/>
              </v:shape>
            </v:group>
            <v:group style="position:absolute;left:2048;top:1063;width:2;height:57" coordorigin="2048,1063" coordsize="2,57">
              <v:shape style="position:absolute;left:2048;top:1063;width:2;height:57" coordorigin="2048,1063" coordsize="0,57" path="m2048,1120l2048,1063e" filled="false" stroked="true" strokeweight=".199pt" strokecolor="#939598">
                <v:path arrowok="t"/>
              </v:shape>
            </v:group>
            <v:group style="position:absolute;left:2174;top:1063;width:2;height:57" coordorigin="2174,1063" coordsize="2,57">
              <v:shape style="position:absolute;left:2174;top:1063;width:2;height:57" coordorigin="2174,1063" coordsize="0,57" path="m2174,1120l2174,1063e" filled="false" stroked="true" strokeweight=".199pt" strokecolor="#939598">
                <v:path arrowok="t"/>
              </v:shape>
            </v:group>
            <v:group style="position:absolute;left:2299;top:1063;width:2;height:57" coordorigin="2299,1063" coordsize="2,57">
              <v:shape style="position:absolute;left:2299;top:1063;width:2;height:57" coordorigin="2299,1063" coordsize="0,57" path="m2299,1120l2299,1063e" filled="false" stroked="true" strokeweight=".199pt" strokecolor="#939598">
                <v:path arrowok="t"/>
              </v:shape>
            </v:group>
            <v:group style="position:absolute;left:2424;top:1063;width:2;height:57" coordorigin="2424,1063" coordsize="2,57">
              <v:shape style="position:absolute;left:2424;top:1063;width:2;height:57" coordorigin="2424,1063" coordsize="0,57" path="m2424,1120l2424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671;top:1049;width:2;height:86" coordorigin="671,1049" coordsize="2,86">
              <v:shape style="position:absolute;left:671;top:1049;width:2;height:86" coordorigin="671,1049" coordsize="0,86" path="m671,1134l671,1049e" filled="false" stroked="true" strokeweight=".199pt" strokecolor="#939598">
                <v:path arrowok="t"/>
              </v:shape>
            </v:group>
            <v:group style="position:absolute;left:1297;top:1049;width:2;height:86" coordorigin="1297,1049" coordsize="2,86">
              <v:shape style="position:absolute;left:1297;top:1049;width:2;height:86" coordorigin="1297,1049" coordsize="0,86" path="m1297,1134l1297,1049e" filled="false" stroked="true" strokeweight=".199pt" strokecolor="#939598">
                <v:path arrowok="t"/>
              </v:shape>
            </v:group>
            <v:group style="position:absolute;left:1923;top:1049;width:2;height:86" coordorigin="1923,1049" coordsize="2,86">
              <v:shape style="position:absolute;left:1923;top:1049;width:2;height:86" coordorigin="1923,1049" coordsize="0,86" path="m1923,1134l1923,1049e" filled="false" stroked="true" strokeweight=".199pt" strokecolor="#939598">
                <v:path arrowok="t"/>
              </v:shape>
            </v:group>
            <v:group style="position:absolute;left:2549;top:1049;width:2;height:86" coordorigin="2549,1049" coordsize="2,86">
              <v:shape style="position:absolute;left:2549;top:1049;width:2;height:86" coordorigin="2549,1049" coordsize="0,86" path="m2549,1134l2549,1049e" filled="false" stroked="true" strokeweight=".199pt" strokecolor="#939598">
                <v:path arrowok="t"/>
              </v:shape>
            </v:group>
            <v:group style="position:absolute;left:16;top:926;width:57;height:2" coordorigin="16,926" coordsize="57,2">
              <v:shape style="position:absolute;left:16;top:926;width:57;height:2" coordorigin="16,926" coordsize="57,0" path="m16,926l73,926e" filled="false" stroked="true" strokeweight=".199pt" strokecolor="#939598">
                <v:path arrowok="t"/>
              </v:shape>
            </v:group>
            <v:group style="position:absolute;left:16;top:608;width:57;height:2" coordorigin="16,608" coordsize="57,2">
              <v:shape style="position:absolute;left:16;top:608;width:57;height:2" coordorigin="16,608" coordsize="57,0" path="m16,608l73,608e" filled="false" stroked="true" strokeweight=".199pt" strokecolor="#939598">
                <v:path arrowok="t"/>
              </v:shape>
            </v:group>
            <v:group style="position:absolute;left:16;top:290;width:57;height:2" coordorigin="16,290" coordsize="57,2">
              <v:shape style="position:absolute;left:16;top:290;width:57;height:2" coordorigin="16,290" coordsize="57,0" path="m16,290l73,290e" filled="false" stroked="true" strokeweight=".199pt" strokecolor="#939598">
                <v:path arrowok="t"/>
              </v:shape>
            </v:group>
            <v:group style="position:absolute;left:2;top:1085;width:86;height:2" coordorigin="2,1085" coordsize="86,2">
              <v:shape style="position:absolute;left:2;top:1085;width:86;height:2" coordorigin="2,1085" coordsize="86,0" path="m2,1085l87,1085e" filled="false" stroked="true" strokeweight=".199pt" strokecolor="#939598">
                <v:path arrowok="t"/>
              </v:shape>
            </v:group>
            <v:group style="position:absolute;left:2;top:767;width:86;height:2" coordorigin="2,767" coordsize="86,2">
              <v:shape style="position:absolute;left:2;top:767;width:86;height:2" coordorigin="2,767" coordsize="86,0" path="m2,767l87,767e" filled="false" stroked="true" strokeweight=".199pt" strokecolor="#939598">
                <v:path arrowok="t"/>
              </v:shape>
            </v:group>
            <v:group style="position:absolute;left:2;top:449;width:86;height:2" coordorigin="2,449" coordsize="86,2">
              <v:shape style="position:absolute;left:2;top:449;width:86;height:2" coordorigin="2,449" coordsize="86,0" path="m2,449l87,449e" filled="false" stroked="true" strokeweight=".199pt" strokecolor="#939598">
                <v:path arrowok="t"/>
              </v:shape>
            </v:group>
            <v:group style="position:absolute;left:2;top:131;width:86;height:2" coordorigin="2,131" coordsize="86,2">
              <v:shape style="position:absolute;left:2;top:131;width:86;height:2" coordorigin="2,131" coordsize="86,0" path="m2,131l87,131e" filled="false" stroked="true" strokeweight=".199pt" strokecolor="#939598">
                <v:path arrowok="t"/>
              </v:shape>
            </v:group>
            <v:group style="position:absolute;left:45;top:1092;width:2466;height:2" coordorigin="45,1092" coordsize="2466,2">
              <v:shape style="position:absolute;left:45;top:1092;width:2466;height:2" coordorigin="45,1092" coordsize="2466,0" path="m45,1092l2510,1092e" filled="false" stroked="true" strokeweight=".398pt" strokecolor="#231f20">
                <v:path arrowok="t"/>
              </v:shape>
            </v:group>
            <v:group style="position:absolute;left:2486;top:1060;width:64;height:64" coordorigin="2486,1060" coordsize="64,64">
              <v:shape style="position:absolute;left:2486;top:1060;width:64;height:64" coordorigin="2486,1060" coordsize="64,64" path="m2486,1060l2510,1092,2486,1123,2549,1092,2486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164;width:2505;height:921" coordorigin="45,164" coordsize="2505,921">
              <v:shape style="position:absolute;left:45;top:164;width:2505;height:921" coordorigin="45,164" coordsize="2505,921" path="m45,1085l45,1085,831,1085,846,1069,861,1052,876,1035,891,1018,906,1002,921,985,966,935,1011,886,1056,837,1102,790,1147,743,1192,697,1237,653,1282,610,1327,569,1372,530,1432,479,1492,433,1552,389,1613,349,1673,313,1733,281,1793,253,1853,229,1913,208,1973,192,2033,179,2094,171,2154,166,2199,164,2214,164,2274,167,2334,172,2394,181,2454,193,2514,208,2544,216,2549,218e" filled="false" stroked="true" strokeweight=".797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572" w:val="left" w:leader="none"/>
          <w:tab w:pos="1238" w:val="left" w:leader="none"/>
          <w:tab w:pos="1825" w:val="left" w:leader="none"/>
          <w:tab w:pos="2551" w:val="left" w:leader="none"/>
        </w:tabs>
        <w:spacing w:before="29"/>
        <w:ind w:left="-14" w:right="642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85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9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95</w:t>
        <w:tab/>
        <w:t>4</w:t>
      </w:r>
      <w:r>
        <w:rPr>
          <w:rFonts w:ascii="Times New Roman"/>
          <w:sz w:val="16"/>
        </w:rPr>
      </w:r>
    </w:p>
    <w:p>
      <w:pPr>
        <w:spacing w:before="70"/>
        <w:ind w:left="0" w:right="594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pacing w:val="-3"/>
          <w:sz w:val="16"/>
        </w:rPr>
        <w:t>Temps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(s)</w:t>
      </w:r>
      <w:r>
        <w:rPr>
          <w:rFonts w:ascii="Times New Roman"/>
          <w:sz w:val="16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4" w:equalWidth="0">
            <w:col w:w="883" w:space="40"/>
            <w:col w:w="4899" w:space="40"/>
            <w:col w:w="691" w:space="40"/>
            <w:col w:w="3277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 w:before="51"/>
        <w:ind w:left="755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12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vitre,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d’intensité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d’e</w:t>
      </w:r>
      <w:r>
        <w:rPr>
          <w:rFonts w:ascii="Lucida Sans" w:hAnsi="Lucida Sans" w:cs="Lucida Sans" w:eastAsia="Lucida Sans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pincement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63"/>
        <w:ind w:left="3857" w:right="3876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capteurs</w:t>
      </w:r>
      <w:r>
        <w:rPr>
          <w:rFonts w:ascii="Times New Roman" w:hAnsi="Times New Roman"/>
          <w:color w:val="231F20"/>
          <w:spacing w:val="-9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à</w:t>
      </w:r>
      <w:r>
        <w:rPr>
          <w:rFonts w:ascii="Times New Roman" w:hAnsi="Times New Roman"/>
          <w:color w:val="231F20"/>
          <w:spacing w:val="-8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e</w:t>
      </w:r>
      <w:r>
        <w:rPr>
          <w:rFonts w:ascii="Lucida Sans" w:hAnsi="Lucida Sans"/>
          <w:color w:val="231F20"/>
          <w:sz w:val="19"/>
        </w:rPr>
        <w:t>ff</w:t>
      </w:r>
      <w:r>
        <w:rPr>
          <w:rFonts w:ascii="Times New Roman" w:hAnsi="Times New Roman"/>
          <w:color w:val="231F20"/>
          <w:sz w:val="19"/>
        </w:rPr>
        <w:t>et</w:t>
      </w:r>
      <w:r>
        <w:rPr>
          <w:rFonts w:ascii="Times New Roman" w:hAnsi="Times New Roman"/>
          <w:color w:val="231F20"/>
          <w:spacing w:val="-9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Hall</w:t>
      </w:r>
      <w:r>
        <w:rPr>
          <w:rFonts w:ascii="Times New Roman" w:hAns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tabs>
          <w:tab w:pos="4918" w:val="left" w:leader="none"/>
        </w:tabs>
        <w:spacing w:line="200" w:lineRule="atLeast"/>
        <w:ind w:left="26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group style="width:99.45pt;height:99.45pt;mso-position-horizontal-relative:char;mso-position-vertical-relative:line" coordorigin="0,0" coordsize="1989,1989">
            <v:shape style="position:absolute;left:0;top:0;width:1701;height:1701" type="#_x0000_t75" stroked="false">
              <v:imagedata r:id="rId21" o:title=""/>
            </v:shape>
            <v:group style="position:absolute;left:1355;top:1355;width:630;height:630" coordorigin="1355,1355" coordsize="630,630">
              <v:shape style="position:absolute;left:1355;top:1355;width:630;height:630" coordorigin="1355,1355" coordsize="630,630" path="m1984,1984l1355,1355e" filled="false" stroked="true" strokeweight=".398pt" strokecolor="#231f20">
                <v:path arrowok="t"/>
              </v:shape>
            </v:group>
            <v:group style="position:absolute;left:1304;top:1304;width:78;height:73" coordorigin="1304,1304" coordsize="78,73">
              <v:shape style="position:absolute;left:1304;top:1304;width:78;height:73" coordorigin="1304,1304" coordsize="78,73" path="m1304,1304l1313,1319,1322,1337,1331,1357,1338,1377,1381,1339,1362,1333,1342,1325,1323,1315,1307,1306,1304,1304xe" filled="true" fillcolor="#231f20" stroked="false">
                <v:path arrowok="t"/>
                <v:fill type="solid"/>
              </v:shape>
            </v:group>
            <v:group style="position:absolute;left:1140;top:1509;width:845;height:476" coordorigin="1140,1509" coordsize="845,476">
              <v:shape style="position:absolute;left:1140;top:1509;width:845;height:476" coordorigin="1140,1509" coordsize="845,476" path="m1984,1984l1140,1509e" filled="false" stroked="true" strokeweight=".398pt" strokecolor="#231f20">
                <v:path arrowok="t"/>
              </v:shape>
            </v:group>
            <v:group style="position:absolute;left:1077;top:1474;width:85;height:61" coordorigin="1077,1474" coordsize="85,61">
              <v:shape style="position:absolute;left:1077;top:1474;width:85;height:61" coordorigin="1077,1474" coordsize="85,61" path="m1077,1474l1090,1486,1104,1501,1117,1518,1129,1535,1161,1487,1141,1486,1119,1484,1099,1480,1081,1475,1077,1474xe" filled="true" fillcolor="#231f2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7"/>
          <w:sz w:val="20"/>
        </w:rPr>
        <w:pict>
          <v:group style="width:115.45pt;height:76.350pt;mso-position-horizontal-relative:char;mso-position-vertical-relative:line" coordorigin="0,0" coordsize="2309,1527">
            <v:shape style="position:absolute;left:41;top:182;width:2267;height:1344" type="#_x0000_t75" stroked="false">
              <v:imagedata r:id="rId22" o:title=""/>
            </v:shape>
            <v:group style="position:absolute;left:4;top:4;width:582;height:793" coordorigin="4,4" coordsize="582,793">
              <v:shape style="position:absolute;left:4;top:4;width:582;height:793" coordorigin="4,4" coordsize="582,793" path="m4,4l585,796e" filled="false" stroked="true" strokeweight=".398pt" strokecolor="#231f20">
                <v:path arrowok="t"/>
              </v:shape>
            </v:group>
            <v:group style="position:absolute;left:556;top:777;width:72;height:77" coordorigin="556,777" coordsize="72,77">
              <v:shape style="position:absolute;left:556;top:777;width:72;height:77" coordorigin="556,777" coordsize="72,77" path="m605,777l556,808,575,817,593,828,610,840,625,852,628,854,621,838,614,819,609,798,605,777xe" filled="true" fillcolor="#231f20" stroked="false">
                <v:path arrowok="t"/>
                <v:fill type="solid"/>
              </v:shape>
            </v:group>
            <v:group style="position:absolute;left:4;top:4;width:369;height:842" coordorigin="4,4" coordsize="369,842">
              <v:shape style="position:absolute;left:4;top:4;width:369;height:842" coordorigin="4,4" coordsize="369,842" path="m4,4l372,845e" filled="false" stroked="true" strokeweight=".398pt" strokecolor="#231f20">
                <v:path arrowok="t"/>
              </v:shape>
            </v:group>
            <v:group style="position:absolute;left:341;top:832;width:60;height:80" coordorigin="341,832" coordsize="60,80">
              <v:shape style="position:absolute;left:341;top:832;width:60;height:80" coordorigin="341,832" coordsize="60,80" path="m396,832l341,850,357,863,373,878,387,893,398,908,401,911,398,894,396,874,395,853,396,832xe" filled="true" fillcolor="#231f2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position w:val="47"/>
          <w:sz w:val="20"/>
        </w:rPr>
      </w:r>
    </w:p>
    <w:p>
      <w:pPr>
        <w:spacing w:before="8"/>
        <w:ind w:left="3574" w:right="416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capteurs</w:t>
      </w:r>
      <w:r>
        <w:rPr>
          <w:rFonts w:ascii="Times New Roman" w:hAnsi="Times New Roman"/>
          <w:color w:val="231F20"/>
          <w:spacing w:val="-9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à</w:t>
      </w:r>
      <w:r>
        <w:rPr>
          <w:rFonts w:ascii="Times New Roman" w:hAnsi="Times New Roman"/>
          <w:color w:val="231F20"/>
          <w:spacing w:val="-8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e</w:t>
      </w:r>
      <w:r>
        <w:rPr>
          <w:rFonts w:ascii="Lucida Sans" w:hAnsi="Lucida Sans"/>
          <w:color w:val="231F20"/>
          <w:sz w:val="19"/>
        </w:rPr>
        <w:t>ff</w:t>
      </w:r>
      <w:r>
        <w:rPr>
          <w:rFonts w:ascii="Times New Roman" w:hAnsi="Times New Roman"/>
          <w:color w:val="231F20"/>
          <w:sz w:val="19"/>
        </w:rPr>
        <w:t>et</w:t>
      </w:r>
      <w:r>
        <w:rPr>
          <w:rFonts w:ascii="Times New Roman" w:hAnsi="Times New Roman"/>
          <w:color w:val="231F20"/>
          <w:spacing w:val="-9"/>
          <w:sz w:val="19"/>
        </w:rPr>
        <w:t> </w:t>
      </w:r>
      <w:r>
        <w:rPr>
          <w:rFonts w:ascii="Times New Roman" w:hAnsi="Times New Roman"/>
          <w:color w:val="231F20"/>
          <w:sz w:val="19"/>
        </w:rPr>
        <w:t>Hall</w:t>
      </w:r>
      <w:r>
        <w:rPr>
          <w:rFonts w:ascii="Times New Roman" w:hAnsi="Times New Roman"/>
          <w:sz w:val="1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1"/>
        <w:ind w:left="1166" w:right="1166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13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Principe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du</w:t>
      </w:r>
      <w:r>
        <w:rPr>
          <w:rFonts w:ascii="Times New Roman" w:hAnsi="Times New Roman" w:cs="Times New Roman" w:eastAsia="Times New Roman"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capteur</w:t>
      </w:r>
      <w:r>
        <w:rPr>
          <w:rFonts w:ascii="Times New Roman" w:hAnsi="Times New Roman" w:cs="Times New Roman" w:eastAsia="Times New Roman"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à</w:t>
      </w:r>
      <w:r>
        <w:rPr>
          <w:rFonts w:ascii="Times New Roman" w:hAnsi="Times New Roman" w:cs="Times New Roman" w:eastAsia="Times New Roman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</w:t>
      </w:r>
      <w:r>
        <w:rPr>
          <w:rFonts w:ascii="Lucida Sans" w:hAnsi="Lucida Sans" w:cs="Lucida Sans" w:eastAsia="Lucida Sans"/>
          <w:color w:val="231F20"/>
          <w:sz w:val="24"/>
          <w:szCs w:val="24"/>
        </w:rPr>
        <w:t>ff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color w:val="231F20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Hall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Compte-tenu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capteurs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utilisés,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possible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d’obtenir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précision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1</w:t>
      </w:r>
      <w:r>
        <w:rPr>
          <w:rFonts w:ascii="Century Gothic" w:hAnsi="Century Gothic" w:cs="Century Gothic" w:eastAsia="Century Gothic"/>
          <w:i/>
          <w:color w:val="231F20"/>
          <w:spacing w:val="-1"/>
        </w:rPr>
        <w:t>/</w:t>
      </w:r>
      <w:r>
        <w:rPr>
          <w:rFonts w:ascii="Times New Roman" w:hAnsi="Times New Roman" w:cs="Times New Roman" w:eastAsia="Times New Roman"/>
          <w:color w:val="231F20"/>
          <w:spacing w:val="-1"/>
        </w:rPr>
        <w:t>8</w:t>
      </w:r>
      <w:r>
        <w:rPr>
          <w:rFonts w:ascii="Times New Roman" w:hAnsi="Times New Roman" w:cs="Times New Roman" w:eastAsia="Times New Roman"/>
          <w:i/>
          <w:color w:val="231F20"/>
          <w:spacing w:val="-1"/>
          <w:position w:val="1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i/>
          <w:color w:val="231F20"/>
          <w:spacing w:val="22"/>
          <w:position w:val="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tour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moteur.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65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Q17.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plus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petit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déplacement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mm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qu’il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possible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mesurer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10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capteur.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8" w:lineRule="auto" w:before="36"/>
        <w:ind w:left="680" w:right="111" w:hanging="568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Q18.</w:t>
      </w:r>
      <w:r>
        <w:rPr>
          <w:rFonts w:ascii="Times New Roman" w:hAnsi="Times New Roman" w:cs="Times New Roman" w:eastAsia="Times New Roman"/>
          <w:b/>
          <w:bCs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prenant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raideur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d’obstacle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18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58"/>
        </w:rPr>
        <w:t> </w:t>
      </w:r>
      <w:r>
        <w:rPr>
          <w:rFonts w:ascii="Times New Roman" w:hAnsi="Times New Roman" w:cs="Times New Roman" w:eastAsia="Times New Roman"/>
          <w:color w:val="231F20"/>
        </w:rPr>
        <w:t>20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Century Gothic" w:hAnsi="Century Gothic" w:cs="Century Gothic" w:eastAsia="Century Gothic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mm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correspondant</w:t>
      </w:r>
      <w:r>
        <w:rPr>
          <w:rFonts w:ascii="Times New Roman" w:hAnsi="Times New Roman" w:cs="Times New Roman" w:eastAsia="Times New Roman"/>
          <w:color w:val="231F20"/>
          <w:spacing w:val="34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dernière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phalange</w:t>
      </w:r>
      <w:r>
        <w:rPr>
          <w:rFonts w:ascii="Times New Roman" w:hAnsi="Times New Roman" w:cs="Times New Roman" w:eastAsia="Times New Roman"/>
          <w:color w:val="231F20"/>
          <w:spacing w:val="3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l’auriculaire,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combien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d’impulsions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auront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été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comptées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partir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moment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où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phalange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commence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être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écrasée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jusqu’à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</w:t>
      </w:r>
      <w:r>
        <w:rPr>
          <w:rFonts w:ascii="Lucida Sans" w:hAnsi="Lucida Sans" w:cs="Lucida Sans" w:eastAsia="Lucida Sans"/>
          <w:color w:val="231F20"/>
        </w:rPr>
        <w:t>ff</w:t>
      </w:r>
      <w:r>
        <w:rPr>
          <w:rFonts w:ascii="Times New Roman" w:hAnsi="Times New Roman" w:cs="Times New Roman" w:eastAsia="Times New Roman"/>
          <w:color w:val="231F20"/>
        </w:rPr>
        <w:t>ort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phalange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soit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50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N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(diagramme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exigences,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7"/>
        </w:rPr>
        <w:t>3</w:t>
      </w:r>
      <w:r>
        <w:rPr>
          <w:rFonts w:ascii="Times New Roman" w:hAnsi="Times New Roman" w:cs="Times New Roman" w:eastAsia="Times New Roman"/>
          <w:color w:val="231F20"/>
          <w:spacing w:val="7"/>
        </w:rPr>
        <w:t>)?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Commenter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résultat.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2"/>
        <w:numPr>
          <w:ilvl w:val="1"/>
          <w:numId w:val="4"/>
        </w:numPr>
        <w:tabs>
          <w:tab w:pos="951" w:val="left" w:leader="none"/>
        </w:tabs>
        <w:spacing w:line="240" w:lineRule="auto" w:before="0" w:after="0"/>
        <w:ind w:left="950" w:right="0" w:hanging="837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/>
          <w:color w:val="231F20"/>
        </w:rPr>
        <w:t>Analyse</w:t>
      </w:r>
      <w:r>
        <w:rPr>
          <w:rFonts w:ascii="Times New Roman" w:hAnsi="Times New Roman"/>
          <w:color w:val="231F20"/>
          <w:spacing w:val="11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qualité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  <w:spacing w:val="-1"/>
        </w:rPr>
        <w:t>mesure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b w:val="0"/>
        </w:rPr>
      </w:r>
    </w:p>
    <w:p>
      <w:pPr>
        <w:pStyle w:val="BodyText"/>
        <w:spacing w:line="251" w:lineRule="auto" w:before="165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obstacle,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solution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envisagée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mesure</w:t>
      </w:r>
      <w:r>
        <w:rPr>
          <w:rFonts w:ascii="Times New Roman" w:hAnsi="Times New Roman" w:cs="Times New Roman" w:eastAsia="Times New Roman"/>
          <w:color w:val="231F20"/>
          <w:spacing w:val="3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dont</w:t>
      </w:r>
      <w:r>
        <w:rPr>
          <w:rFonts w:ascii="Times New Roman" w:hAnsi="Times New Roman" w:cs="Times New Roman" w:eastAsia="Times New Roman"/>
          <w:color w:val="231F20"/>
          <w:spacing w:val="3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plus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grandes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celles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courant.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rotation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tout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d’abord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calculée.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Lorsque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cette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supérieure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valeur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donnée,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indique</w:t>
      </w:r>
      <w:r>
        <w:rPr>
          <w:rFonts w:ascii="Times New Roman" w:hAnsi="Times New Roman" w:cs="Times New Roman" w:eastAsia="Times New Roman"/>
          <w:color w:val="231F20"/>
          <w:spacing w:val="7"/>
        </w:rPr>
        <w:t> </w:t>
      </w:r>
      <w:r>
        <w:rPr>
          <w:rFonts w:ascii="Times New Roman" w:hAnsi="Times New Roman" w:cs="Times New Roman" w:eastAsia="Times New Roman"/>
          <w:color w:val="231F20"/>
        </w:rPr>
        <w:t>qu’un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rencontré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stoppé.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simulations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partie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précédente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montrent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qu’il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faut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rapidement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vitesse,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qui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impose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prendre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période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d’échantillonnage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10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ms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maximum.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Ainsi,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toutes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10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color w:val="231F20"/>
        </w:rPr>
        <w:t>ms,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programme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va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calculer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prenant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nombre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d’impulsions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comptées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depuis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dernier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calcul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divisant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période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d’échantillonnage.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51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pStyle w:val="BodyText"/>
        <w:spacing w:line="251" w:lineRule="auto" w:before="30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Q19.</w:t>
      </w:r>
      <w:r>
        <w:rPr>
          <w:rFonts w:ascii="Times New Roman" w:hAnsi="Times New Roman" w:cs="Times New Roman" w:eastAsia="Times New Roman"/>
          <w:b/>
          <w:bCs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supposant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tourne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parfaitement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nominale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300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rad</w:t>
      </w:r>
      <w:r>
        <w:rPr>
          <w:rFonts w:ascii="Arial" w:hAnsi="Arial" w:cs="Arial" w:eastAsia="Arial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s,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nombre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d’impulsions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moyen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N</w:t>
      </w:r>
      <w:r>
        <w:rPr>
          <w:rFonts w:ascii="Times New Roman" w:hAnsi="Times New Roman" w:cs="Times New Roman" w:eastAsia="Times New Roman"/>
          <w:i/>
          <w:color w:val="231F20"/>
          <w:position w:val="-3"/>
          <w:sz w:val="16"/>
          <w:szCs w:val="16"/>
        </w:rPr>
        <w:t>moy</w:t>
      </w:r>
      <w:r>
        <w:rPr>
          <w:rFonts w:ascii="Times New Roman" w:hAnsi="Times New Roman" w:cs="Times New Roman" w:eastAsia="Times New Roman"/>
          <w:i/>
          <w:color w:val="231F20"/>
          <w:spacing w:val="19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mesuré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chaque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période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d’échantillonnage.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1" w:lineRule="auto" w:before="117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nombre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N</w:t>
      </w:r>
      <w:r>
        <w:rPr>
          <w:rFonts w:ascii="Times New Roman" w:hAnsi="Times New Roman" w:cs="Times New Roman" w:eastAsia="Times New Roman"/>
          <w:i/>
          <w:color w:val="231F20"/>
          <w:spacing w:val="25"/>
        </w:rPr>
        <w:t> </w:t>
      </w:r>
      <w:r>
        <w:rPr>
          <w:rFonts w:ascii="Times New Roman" w:hAnsi="Times New Roman" w:cs="Times New Roman" w:eastAsia="Times New Roman"/>
          <w:color w:val="231F20"/>
        </w:rPr>
        <w:t>réellement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utilisé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programme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entier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égal,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soit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l’entier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immédiatement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inférieur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N</w:t>
      </w:r>
      <w:r>
        <w:rPr>
          <w:rFonts w:ascii="Times New Roman" w:hAnsi="Times New Roman" w:cs="Times New Roman" w:eastAsia="Times New Roman"/>
          <w:i/>
          <w:color w:val="231F20"/>
          <w:spacing w:val="1"/>
          <w:position w:val="-3"/>
          <w:sz w:val="16"/>
          <w:szCs w:val="16"/>
        </w:rPr>
        <w:t>moy</w:t>
      </w:r>
      <w:r>
        <w:rPr>
          <w:rFonts w:ascii="Times New Roman" w:hAnsi="Times New Roman" w:cs="Times New Roman" w:eastAsia="Times New Roman"/>
          <w:color w:val="231F20"/>
          <w:spacing w:val="1"/>
        </w:rPr>
        <w:t>,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soit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l’entier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immédiatement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supérieur.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Par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conséquent,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</w:rPr>
        <w:t>y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a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deux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valeurs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possibles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rotation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moteur.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69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Q20.</w:t>
      </w:r>
      <w:r>
        <w:rPr>
          <w:rFonts w:ascii="Times New Roman" w:hAnsi="Times New Roman"/>
          <w:b/>
          <w:color w:val="231F20"/>
          <w:spacing w:val="13"/>
        </w:rPr>
        <w:t> </w:t>
      </w:r>
      <w:r>
        <w:rPr>
          <w:rFonts w:ascii="Times New Roman" w:hAnsi="Times New Roman"/>
          <w:color w:val="231F20"/>
        </w:rPr>
        <w:t>Déterminer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deux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1"/>
        </w:rPr>
        <w:t>valeurs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  <w:spacing w:val="-1"/>
        </w:rPr>
        <w:t>extrêmes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rotation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moteur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tours</w:t>
      </w:r>
      <w:r>
        <w:rPr>
          <w:rFonts w:ascii="Arial" w:hAnsi="Arial"/>
          <w:i/>
          <w:color w:val="231F20"/>
        </w:rPr>
        <w:t>/</w:t>
      </w:r>
      <w:r>
        <w:rPr>
          <w:rFonts w:ascii="Times New Roman" w:hAnsi="Times New Roman"/>
          <w:color w:val="231F20"/>
        </w:rPr>
        <w:t>min.</w:t>
      </w:r>
      <w:r>
        <w:rPr>
          <w:rFonts w:ascii="Times New Roman" w:hAnsi="Times New Roman"/>
        </w:rPr>
      </w:r>
    </w:p>
    <w:p>
      <w:pPr>
        <w:pStyle w:val="BodyText"/>
        <w:spacing w:line="251" w:lineRule="auto" w:before="132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Q21.</w:t>
      </w:r>
      <w:r>
        <w:rPr>
          <w:rFonts w:ascii="Times New Roman" w:hAnsi="Times New Roman" w:cs="Times New Roman" w:eastAsia="Times New Roman"/>
          <w:b/>
          <w:bCs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Conclure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quant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pertinence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l’utilisation</w:t>
      </w:r>
      <w:r>
        <w:rPr>
          <w:rFonts w:ascii="Times New Roman" w:hAnsi="Times New Roman" w:cs="Times New Roman" w:eastAsia="Times New Roman"/>
          <w:color w:val="231F20"/>
          <w:spacing w:val="3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obtenir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3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résultat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fiable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détection.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Au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vu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simulation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11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page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8,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commenter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également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l’hypothèse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constante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avant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détection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d’obstacle.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2"/>
        <w:numPr>
          <w:ilvl w:val="1"/>
          <w:numId w:val="4"/>
        </w:numPr>
        <w:tabs>
          <w:tab w:pos="951" w:val="left" w:leader="none"/>
        </w:tabs>
        <w:spacing w:line="240" w:lineRule="auto" w:before="0" w:after="0"/>
        <w:ind w:left="950" w:right="0" w:hanging="837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Mise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place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l’algorithme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commande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pStyle w:val="BodyText"/>
        <w:spacing w:line="251" w:lineRule="auto" w:before="165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  <w:spacing w:val="-2"/>
        </w:rPr>
        <w:t>L’algorithme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finalement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mis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place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se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base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mesurés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deux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impulsions</w:t>
      </w:r>
      <w:r>
        <w:rPr>
          <w:rFonts w:ascii="Times New Roman" w:hAnsi="Times New Roman" w:cs="Times New Roman" w:eastAsia="Times New Roman"/>
          <w:color w:val="231F20"/>
          <w:spacing w:val="25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successives.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Après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détection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d’une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impulsion,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prédicteur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temporel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2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2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auquel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prochaine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impulsion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attendue.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Si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nouvelle </w:t>
      </w:r>
      <w:r>
        <w:rPr>
          <w:rFonts w:ascii="Times New Roman" w:hAnsi="Times New Roman" w:cs="Times New Roman" w:eastAsia="Times New Roman"/>
          <w:color w:val="231F20"/>
        </w:rPr>
        <w:t>impulsion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intervient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avant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prédit,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alors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il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n’y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pas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blocage,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sinon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blocage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détecté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alarme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déclenchée.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réalité,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cette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technique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conduit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fausses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détections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modification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permettant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d’améliorer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robustesse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ne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déclencher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l’alarme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qu’au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bout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3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dépassements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temps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prédit.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Cet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algorithme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résumé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-7"/>
        </w:rPr>
        <w:t> </w:t>
      </w:r>
      <w:r>
        <w:rPr>
          <w:rFonts w:ascii="Times New Roman" w:hAnsi="Times New Roman"/>
          <w:b/>
          <w:color w:val="231F20"/>
        </w:rPr>
        <w:t>14</w:t>
      </w:r>
      <w:r>
        <w:rPr>
          <w:rFonts w:ascii="Times New Roman" w:hAnsi="Times New Roman"/>
          <w:b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lequel</w:t>
      </w:r>
      <w:r>
        <w:rPr>
          <w:rFonts w:ascii="Times New Roman" w:hAnsi="Times New Roman"/>
          <w:color w:val="231F20"/>
          <w:spacing w:val="-25"/>
        </w:rPr>
        <w:t> </w:t>
      </w:r>
      <w:r>
        <w:rPr>
          <w:rFonts w:ascii="Times New Roman" w:hAnsi="Times New Roman"/>
          <w:color w:val="231F20"/>
        </w:rPr>
        <w:t>: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6"/>
        </w:numPr>
        <w:tabs>
          <w:tab w:pos="700" w:val="left" w:leader="none"/>
        </w:tabs>
        <w:spacing w:line="251" w:lineRule="auto" w:before="56" w:after="0"/>
        <w:ind w:left="699" w:right="111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appui</w:t>
      </w:r>
      <w:r>
        <w:rPr>
          <w:rFonts w:ascii="Times New Roman" w:hAnsi="Times New Roman"/>
          <w:b/>
          <w:color w:val="231F20"/>
          <w:spacing w:val="27"/>
        </w:rPr>
        <w:t> </w:t>
      </w:r>
      <w:r>
        <w:rPr>
          <w:rFonts w:ascii="Times New Roman" w:hAnsi="Times New Roman"/>
          <w:b/>
          <w:color w:val="231F20"/>
        </w:rPr>
        <w:t>bouton</w:t>
      </w:r>
      <w:r>
        <w:rPr>
          <w:rFonts w:ascii="Times New Roman" w:hAnsi="Times New Roman"/>
          <w:b/>
          <w:color w:val="231F20"/>
          <w:spacing w:val="27"/>
        </w:rPr>
        <w:t> </w:t>
      </w:r>
      <w:r>
        <w:rPr>
          <w:rFonts w:ascii="Times New Roman" w:hAnsi="Times New Roman"/>
          <w:b/>
          <w:color w:val="231F20"/>
        </w:rPr>
        <w:t>haut</w:t>
      </w:r>
      <w:r>
        <w:rPr>
          <w:rFonts w:ascii="Times New Roman" w:hAnsi="Times New Roman"/>
          <w:b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évènement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qui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survient</w:t>
      </w:r>
      <w:r>
        <w:rPr>
          <w:rFonts w:ascii="Times New Roman" w:hAnsi="Times New Roman"/>
          <w:color w:val="231F20"/>
          <w:spacing w:val="28"/>
        </w:rPr>
        <w:t> </w:t>
      </w:r>
      <w:r>
        <w:rPr>
          <w:rFonts w:ascii="Times New Roman" w:hAnsi="Times New Roman"/>
          <w:color w:val="231F20"/>
        </w:rPr>
        <w:t>quand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bouton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«</w:t>
      </w:r>
      <w:r>
        <w:rPr>
          <w:rFonts w:ascii="Times New Roman" w:hAnsi="Times New Roman"/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monter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vitre</w:t>
      </w:r>
      <w:r>
        <w:rPr>
          <w:rFonts w:ascii="Times New Roman" w:hAnsi="Times New Roman"/>
          <w:color w:val="231F20"/>
          <w:spacing w:val="30"/>
        </w:rPr>
        <w:t> </w:t>
      </w:r>
      <w:r>
        <w:rPr>
          <w:rFonts w:ascii="Times New Roman" w:hAnsi="Times New Roman"/>
          <w:color w:val="231F20"/>
        </w:rPr>
        <w:t>»</w:t>
      </w:r>
      <w:r>
        <w:rPr>
          <w:rFonts w:ascii="Times New Roman" w:hAnsi="Times New Roman"/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w w:val="99"/>
        </w:rPr>
        <w:t> </w:t>
      </w:r>
      <w:r>
        <w:rPr>
          <w:rFonts w:ascii="Times New Roman" w:hAnsi="Times New Roman"/>
          <w:color w:val="231F20"/>
        </w:rPr>
        <w:t>actionné,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6"/>
        </w:numPr>
        <w:tabs>
          <w:tab w:pos="700" w:val="left" w:leader="none"/>
        </w:tabs>
        <w:spacing w:line="240" w:lineRule="auto" w:before="42" w:after="0"/>
        <w:ind w:left="69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M</w:t>
      </w:r>
      <w:r>
        <w:rPr>
          <w:rFonts w:ascii="Arial" w:hAnsi="Arial"/>
          <w:color w:val="231F20"/>
        </w:rPr>
        <w:t>+</w:t>
      </w:r>
      <w:r>
        <w:rPr>
          <w:rFonts w:ascii="Arial" w:hAnsi="Arial"/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  <w:spacing w:val="-1"/>
        </w:rPr>
        <w:t>variable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permettant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  <w:spacing w:val="-1"/>
        </w:rPr>
        <w:t>faire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tourner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moteur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dans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sens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montée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4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"/>
        </w:rPr>
        <w:t> </w:t>
      </w:r>
      <w:r>
        <w:rPr>
          <w:rFonts w:ascii="Times New Roman" w:hAnsi="Times New Roman"/>
          <w:color w:val="231F20"/>
        </w:rPr>
        <w:t>vitre,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13"/>
        <w:ind w:left="117" w:right="561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M0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d’arrêter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moteur,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numPr>
          <w:ilvl w:val="0"/>
          <w:numId w:val="6"/>
        </w:numPr>
        <w:tabs>
          <w:tab w:pos="700" w:val="left" w:leader="none"/>
        </w:tabs>
        <w:spacing w:line="240" w:lineRule="auto" w:before="56" w:after="0"/>
        <w:ind w:left="69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impulsion</w:t>
      </w:r>
      <w:r>
        <w:rPr>
          <w:rFonts w:ascii="Times New Roman" w:hAnsi="Times New Roman"/>
          <w:b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évènement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</w:rPr>
        <w:t>qui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survient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</w:rPr>
        <w:t>à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chaque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  <w:spacing w:val="-1"/>
        </w:rPr>
        <w:t>nouvelle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impulsion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  <w:spacing w:val="-3"/>
        </w:rPr>
        <w:t>envoyée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par</w:t>
      </w:r>
      <w:r>
        <w:rPr>
          <w:rFonts w:ascii="Times New Roman" w:hAnsi="Times New Roman"/>
          <w:color w:val="231F20"/>
          <w:spacing w:val="-16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-17"/>
        </w:rPr>
        <w:t> </w:t>
      </w:r>
      <w:r>
        <w:rPr>
          <w:rFonts w:ascii="Times New Roman" w:hAnsi="Times New Roman"/>
          <w:color w:val="231F20"/>
        </w:rPr>
        <w:t>capteurs,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6"/>
        </w:numPr>
        <w:tabs>
          <w:tab w:pos="700" w:val="left" w:leader="none"/>
        </w:tabs>
        <w:spacing w:line="240" w:lineRule="auto" w:before="56" w:after="0"/>
        <w:ind w:left="69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fin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course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haut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événement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permettant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l’arrivée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haute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vitre,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numPr>
          <w:ilvl w:val="0"/>
          <w:numId w:val="6"/>
        </w:numPr>
        <w:tabs>
          <w:tab w:pos="700" w:val="left" w:leader="none"/>
        </w:tabs>
        <w:spacing w:line="240" w:lineRule="auto" w:before="56" w:after="0"/>
        <w:ind w:left="699" w:right="0" w:hanging="23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b/>
          <w:color w:val="231F20"/>
          <w:spacing w:val="-1"/>
        </w:rPr>
        <w:t>prediction()</w:t>
      </w:r>
      <w:r>
        <w:rPr>
          <w:rFonts w:ascii="Times New Roman"/>
          <w:b/>
          <w:color w:val="231F20"/>
          <w:spacing w:val="-8"/>
        </w:rPr>
        <w:t> </w:t>
      </w:r>
      <w:r>
        <w:rPr>
          <w:rFonts w:ascii="Times New Roman"/>
          <w:color w:val="231F20"/>
        </w:rPr>
        <w:t>est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une</w:t>
      </w:r>
      <w:r>
        <w:rPr>
          <w:rFonts w:ascii="Times New Roman"/>
          <w:color w:val="231F20"/>
          <w:spacing w:val="-8"/>
        </w:rPr>
        <w:t> </w:t>
      </w:r>
      <w:r>
        <w:rPr>
          <w:rFonts w:ascii="Times New Roman"/>
          <w:color w:val="231F20"/>
        </w:rPr>
        <w:t>fonction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qui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  <w:spacing w:val="-3"/>
        </w:rPr>
        <w:t>renvoie</w:t>
      </w:r>
      <w:r>
        <w:rPr>
          <w:rFonts w:ascii="Times New Roman"/>
          <w:color w:val="231F20"/>
          <w:spacing w:val="-8"/>
        </w:rPr>
        <w:t> </w:t>
      </w:r>
      <w:r>
        <w:rPr>
          <w:rFonts w:ascii="Times New Roman"/>
          <w:color w:val="231F20"/>
        </w:rPr>
        <w:t>le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temps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auquel</w:t>
      </w:r>
      <w:r>
        <w:rPr>
          <w:rFonts w:ascii="Times New Roman"/>
          <w:color w:val="231F20"/>
          <w:spacing w:val="-8"/>
        </w:rPr>
        <w:t> </w:t>
      </w:r>
      <w:r>
        <w:rPr>
          <w:rFonts w:ascii="Times New Roman"/>
          <w:color w:val="231F20"/>
        </w:rPr>
        <w:t>la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prochaine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impulsion</w:t>
      </w:r>
      <w:r>
        <w:rPr>
          <w:rFonts w:ascii="Times New Roman"/>
          <w:color w:val="231F20"/>
          <w:spacing w:val="-8"/>
        </w:rPr>
        <w:t> </w:t>
      </w:r>
      <w:r>
        <w:rPr>
          <w:rFonts w:ascii="Times New Roman"/>
          <w:color w:val="231F20"/>
        </w:rPr>
        <w:t>est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attendue,</w:t>
      </w:r>
      <w:r>
        <w:rPr>
          <w:rFonts w:ascii="Times New Roman"/>
        </w:rPr>
      </w:r>
    </w:p>
    <w:p>
      <w:pPr>
        <w:numPr>
          <w:ilvl w:val="0"/>
          <w:numId w:val="6"/>
        </w:numPr>
        <w:tabs>
          <w:tab w:pos="700" w:val="left" w:leader="none"/>
        </w:tabs>
        <w:spacing w:before="56"/>
        <w:ind w:left="699" w:right="0" w:hanging="23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alarme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permet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  <w:sz w:val="24"/>
          <w:szCs w:val="24"/>
        </w:rPr>
        <w:t>d’activer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l’alarme.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27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6.1pt;height:172.8pt;mso-position-horizontal-relative:char;mso-position-vertical-relative:line" coordorigin="0,0" coordsize="4322,3456">
            <v:group style="position:absolute;left:6;top:6;width:4311;height:3444" coordorigin="6,6" coordsize="4311,3444">
              <v:shape style="position:absolute;left:6;top:6;width:4311;height:3444" coordorigin="6,6" coordsize="4311,3444" path="m6,6l4316,6,4316,3449,6,3449,6,6xe" filled="false" stroked="true" strokeweight=".563pt" strokecolor="#545454">
                <v:path arrowok="t"/>
              </v:shape>
              <v:shape style="position:absolute;left:87;top:62;width:3208;height:122" type="#_x0000_t75" stroked="false">
                <v:imagedata r:id="rId23" o:title=""/>
              </v:shape>
            </v:group>
            <v:group style="position:absolute;left:6;top:208;width:3242;height:2" coordorigin="6,208" coordsize="3242,2">
              <v:shape style="position:absolute;left:6;top:208;width:3242;height:2" coordorigin="6,208" coordsize="3242,0" path="m6,208l3247,208e" filled="false" stroked="true" strokeweight=".563pt" strokecolor="#545454">
                <v:path arrowok="t"/>
              </v:shape>
            </v:group>
            <v:group style="position:absolute;left:3348;top:6;width:2;height:136" coordorigin="3348,6" coordsize="2,136">
              <v:shape style="position:absolute;left:3348;top:6;width:2;height:136" coordorigin="3348,6" coordsize="0,136" path="m3348,6l3348,141e" filled="false" stroked="true" strokeweight=".563pt" strokecolor="#545454">
                <v:path arrowok="t"/>
              </v:shape>
            </v:group>
            <v:group style="position:absolute;left:3247;top:141;width:102;height:68" coordorigin="3247,141" coordsize="102,68">
              <v:shape style="position:absolute;left:3247;top:141;width:102;height:68" coordorigin="3247,141" coordsize="102,68" path="m3247,208l3348,141e" filled="false" stroked="true" strokeweight=".563pt" strokecolor="#545454">
                <v:path arrowok="t"/>
              </v:shape>
              <v:shape style="position:absolute;left:259;top:259;width:3714;height:2999" type="#_x0000_t75" stroked="false">
                <v:imagedata r:id="rId24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59"/>
        <w:ind w:left="1672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14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d’état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l’algorithme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version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simplifiée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BodyText"/>
        <w:spacing w:line="251" w:lineRule="auto"/>
        <w:ind w:left="680" w:right="111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Q22.</w:t>
      </w:r>
      <w:r>
        <w:rPr>
          <w:rFonts w:ascii="Times New Roman" w:hAnsi="Times New Roman" w:cs="Times New Roman" w:eastAsia="Times New Roman"/>
          <w:b/>
          <w:bCs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Donner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deux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conditions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notées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«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transition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1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»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«</w:t>
      </w:r>
      <w:r>
        <w:rPr>
          <w:rFonts w:ascii="Times New Roman" w:hAnsi="Times New Roman" w:cs="Times New Roman" w:eastAsia="Times New Roman"/>
          <w:color w:val="231F20"/>
          <w:spacing w:val="-19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transition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2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»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permettant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passer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l’état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montée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l’état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arrêt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directement.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51" w:lineRule="auto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119" w:top="1100" w:bottom="1300" w:left="1020" w:right="1020"/>
        </w:sectPr>
      </w:pPr>
    </w:p>
    <w:p>
      <w:pPr>
        <w:pStyle w:val="BodyText"/>
        <w:spacing w:line="251" w:lineRule="auto" w:before="31"/>
        <w:ind w:left="680" w:right="152" w:hanging="567"/>
        <w:jc w:val="both"/>
      </w:pPr>
      <w:r>
        <w:rPr>
          <w:rFonts w:ascii="Times New Roman" w:hAnsi="Times New Roman" w:cs="Times New Roman" w:eastAsia="Times New Roman"/>
          <w:b/>
          <w:bCs/>
          <w:color w:val="231F20"/>
        </w:rPr>
        <w:t>Q23.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color w:val="231F20"/>
        </w:rPr>
        <w:t>Compléter</w:t>
      </w:r>
      <w:r>
        <w:rPr>
          <w:color w:val="231F20"/>
          <w:spacing w:val="31"/>
        </w:rPr>
        <w:t> </w:t>
      </w:r>
      <w:r>
        <w:rPr>
          <w:color w:val="231F20"/>
        </w:rPr>
        <w:t>le</w:t>
      </w:r>
      <w:r>
        <w:rPr>
          <w:color w:val="231F20"/>
          <w:spacing w:val="31"/>
        </w:rPr>
        <w:t> </w:t>
      </w:r>
      <w:r>
        <w:rPr>
          <w:color w:val="231F20"/>
        </w:rPr>
        <w:t>chronogramme</w:t>
      </w:r>
      <w:r>
        <w:rPr>
          <w:color w:val="231F20"/>
          <w:spacing w:val="30"/>
        </w:rPr>
        <w:t> </w:t>
      </w:r>
      <w:r>
        <w:rPr>
          <w:color w:val="231F20"/>
        </w:rPr>
        <w:t>du</w:t>
      </w:r>
      <w:r>
        <w:rPr>
          <w:color w:val="231F20"/>
          <w:spacing w:val="31"/>
        </w:rPr>
        <w:t> </w:t>
      </w:r>
      <w:r>
        <w:rPr>
          <w:color w:val="231F20"/>
        </w:rPr>
        <w:t>document</w:t>
      </w:r>
      <w:r>
        <w:rPr>
          <w:color w:val="231F20"/>
          <w:spacing w:val="31"/>
        </w:rPr>
        <w:t> </w:t>
      </w:r>
      <w:r>
        <w:rPr>
          <w:color w:val="231F20"/>
        </w:rPr>
        <w:t>réponse</w:t>
      </w:r>
      <w:r>
        <w:rPr>
          <w:color w:val="231F20"/>
          <w:spacing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DR4</w:t>
      </w:r>
      <w:r>
        <w:rPr>
          <w:rFonts w:ascii="Times New Roman" w:hAnsi="Times New Roman" w:cs="Times New Roman" w:eastAsia="Times New Roman"/>
          <w:b/>
          <w:bCs/>
          <w:color w:val="231F20"/>
          <w:spacing w:val="30"/>
        </w:rPr>
        <w:t> </w:t>
      </w:r>
      <w:r>
        <w:rPr>
          <w:color w:val="231F20"/>
        </w:rPr>
        <w:t>en</w:t>
      </w:r>
      <w:r>
        <w:rPr>
          <w:color w:val="231F20"/>
          <w:spacing w:val="31"/>
        </w:rPr>
        <w:t> </w:t>
      </w:r>
      <w:r>
        <w:rPr>
          <w:color w:val="231F20"/>
        </w:rPr>
        <w:t>indiquant</w:t>
      </w:r>
      <w:r>
        <w:rPr>
          <w:color w:val="231F20"/>
          <w:spacing w:val="31"/>
        </w:rPr>
        <w:t> </w:t>
      </w:r>
      <w:r>
        <w:rPr>
          <w:color w:val="231F20"/>
        </w:rPr>
        <w:t>par</w:t>
      </w:r>
      <w:r>
        <w:rPr>
          <w:color w:val="231F20"/>
          <w:spacing w:val="31"/>
        </w:rPr>
        <w:t> </w:t>
      </w:r>
      <w:r>
        <w:rPr>
          <w:color w:val="231F20"/>
        </w:rPr>
        <w:t>des</w:t>
      </w:r>
      <w:r>
        <w:rPr>
          <w:color w:val="231F20"/>
          <w:spacing w:val="30"/>
        </w:rPr>
        <w:t> </w:t>
      </w:r>
      <w:r>
        <w:rPr>
          <w:color w:val="231F20"/>
        </w:rPr>
        <w:t>créneaux</w:t>
      </w:r>
      <w:r>
        <w:rPr>
          <w:color w:val="231F20"/>
          <w:spacing w:val="31"/>
        </w:rPr>
        <w:t> </w:t>
      </w:r>
      <w:r>
        <w:rPr>
          <w:color w:val="231F20"/>
        </w:rPr>
        <w:t>les</w:t>
      </w:r>
      <w:r>
        <w:rPr>
          <w:color w:val="231F20"/>
          <w:w w:val="99"/>
        </w:rPr>
        <w:t> </w:t>
      </w:r>
      <w:r>
        <w:rPr>
          <w:color w:val="231F20"/>
        </w:rPr>
        <w:t>durées</w:t>
      </w:r>
      <w:r>
        <w:rPr>
          <w:color w:val="231F20"/>
          <w:spacing w:val="-7"/>
        </w:rPr>
        <w:t> </w:t>
      </w:r>
      <w:r>
        <w:rPr>
          <w:color w:val="231F20"/>
        </w:rPr>
        <w:t>pendant</w:t>
      </w:r>
      <w:r>
        <w:rPr>
          <w:color w:val="231F20"/>
          <w:spacing w:val="-7"/>
        </w:rPr>
        <w:t> </w:t>
      </w:r>
      <w:r>
        <w:rPr>
          <w:color w:val="231F20"/>
        </w:rPr>
        <w:t>lesquelles</w:t>
      </w:r>
      <w:r>
        <w:rPr>
          <w:color w:val="231F20"/>
          <w:spacing w:val="-7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état</w:t>
      </w:r>
      <w:r>
        <w:rPr>
          <w:color w:val="231F20"/>
          <w:spacing w:val="-7"/>
        </w:rPr>
        <w:t> </w:t>
      </w:r>
      <w:r>
        <w:rPr>
          <w:color w:val="231F20"/>
        </w:rPr>
        <w:t>est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activé</w:t>
      </w:r>
      <w:r>
        <w:rPr>
          <w:color w:val="231F20"/>
          <w:spacing w:val="-7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l’évolution</w:t>
      </w:r>
      <w:r>
        <w:rPr>
          <w:color w:val="231F20"/>
          <w:spacing w:val="-7"/>
        </w:rPr>
        <w:t> </w:t>
      </w:r>
      <w:r>
        <w:rPr>
          <w:color w:val="231F20"/>
        </w:rPr>
        <w:t>du</w:t>
      </w:r>
      <w:r>
        <w:rPr>
          <w:color w:val="231F20"/>
          <w:spacing w:val="-7"/>
        </w:rPr>
        <w:t> </w:t>
      </w:r>
      <w:r>
        <w:rPr>
          <w:color w:val="231F20"/>
        </w:rPr>
        <w:t>contenu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variable</w:t>
      </w:r>
      <w:r>
        <w:rPr>
          <w:color w:val="231F20"/>
          <w:spacing w:val="-7"/>
        </w:rPr>
        <w:t> </w:t>
      </w:r>
      <w:r>
        <w:rPr>
          <w:color w:val="231F20"/>
        </w:rPr>
        <w:t>N.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durée</w:t>
      </w:r>
      <w:r>
        <w:rPr>
          <w:color w:val="231F20"/>
          <w:spacing w:val="28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l’alarme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l’arrêt</w:t>
      </w:r>
      <w:r>
        <w:rPr>
          <w:color w:val="231F20"/>
          <w:spacing w:val="-13"/>
        </w:rPr>
        <w:t> </w:t>
      </w:r>
      <w:r>
        <w:rPr>
          <w:color w:val="231F20"/>
        </w:rPr>
        <w:t>est</w:t>
      </w:r>
      <w:r>
        <w:rPr>
          <w:color w:val="231F20"/>
          <w:spacing w:val="-13"/>
        </w:rPr>
        <w:t> </w:t>
      </w:r>
      <w:r>
        <w:rPr>
          <w:color w:val="231F20"/>
        </w:rPr>
        <w:t>supposée</w:t>
      </w:r>
      <w:r>
        <w:rPr>
          <w:color w:val="231F20"/>
          <w:spacing w:val="-13"/>
        </w:rPr>
        <w:t> </w:t>
      </w:r>
      <w:r>
        <w:rPr>
          <w:color w:val="231F20"/>
        </w:rPr>
        <w:t>très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faible</w:t>
      </w:r>
      <w:r>
        <w:rPr>
          <w:color w:val="231F20"/>
          <w:spacing w:val="-13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color w:val="231F20"/>
        </w:rPr>
        <w:t>sera</w:t>
      </w:r>
      <w:r>
        <w:rPr>
          <w:color w:val="231F20"/>
          <w:spacing w:val="-13"/>
        </w:rPr>
        <w:t> </w:t>
      </w:r>
      <w:r>
        <w:rPr>
          <w:color w:val="231F20"/>
        </w:rPr>
        <w:t>représentée</w:t>
      </w:r>
      <w:r>
        <w:rPr>
          <w:color w:val="231F20"/>
          <w:spacing w:val="-12"/>
        </w:rPr>
        <w:t> </w:t>
      </w:r>
      <w:r>
        <w:rPr>
          <w:color w:val="231F20"/>
        </w:rPr>
        <w:t>par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3"/>
        </w:rPr>
        <w:t> </w:t>
      </w:r>
      <w:r>
        <w:rPr>
          <w:color w:val="231F20"/>
        </w:rPr>
        <w:t>dirac</w:t>
      </w:r>
      <w:r>
        <w:rPr>
          <w:color w:val="231F20"/>
          <w:spacing w:val="-12"/>
        </w:rPr>
        <w:t> </w:t>
      </w:r>
      <w:r>
        <w:rPr>
          <w:color w:val="231F20"/>
        </w:rPr>
        <w:t>(une</w:t>
      </w:r>
      <w:r>
        <w:rPr>
          <w:color w:val="231F20"/>
          <w:spacing w:val="-13"/>
        </w:rPr>
        <w:t> </w:t>
      </w:r>
      <w:r>
        <w:rPr>
          <w:color w:val="231F20"/>
        </w:rPr>
        <w:t>impulsion).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1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727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Commande</w:t>
      </w:r>
      <w:r>
        <w:rPr>
          <w:rFonts w:ascii="Times New Roman"/>
          <w:color w:val="231F20"/>
          <w:spacing w:val="29"/>
        </w:rPr>
        <w:t> </w:t>
      </w:r>
      <w:r>
        <w:rPr>
          <w:rFonts w:ascii="Times New Roman"/>
          <w:color w:val="231F20"/>
          <w:spacing w:val="-1"/>
        </w:rPr>
        <w:t>asservie</w:t>
      </w:r>
      <w:r>
        <w:rPr>
          <w:rFonts w:ascii="Times New Roman"/>
          <w:b w:val="0"/>
        </w:rPr>
      </w:r>
    </w:p>
    <w:p>
      <w:pPr>
        <w:pStyle w:val="BodyText"/>
        <w:spacing w:line="251" w:lineRule="auto" w:before="238"/>
        <w:ind w:right="151"/>
        <w:jc w:val="both"/>
      </w:pP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</w:rPr>
        <w:t>partie</w:t>
      </w:r>
      <w:r>
        <w:rPr>
          <w:color w:val="231F20"/>
          <w:spacing w:val="15"/>
        </w:rPr>
        <w:t> </w:t>
      </w:r>
      <w:r>
        <w:rPr>
          <w:color w:val="231F20"/>
        </w:rPr>
        <w:t>précédente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permis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mettre</w:t>
      </w:r>
      <w:r>
        <w:rPr>
          <w:color w:val="231F20"/>
          <w:spacing w:val="15"/>
        </w:rPr>
        <w:t> </w:t>
      </w:r>
      <w:r>
        <w:rPr>
          <w:color w:val="231F20"/>
        </w:rPr>
        <w:t>en</w:t>
      </w:r>
      <w:r>
        <w:rPr>
          <w:color w:val="231F20"/>
          <w:spacing w:val="15"/>
        </w:rPr>
        <w:t> </w:t>
      </w:r>
      <w:r>
        <w:rPr>
          <w:color w:val="231F20"/>
        </w:rPr>
        <w:t>évidence</w:t>
      </w:r>
      <w:r>
        <w:rPr>
          <w:color w:val="231F20"/>
          <w:spacing w:val="14"/>
        </w:rPr>
        <w:t> </w:t>
      </w:r>
      <w:r>
        <w:rPr>
          <w:color w:val="231F20"/>
        </w:rPr>
        <w:t>une</w:t>
      </w:r>
      <w:r>
        <w:rPr>
          <w:color w:val="231F20"/>
          <w:spacing w:val="15"/>
        </w:rPr>
        <w:t> </w:t>
      </w:r>
      <w:r>
        <w:rPr>
          <w:color w:val="231F20"/>
        </w:rPr>
        <w:t>méthode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5"/>
        </w:rPr>
        <w:t> </w:t>
      </w:r>
      <w:r>
        <w:rPr>
          <w:color w:val="231F20"/>
        </w:rPr>
        <w:t>détection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pincement</w:t>
      </w:r>
      <w:r>
        <w:rPr>
          <w:color w:val="231F20"/>
          <w:spacing w:val="15"/>
        </w:rPr>
        <w:t> </w:t>
      </w:r>
      <w:r>
        <w:rPr>
          <w:color w:val="231F20"/>
        </w:rPr>
        <w:t>dans</w:t>
      </w:r>
      <w:r>
        <w:rPr>
          <w:color w:val="231F20"/>
          <w:w w:val="99"/>
        </w:rPr>
        <w:t> </w:t>
      </w:r>
      <w:r>
        <w:rPr>
          <w:color w:val="231F20"/>
        </w:rPr>
        <w:t>le</w:t>
      </w:r>
      <w:r>
        <w:rPr>
          <w:color w:val="231F20"/>
          <w:spacing w:val="8"/>
        </w:rPr>
        <w:t> </w:t>
      </w:r>
      <w:r>
        <w:rPr>
          <w:color w:val="231F20"/>
        </w:rPr>
        <w:t>cadre</w:t>
      </w:r>
      <w:r>
        <w:rPr>
          <w:color w:val="231F20"/>
          <w:spacing w:val="9"/>
        </w:rPr>
        <w:t> </w:t>
      </w:r>
      <w:r>
        <w:rPr>
          <w:color w:val="231F20"/>
        </w:rPr>
        <w:t>d’une</w:t>
      </w:r>
      <w:r>
        <w:rPr>
          <w:color w:val="231F20"/>
          <w:spacing w:val="8"/>
        </w:rPr>
        <w:t> </w:t>
      </w:r>
      <w:r>
        <w:rPr>
          <w:color w:val="231F20"/>
        </w:rPr>
        <w:t>commande</w:t>
      </w:r>
      <w:r>
        <w:rPr>
          <w:color w:val="231F20"/>
          <w:spacing w:val="9"/>
        </w:rPr>
        <w:t> </w:t>
      </w:r>
      <w:r>
        <w:rPr>
          <w:color w:val="231F20"/>
        </w:rPr>
        <w:t>tout</w:t>
      </w:r>
      <w:r>
        <w:rPr>
          <w:color w:val="231F20"/>
          <w:spacing w:val="9"/>
        </w:rPr>
        <w:t> </w:t>
      </w:r>
      <w:r>
        <w:rPr>
          <w:color w:val="231F20"/>
        </w:rPr>
        <w:t>ou</w:t>
      </w:r>
      <w:r>
        <w:rPr>
          <w:color w:val="231F20"/>
          <w:spacing w:val="8"/>
        </w:rPr>
        <w:t> </w:t>
      </w:r>
      <w:r>
        <w:rPr>
          <w:color w:val="231F20"/>
        </w:rPr>
        <w:t>rien</w:t>
      </w:r>
      <w:r>
        <w:rPr>
          <w:color w:val="231F20"/>
          <w:spacing w:val="9"/>
        </w:rPr>
        <w:t> </w:t>
      </w:r>
      <w:r>
        <w:rPr>
          <w:color w:val="231F20"/>
        </w:rPr>
        <w:t>en</w:t>
      </w:r>
      <w:r>
        <w:rPr>
          <w:color w:val="231F20"/>
          <w:spacing w:val="9"/>
        </w:rPr>
        <w:t> </w:t>
      </w:r>
      <w:r>
        <w:rPr>
          <w:color w:val="231F20"/>
        </w:rPr>
        <w:t>boucle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ouverte.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9"/>
        </w:rPr>
        <w:t> </w:t>
      </w:r>
      <w:r>
        <w:rPr>
          <w:color w:val="231F20"/>
        </w:rPr>
        <w:t>plupart</w:t>
      </w:r>
      <w:r>
        <w:rPr>
          <w:color w:val="231F20"/>
          <w:spacing w:val="8"/>
        </w:rPr>
        <w:t> </w:t>
      </w:r>
      <w:r>
        <w:rPr>
          <w:color w:val="231F20"/>
        </w:rPr>
        <w:t>des</w:t>
      </w:r>
      <w:r>
        <w:rPr>
          <w:color w:val="231F20"/>
          <w:spacing w:val="9"/>
        </w:rPr>
        <w:t> </w:t>
      </w:r>
      <w:r>
        <w:rPr>
          <w:color w:val="231F20"/>
        </w:rPr>
        <w:t>ouvrants</w:t>
      </w:r>
      <w:r>
        <w:rPr>
          <w:color w:val="231F20"/>
          <w:spacing w:val="9"/>
        </w:rPr>
        <w:t> </w:t>
      </w:r>
      <w:r>
        <w:rPr>
          <w:color w:val="231F20"/>
        </w:rPr>
        <w:t>sont</w:t>
      </w:r>
      <w:r>
        <w:rPr>
          <w:color w:val="231F20"/>
          <w:spacing w:val="8"/>
        </w:rPr>
        <w:t> </w:t>
      </w:r>
      <w:r>
        <w:rPr>
          <w:color w:val="231F20"/>
        </w:rPr>
        <w:t>commandés</w:t>
      </w:r>
      <w:r>
        <w:rPr>
          <w:color w:val="231F20"/>
          <w:spacing w:val="24"/>
          <w:w w:val="99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cette</w:t>
      </w:r>
      <w:r>
        <w:rPr>
          <w:color w:val="231F20"/>
          <w:spacing w:val="5"/>
        </w:rPr>
        <w:t> </w:t>
      </w:r>
      <w:r>
        <w:rPr>
          <w:color w:val="231F20"/>
        </w:rPr>
        <w:t>manière.</w:t>
      </w:r>
      <w:r>
        <w:rPr>
          <w:color w:val="231F20"/>
          <w:spacing w:val="4"/>
        </w:rPr>
        <w:t> </w:t>
      </w:r>
      <w:r>
        <w:rPr>
          <w:color w:val="231F20"/>
        </w:rPr>
        <w:t>Cependant,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nouvelles</w:t>
      </w:r>
      <w:r>
        <w:rPr>
          <w:color w:val="231F20"/>
          <w:spacing w:val="4"/>
        </w:rPr>
        <w:t> </w:t>
      </w:r>
      <w:r>
        <w:rPr>
          <w:color w:val="231F20"/>
        </w:rPr>
        <w:t>fonctionnalités</w:t>
      </w:r>
      <w:r>
        <w:rPr>
          <w:color w:val="231F20"/>
          <w:spacing w:val="5"/>
        </w:rPr>
        <w:t> </w:t>
      </w:r>
      <w:r>
        <w:rPr>
          <w:color w:val="231F20"/>
        </w:rPr>
        <w:t>ou</w:t>
      </w:r>
      <w:r>
        <w:rPr>
          <w:color w:val="231F20"/>
          <w:spacing w:val="5"/>
        </w:rPr>
        <w:t> </w:t>
      </w:r>
      <w:r>
        <w:rPr>
          <w:color w:val="231F20"/>
        </w:rPr>
        <w:t>contraintes</w:t>
      </w:r>
      <w:r>
        <w:rPr>
          <w:color w:val="231F20"/>
          <w:spacing w:val="4"/>
        </w:rPr>
        <w:t> </w:t>
      </w:r>
      <w:r>
        <w:rPr>
          <w:color w:val="231F20"/>
        </w:rPr>
        <w:t>définies</w:t>
      </w:r>
      <w:r>
        <w:rPr>
          <w:color w:val="231F20"/>
          <w:spacing w:val="5"/>
        </w:rPr>
        <w:t> </w:t>
      </w:r>
      <w:r>
        <w:rPr>
          <w:color w:val="231F20"/>
        </w:rPr>
        <w:t>dans</w:t>
      </w:r>
      <w:r>
        <w:rPr>
          <w:color w:val="231F20"/>
          <w:spacing w:val="5"/>
        </w:rPr>
        <w:t> </w:t>
      </w:r>
      <w:r>
        <w:rPr>
          <w:color w:val="231F20"/>
        </w:rPr>
        <w:t>le</w:t>
      </w:r>
      <w:r>
        <w:rPr>
          <w:color w:val="231F20"/>
          <w:spacing w:val="4"/>
        </w:rPr>
        <w:t> </w:t>
      </w:r>
      <w:r>
        <w:rPr>
          <w:color w:val="231F20"/>
        </w:rPr>
        <w:t>cahier</w:t>
      </w:r>
      <w:r>
        <w:rPr>
          <w:color w:val="231F20"/>
          <w:spacing w:val="5"/>
        </w:rPr>
        <w:t> </w:t>
      </w:r>
      <w:r>
        <w:rPr>
          <w:color w:val="231F20"/>
        </w:rPr>
        <w:t>des</w:t>
      </w:r>
      <w:r>
        <w:rPr>
          <w:color w:val="231F20"/>
          <w:spacing w:val="25"/>
          <w:w w:val="99"/>
        </w:rPr>
        <w:t> </w:t>
      </w:r>
      <w:r>
        <w:rPr>
          <w:color w:val="231F20"/>
          <w:spacing w:val="-1"/>
        </w:rPr>
        <w:t>charges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peuvent</w:t>
      </w:r>
      <w:r>
        <w:rPr>
          <w:color w:val="231F20"/>
          <w:spacing w:val="27"/>
        </w:rPr>
        <w:t> </w:t>
      </w:r>
      <w:r>
        <w:rPr>
          <w:color w:val="231F20"/>
        </w:rPr>
        <w:t>nécessiter</w:t>
      </w:r>
      <w:r>
        <w:rPr>
          <w:color w:val="231F20"/>
          <w:spacing w:val="27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prise</w:t>
      </w:r>
      <w:r>
        <w:rPr>
          <w:color w:val="231F20"/>
          <w:spacing w:val="27"/>
        </w:rPr>
        <w:t> </w:t>
      </w:r>
      <w:r>
        <w:rPr>
          <w:color w:val="231F20"/>
        </w:rPr>
        <w:t>en</w:t>
      </w:r>
      <w:r>
        <w:rPr>
          <w:color w:val="231F20"/>
          <w:spacing w:val="27"/>
        </w:rPr>
        <w:t> </w:t>
      </w:r>
      <w:r>
        <w:rPr>
          <w:color w:val="231F20"/>
        </w:rPr>
        <w:t>compte</w:t>
      </w:r>
      <w:r>
        <w:rPr>
          <w:color w:val="231F20"/>
          <w:spacing w:val="28"/>
        </w:rPr>
        <w:t> </w:t>
      </w:r>
      <w:r>
        <w:rPr>
          <w:color w:val="231F20"/>
        </w:rPr>
        <w:t>d’une</w:t>
      </w:r>
      <w:r>
        <w:rPr>
          <w:color w:val="231F20"/>
          <w:spacing w:val="27"/>
        </w:rPr>
        <w:t> </w:t>
      </w:r>
      <w:r>
        <w:rPr>
          <w:color w:val="231F20"/>
        </w:rPr>
        <w:t>commande</w:t>
      </w:r>
      <w:r>
        <w:rPr>
          <w:color w:val="231F20"/>
          <w:spacing w:val="27"/>
        </w:rPr>
        <w:t> </w:t>
      </w:r>
      <w:r>
        <w:rPr>
          <w:color w:val="231F20"/>
        </w:rPr>
        <w:t>asservie</w:t>
      </w:r>
      <w:r>
        <w:rPr>
          <w:color w:val="231F20"/>
          <w:spacing w:val="28"/>
        </w:rPr>
        <w:t> </w:t>
      </w:r>
      <w:r>
        <w:rPr>
          <w:color w:val="231F20"/>
        </w:rPr>
        <w:t>de</w:t>
      </w:r>
      <w:r>
        <w:rPr>
          <w:color w:val="231F20"/>
          <w:spacing w:val="27"/>
        </w:rPr>
        <w:t> </w:t>
      </w:r>
      <w:r>
        <w:rPr>
          <w:color w:val="231F20"/>
        </w:rPr>
        <w:t>vitesse.</w:t>
      </w:r>
      <w:r>
        <w:rPr>
          <w:color w:val="231F20"/>
          <w:spacing w:val="27"/>
        </w:rPr>
        <w:t> </w:t>
      </w:r>
      <w:r>
        <w:rPr>
          <w:color w:val="231F20"/>
        </w:rPr>
        <w:t>C’est</w:t>
      </w:r>
      <w:r>
        <w:rPr>
          <w:color w:val="231F20"/>
          <w:spacing w:val="27"/>
        </w:rPr>
        <w:t> </w:t>
      </w:r>
      <w:r>
        <w:rPr>
          <w:color w:val="231F20"/>
        </w:rPr>
        <w:t>le</w:t>
      </w:r>
      <w:r>
        <w:rPr>
          <w:color w:val="231F20"/>
          <w:spacing w:val="28"/>
        </w:rPr>
        <w:t> </w:t>
      </w:r>
      <w:r>
        <w:rPr>
          <w:color w:val="231F20"/>
        </w:rPr>
        <w:t>cas,</w:t>
      </w:r>
      <w:r>
        <w:rPr>
          <w:color w:val="231F20"/>
          <w:spacing w:val="25"/>
          <w:w w:val="99"/>
        </w:rPr>
        <w:t> </w:t>
      </w:r>
      <w:r>
        <w:rPr>
          <w:color w:val="231F20"/>
        </w:rPr>
        <w:t>par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exemple,</w:t>
      </w:r>
      <w:r>
        <w:rPr>
          <w:color w:val="231F20"/>
          <w:spacing w:val="28"/>
        </w:rPr>
        <w:t> </w:t>
      </w:r>
      <w:r>
        <w:rPr>
          <w:color w:val="231F20"/>
        </w:rPr>
        <w:t>de</w:t>
      </w:r>
      <w:r>
        <w:rPr>
          <w:color w:val="231F20"/>
          <w:spacing w:val="28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porte</w:t>
      </w:r>
      <w:r>
        <w:rPr>
          <w:color w:val="231F20"/>
          <w:spacing w:val="28"/>
        </w:rPr>
        <w:t> </w:t>
      </w:r>
      <w:r>
        <w:rPr>
          <w:color w:val="231F20"/>
        </w:rPr>
        <w:t>coulissante</w:t>
      </w:r>
      <w:r>
        <w:rPr>
          <w:color w:val="231F20"/>
          <w:spacing w:val="28"/>
        </w:rPr>
        <w:t> </w:t>
      </w:r>
      <w:r>
        <w:rPr>
          <w:color w:val="231F20"/>
        </w:rPr>
        <w:t>où</w:t>
      </w:r>
      <w:r>
        <w:rPr>
          <w:color w:val="231F20"/>
          <w:spacing w:val="28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vitesse</w:t>
      </w:r>
      <w:r>
        <w:rPr>
          <w:color w:val="231F20"/>
          <w:spacing w:val="28"/>
        </w:rPr>
        <w:t> </w:t>
      </w:r>
      <w:r>
        <w:rPr>
          <w:color w:val="231F20"/>
        </w:rPr>
        <w:t>est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variable</w:t>
      </w:r>
      <w:r>
        <w:rPr>
          <w:color w:val="231F20"/>
          <w:spacing w:val="28"/>
        </w:rPr>
        <w:t> </w:t>
      </w:r>
      <w:r>
        <w:rPr>
          <w:color w:val="231F20"/>
        </w:rPr>
        <w:t>et</w:t>
      </w:r>
      <w:r>
        <w:rPr>
          <w:color w:val="231F20"/>
          <w:spacing w:val="28"/>
        </w:rPr>
        <w:t> </w:t>
      </w:r>
      <w:r>
        <w:rPr>
          <w:color w:val="231F20"/>
        </w:rPr>
        <w:t>contrôlée</w:t>
      </w:r>
      <w:r>
        <w:rPr>
          <w:color w:val="231F20"/>
          <w:spacing w:val="28"/>
        </w:rPr>
        <w:t> </w:t>
      </w:r>
      <w:r>
        <w:rPr>
          <w:color w:val="231F20"/>
        </w:rPr>
        <w:t>selon</w:t>
      </w:r>
      <w:r>
        <w:rPr>
          <w:color w:val="231F20"/>
          <w:spacing w:val="28"/>
        </w:rPr>
        <w:t> </w:t>
      </w:r>
      <w:r>
        <w:rPr>
          <w:color w:val="231F20"/>
        </w:rPr>
        <w:t>les</w:t>
      </w:r>
      <w:r>
        <w:rPr>
          <w:color w:val="231F20"/>
          <w:spacing w:val="29"/>
        </w:rPr>
        <w:t> </w:t>
      </w:r>
      <w:r>
        <w:rPr>
          <w:color w:val="231F20"/>
        </w:rPr>
        <w:t>moments</w:t>
      </w:r>
      <w:r>
        <w:rPr>
          <w:color w:val="231F20"/>
          <w:spacing w:val="28"/>
        </w:rPr>
        <w:t> </w:t>
      </w:r>
      <w:r>
        <w:rPr>
          <w:color w:val="231F20"/>
        </w:rPr>
        <w:t>de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fonctionnement.</w:t>
      </w:r>
      <w:r>
        <w:rPr/>
      </w:r>
    </w:p>
    <w:p>
      <w:pPr>
        <w:pStyle w:val="BodyText"/>
        <w:spacing w:line="250" w:lineRule="auto"/>
        <w:ind w:right="151"/>
        <w:jc w:val="both"/>
      </w:pP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méthode</w:t>
      </w:r>
      <w:r>
        <w:rPr>
          <w:color w:val="231F20"/>
          <w:spacing w:val="-5"/>
        </w:rPr>
        <w:t> </w:t>
      </w:r>
      <w:r>
        <w:rPr>
          <w:color w:val="231F20"/>
        </w:rPr>
        <w:t>précédente</w:t>
      </w:r>
      <w:r>
        <w:rPr>
          <w:color w:val="231F20"/>
          <w:spacing w:val="-6"/>
        </w:rPr>
        <w:t> </w:t>
      </w:r>
      <w:r>
        <w:rPr>
          <w:color w:val="231F20"/>
        </w:rPr>
        <w:t>doit</w:t>
      </w:r>
      <w:r>
        <w:rPr>
          <w:color w:val="231F20"/>
          <w:spacing w:val="-5"/>
        </w:rPr>
        <w:t> </w:t>
      </w:r>
      <w:r>
        <w:rPr>
          <w:color w:val="231F20"/>
        </w:rPr>
        <w:t>être</w:t>
      </w:r>
      <w:r>
        <w:rPr>
          <w:color w:val="231F20"/>
          <w:spacing w:val="-6"/>
        </w:rPr>
        <w:t> </w:t>
      </w:r>
      <w:r>
        <w:rPr>
          <w:color w:val="231F20"/>
        </w:rPr>
        <w:t>modifiée</w:t>
      </w:r>
      <w:r>
        <w:rPr>
          <w:color w:val="231F20"/>
          <w:spacing w:val="-6"/>
        </w:rPr>
        <w:t> </w:t>
      </w:r>
      <w:r>
        <w:rPr>
          <w:color w:val="231F20"/>
        </w:rPr>
        <w:t>car</w:t>
      </w:r>
      <w:r>
        <w:rPr>
          <w:color w:val="231F20"/>
          <w:spacing w:val="-5"/>
        </w:rPr>
        <w:t> </w:t>
      </w:r>
      <w:r>
        <w:rPr>
          <w:color w:val="231F20"/>
        </w:rPr>
        <w:t>l’asservissement</w:t>
      </w:r>
      <w:r>
        <w:rPr>
          <w:color w:val="231F20"/>
          <w:spacing w:val="-6"/>
        </w:rPr>
        <w:t> </w:t>
      </w:r>
      <w:r>
        <w:rPr>
          <w:color w:val="231F20"/>
        </w:rPr>
        <w:t>doit</w:t>
      </w:r>
      <w:r>
        <w:rPr>
          <w:color w:val="231F20"/>
          <w:spacing w:val="-6"/>
        </w:rPr>
        <w:t> </w:t>
      </w:r>
      <w:r>
        <w:rPr>
          <w:color w:val="231F20"/>
        </w:rPr>
        <w:t>réagir</w:t>
      </w:r>
      <w:r>
        <w:rPr>
          <w:color w:val="231F20"/>
          <w:spacing w:val="-5"/>
        </w:rPr>
        <w:t> </w:t>
      </w:r>
      <w:r>
        <w:rPr>
          <w:color w:val="231F20"/>
        </w:rPr>
        <w:t>pour</w:t>
      </w:r>
      <w:r>
        <w:rPr>
          <w:color w:val="231F20"/>
          <w:spacing w:val="-6"/>
        </w:rPr>
        <w:t> </w:t>
      </w:r>
      <w:r>
        <w:rPr>
          <w:color w:val="231F20"/>
        </w:rPr>
        <w:t>maintenir</w:t>
      </w:r>
      <w:r>
        <w:rPr>
          <w:color w:val="231F20"/>
          <w:spacing w:val="-5"/>
        </w:rPr>
        <w:t> </w:t>
      </w:r>
      <w:r>
        <w:rPr>
          <w:color w:val="231F20"/>
        </w:rPr>
        <w:t>une</w:t>
      </w:r>
      <w:r>
        <w:rPr>
          <w:color w:val="231F20"/>
          <w:spacing w:val="-6"/>
        </w:rPr>
        <w:t> </w:t>
      </w:r>
      <w:r>
        <w:rPr>
          <w:color w:val="231F20"/>
        </w:rPr>
        <w:t>vitesse</w:t>
      </w:r>
      <w:r>
        <w:rPr>
          <w:color w:val="231F20"/>
          <w:w w:val="99"/>
        </w:rPr>
        <w:t> </w:t>
      </w:r>
      <w:r>
        <w:rPr>
          <w:color w:val="231F20"/>
        </w:rPr>
        <w:t>fixée,</w:t>
      </w:r>
      <w:r>
        <w:rPr>
          <w:color w:val="231F20"/>
          <w:spacing w:val="-6"/>
        </w:rPr>
        <w:t> </w:t>
      </w:r>
      <w:r>
        <w:rPr>
          <w:color w:val="231F20"/>
        </w:rPr>
        <w:t>ce</w:t>
      </w:r>
      <w:r>
        <w:rPr>
          <w:color w:val="231F20"/>
          <w:spacing w:val="-6"/>
        </w:rPr>
        <w:t> </w:t>
      </w:r>
      <w:r>
        <w:rPr>
          <w:color w:val="231F20"/>
        </w:rPr>
        <w:t>qui</w:t>
      </w:r>
      <w:r>
        <w:rPr>
          <w:color w:val="231F20"/>
          <w:spacing w:val="-5"/>
        </w:rPr>
        <w:t> </w:t>
      </w:r>
      <w:r>
        <w:rPr>
          <w:color w:val="231F20"/>
        </w:rPr>
        <w:t>est</w:t>
      </w:r>
      <w:r>
        <w:rPr>
          <w:color w:val="231F20"/>
          <w:spacing w:val="-6"/>
        </w:rPr>
        <w:t> </w:t>
      </w:r>
      <w:r>
        <w:rPr>
          <w:color w:val="231F20"/>
        </w:rPr>
        <w:t>contraire</w:t>
      </w:r>
      <w:r>
        <w:rPr>
          <w:color w:val="231F20"/>
          <w:spacing w:val="-6"/>
        </w:rPr>
        <w:t> </w:t>
      </w:r>
      <w:r>
        <w:rPr>
          <w:color w:val="231F20"/>
        </w:rPr>
        <w:t>à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détection</w:t>
      </w:r>
      <w:r>
        <w:rPr>
          <w:color w:val="231F20"/>
          <w:spacing w:val="-6"/>
        </w:rPr>
        <w:t> </w:t>
      </w:r>
      <w:r>
        <w:rPr>
          <w:color w:val="231F20"/>
        </w:rPr>
        <w:t>d’un</w:t>
      </w:r>
      <w:r>
        <w:rPr>
          <w:color w:val="231F20"/>
          <w:spacing w:val="-5"/>
        </w:rPr>
        <w:t> </w:t>
      </w:r>
      <w:r>
        <w:rPr>
          <w:color w:val="231F20"/>
        </w:rPr>
        <w:t>obstacle.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nouvelle</w:t>
      </w:r>
      <w:r>
        <w:rPr>
          <w:color w:val="231F20"/>
          <w:spacing w:val="-5"/>
        </w:rPr>
        <w:t> </w:t>
      </w:r>
      <w:r>
        <w:rPr>
          <w:color w:val="231F20"/>
        </w:rPr>
        <w:t>méthode</w:t>
      </w:r>
      <w:r>
        <w:rPr>
          <w:color w:val="231F20"/>
          <w:spacing w:val="-6"/>
        </w:rPr>
        <w:t> </w:t>
      </w:r>
      <w:r>
        <w:rPr>
          <w:color w:val="231F20"/>
        </w:rPr>
        <w:t>consiste</w:t>
      </w:r>
      <w:r>
        <w:rPr>
          <w:color w:val="231F20"/>
          <w:spacing w:val="-6"/>
        </w:rPr>
        <w:t> </w:t>
      </w:r>
      <w:r>
        <w:rPr>
          <w:color w:val="231F20"/>
        </w:rPr>
        <w:t>à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développer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estimateur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l’e</w:t>
      </w:r>
      <w:r>
        <w:rPr>
          <w:rFonts w:ascii="Arial" w:hAnsi="Arial" w:cs="Arial" w:eastAsia="Arial"/>
          <w:color w:val="231F20"/>
        </w:rPr>
        <w:t>ff</w:t>
      </w:r>
      <w:r>
        <w:rPr>
          <w:color w:val="231F20"/>
        </w:rPr>
        <w:t>ort</w:t>
      </w:r>
      <w:r>
        <w:rPr>
          <w:color w:val="231F20"/>
          <w:spacing w:val="-6"/>
        </w:rPr>
        <w:t> </w:t>
      </w:r>
      <w:r>
        <w:rPr>
          <w:color w:val="231F20"/>
        </w:rPr>
        <w:t>dû</w:t>
      </w:r>
      <w:r>
        <w:rPr>
          <w:color w:val="231F20"/>
          <w:spacing w:val="-6"/>
        </w:rPr>
        <w:t> </w:t>
      </w:r>
      <w:r>
        <w:rPr>
          <w:color w:val="231F20"/>
        </w:rPr>
        <w:t>à</w:t>
      </w:r>
      <w:r>
        <w:rPr>
          <w:color w:val="231F20"/>
          <w:spacing w:val="-7"/>
        </w:rPr>
        <w:t> </w:t>
      </w:r>
      <w:r>
        <w:rPr>
          <w:color w:val="231F20"/>
        </w:rPr>
        <w:t>l’obstacle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à</w:t>
      </w:r>
      <w:r>
        <w:rPr>
          <w:color w:val="231F20"/>
          <w:spacing w:val="-6"/>
        </w:rPr>
        <w:t> </w:t>
      </w:r>
      <w:r>
        <w:rPr>
          <w:color w:val="231F20"/>
        </w:rPr>
        <w:t>utiliser</w:t>
      </w:r>
      <w:r>
        <w:rPr>
          <w:color w:val="231F20"/>
          <w:spacing w:val="-7"/>
        </w:rPr>
        <w:t> </w:t>
      </w:r>
      <w:r>
        <w:rPr>
          <w:color w:val="231F20"/>
        </w:rPr>
        <w:t>cette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pour</w:t>
      </w:r>
      <w:r>
        <w:rPr>
          <w:color w:val="231F20"/>
          <w:spacing w:val="-6"/>
        </w:rPr>
        <w:t> </w:t>
      </w:r>
      <w:r>
        <w:rPr>
          <w:color w:val="231F20"/>
        </w:rPr>
        <w:t>détecter</w:t>
      </w:r>
      <w:r>
        <w:rPr>
          <w:color w:val="231F20"/>
          <w:spacing w:val="-7"/>
        </w:rPr>
        <w:t> </w:t>
      </w:r>
      <w:r>
        <w:rPr>
          <w:color w:val="231F20"/>
        </w:rPr>
        <w:t>l’obstacle.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Heading2"/>
        <w:numPr>
          <w:ilvl w:val="1"/>
          <w:numId w:val="4"/>
        </w:numPr>
        <w:tabs>
          <w:tab w:pos="894" w:val="left" w:leader="none"/>
        </w:tabs>
        <w:spacing w:line="240" w:lineRule="auto" w:before="0" w:after="0"/>
        <w:ind w:left="893" w:right="0" w:hanging="780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Mise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place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l’asservissement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pStyle w:val="BodyText"/>
        <w:spacing w:line="288" w:lineRule="exact" w:before="159"/>
        <w:ind w:right="149"/>
        <w:jc w:val="left"/>
      </w:pP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considère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vitre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masse</w:t>
      </w:r>
      <w:r>
        <w:rPr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m</w:t>
      </w:r>
      <w:r>
        <w:rPr>
          <w:rFonts w:ascii="Times New Roman" w:hAnsi="Times New Roman" w:cs="Times New Roman" w:eastAsia="Times New Roman"/>
          <w:i/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déplaçant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verticalement.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4"/>
        </w:rPr>
        <w:t> </w:t>
      </w:r>
      <w:r>
        <w:rPr>
          <w:color w:val="231F20"/>
        </w:rPr>
        <w:t>moment</w:t>
      </w:r>
      <w:r>
        <w:rPr>
          <w:color w:val="231F20"/>
          <w:spacing w:val="-6"/>
        </w:rPr>
        <w:t> </w:t>
      </w:r>
      <w:r>
        <w:rPr>
          <w:color w:val="231F20"/>
        </w:rPr>
        <w:t>d’inertie</w:t>
      </w:r>
      <w:r>
        <w:rPr>
          <w:color w:val="231F20"/>
          <w:spacing w:val="-5"/>
        </w:rPr>
        <w:t> </w:t>
      </w:r>
      <w:r>
        <w:rPr>
          <w:color w:val="231F20"/>
        </w:rPr>
        <w:t>du</w:t>
      </w:r>
      <w:r>
        <w:rPr>
          <w:color w:val="231F20"/>
          <w:spacing w:val="-6"/>
        </w:rPr>
        <w:t> </w:t>
      </w:r>
      <w:r>
        <w:rPr>
          <w:color w:val="231F20"/>
        </w:rPr>
        <w:t>rotor</w:t>
      </w:r>
      <w:r>
        <w:rPr>
          <w:color w:val="231F20"/>
          <w:spacing w:val="-5"/>
        </w:rPr>
        <w:t> </w:t>
      </w:r>
      <w:r>
        <w:rPr>
          <w:color w:val="231F20"/>
        </w:rPr>
        <w:t>autour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21"/>
          <w:w w:val="99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axe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rotation</w:t>
      </w:r>
      <w:r>
        <w:rPr>
          <w:color w:val="231F20"/>
          <w:spacing w:val="-6"/>
        </w:rPr>
        <w:t> </w:t>
      </w:r>
      <w:r>
        <w:rPr>
          <w:color w:val="231F20"/>
        </w:rPr>
        <w:t>est</w:t>
      </w:r>
      <w:r>
        <w:rPr>
          <w:color w:val="231F20"/>
          <w:spacing w:val="-5"/>
        </w:rPr>
        <w:t> </w:t>
      </w:r>
      <w:r>
        <w:rPr>
          <w:color w:val="231F20"/>
        </w:rPr>
        <w:t>noté</w:t>
      </w:r>
      <w:r>
        <w:rPr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J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m</w:t>
      </w:r>
      <w:r>
        <w:rPr>
          <w:color w:val="231F20"/>
          <w:spacing w:val="3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Les</w:t>
      </w:r>
      <w:r>
        <w:rPr>
          <w:color w:val="231F20"/>
          <w:spacing w:val="-5"/>
        </w:rPr>
        <w:t> </w:t>
      </w:r>
      <w:r>
        <w:rPr>
          <w:color w:val="231F20"/>
        </w:rPr>
        <w:t>inerties,</w:t>
      </w:r>
      <w:r>
        <w:rPr>
          <w:color w:val="231F20"/>
          <w:spacing w:val="-5"/>
        </w:rPr>
        <w:t> </w:t>
      </w:r>
      <w:r>
        <w:rPr>
          <w:color w:val="231F20"/>
        </w:rPr>
        <w:t>autres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celles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vitre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du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rotor,</w:t>
      </w:r>
      <w:r>
        <w:rPr>
          <w:color w:val="231F20"/>
          <w:spacing w:val="-5"/>
        </w:rPr>
        <w:t> </w:t>
      </w:r>
      <w:r>
        <w:rPr>
          <w:color w:val="231F20"/>
        </w:rPr>
        <w:t>sont</w:t>
      </w:r>
      <w:r>
        <w:rPr>
          <w:color w:val="231F20"/>
          <w:spacing w:val="-6"/>
        </w:rPr>
        <w:t> </w:t>
      </w:r>
      <w:r>
        <w:rPr>
          <w:color w:val="231F20"/>
        </w:rPr>
        <w:t>négligées.</w:t>
      </w:r>
      <w:r>
        <w:rPr>
          <w:color w:val="231F20"/>
          <w:spacing w:val="24"/>
          <w:w w:val="99"/>
        </w:rPr>
        <w:t> </w:t>
      </w:r>
      <w:r>
        <w:rPr>
          <w:color w:val="231F20"/>
        </w:rPr>
        <w:t>On</w:t>
      </w:r>
      <w:r>
        <w:rPr>
          <w:color w:val="231F20"/>
          <w:spacing w:val="2"/>
        </w:rPr>
        <w:t> </w:t>
      </w:r>
      <w:r>
        <w:rPr>
          <w:color w:val="231F20"/>
        </w:rPr>
        <w:t>appelle</w:t>
      </w:r>
      <w:r>
        <w:rPr>
          <w:color w:val="231F20"/>
          <w:spacing w:val="2"/>
        </w:rPr>
        <w:t> </w:t>
      </w:r>
      <w:r>
        <w:rPr>
          <w:rFonts w:ascii="Arial" w:hAnsi="Arial" w:cs="Arial" w:eastAsia="Arial"/>
          <w:color w:val="231F20"/>
          <w:spacing w:val="2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2"/>
          <w:position w:val="-3"/>
          <w:sz w:val="16"/>
          <w:szCs w:val="16"/>
        </w:rPr>
        <w:t>m</w:t>
      </w:r>
      <w:r>
        <w:rPr>
          <w:color w:val="231F20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t</w:t>
      </w:r>
      <w:r>
        <w:rPr>
          <w:color w:val="231F20"/>
          <w:spacing w:val="2"/>
        </w:rPr>
        <w:t>)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vitesse</w:t>
      </w:r>
      <w:r>
        <w:rPr>
          <w:color w:val="231F20"/>
          <w:spacing w:val="3"/>
        </w:rPr>
        <w:t> </w:t>
      </w:r>
      <w:r>
        <w:rPr>
          <w:color w:val="231F20"/>
        </w:rPr>
        <w:t>angulaire</w:t>
      </w:r>
      <w:r>
        <w:rPr>
          <w:color w:val="231F20"/>
          <w:spacing w:val="2"/>
        </w:rPr>
        <w:t> </w:t>
      </w:r>
      <w:r>
        <w:rPr>
          <w:color w:val="231F20"/>
        </w:rPr>
        <w:t>du</w:t>
      </w:r>
      <w:r>
        <w:rPr>
          <w:color w:val="231F20"/>
          <w:spacing w:val="2"/>
        </w:rPr>
        <w:t> </w:t>
      </w:r>
      <w:r>
        <w:rPr>
          <w:color w:val="231F20"/>
        </w:rPr>
        <w:t>rotor</w:t>
      </w:r>
      <w:r>
        <w:rPr>
          <w:color w:val="231F20"/>
          <w:spacing w:val="2"/>
        </w:rPr>
        <w:t> </w:t>
      </w:r>
      <w:r>
        <w:rPr>
          <w:color w:val="231F20"/>
        </w:rPr>
        <w:t>du</w:t>
      </w:r>
      <w:r>
        <w:rPr>
          <w:color w:val="231F20"/>
          <w:spacing w:val="2"/>
        </w:rPr>
        <w:t> </w:t>
      </w:r>
      <w:r>
        <w:rPr>
          <w:color w:val="231F20"/>
        </w:rPr>
        <w:t>moteur</w:t>
      </w:r>
      <w:r>
        <w:rPr>
          <w:color w:val="231F20"/>
          <w:spacing w:val="2"/>
        </w:rPr>
        <w:t> </w:t>
      </w:r>
      <w:r>
        <w:rPr>
          <w:color w:val="231F20"/>
        </w:rPr>
        <w:t>et</w:t>
      </w:r>
      <w:r>
        <w:rPr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r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 </w:t>
      </w:r>
      <w:r>
        <w:rPr>
          <w:color w:val="231F20"/>
        </w:rPr>
        <w:t>le</w:t>
      </w:r>
      <w:r>
        <w:rPr>
          <w:color w:val="231F20"/>
          <w:spacing w:val="3"/>
        </w:rPr>
        <w:t> </w:t>
      </w:r>
      <w:r>
        <w:rPr>
          <w:color w:val="231F20"/>
        </w:rPr>
        <w:t>rapport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réduction</w:t>
      </w:r>
      <w:r>
        <w:rPr>
          <w:color w:val="231F20"/>
          <w:spacing w:val="2"/>
        </w:rPr>
        <w:t> </w:t>
      </w:r>
      <w:r>
        <w:rPr>
          <w:color w:val="231F20"/>
        </w:rPr>
        <w:t>entre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vitesse</w:t>
      </w:r>
      <w:r>
        <w:rPr>
          <w:color w:val="231F20"/>
          <w:spacing w:val="22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v</w:t>
      </w:r>
      <w:r>
        <w:rPr>
          <w:color w:val="231F20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t</w:t>
      </w:r>
      <w:r>
        <w:rPr>
          <w:color w:val="231F20"/>
          <w:spacing w:val="1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vitre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vitesse</w:t>
      </w:r>
      <w:r>
        <w:rPr>
          <w:color w:val="231F20"/>
          <w:spacing w:val="-6"/>
        </w:rPr>
        <w:t> </w:t>
      </w:r>
      <w:r>
        <w:rPr>
          <w:color w:val="231F20"/>
        </w:rPr>
        <w:t>angulaire</w:t>
      </w:r>
      <w:r>
        <w:rPr>
          <w:color w:val="231F20"/>
          <w:spacing w:val="-6"/>
        </w:rPr>
        <w:t> </w:t>
      </w:r>
      <w:r>
        <w:rPr>
          <w:color w:val="231F20"/>
        </w:rPr>
        <w:t>du</w:t>
      </w:r>
      <w:r>
        <w:rPr>
          <w:color w:val="231F20"/>
          <w:spacing w:val="-5"/>
        </w:rPr>
        <w:t> </w:t>
      </w:r>
      <w:r>
        <w:rPr>
          <w:color w:val="231F20"/>
        </w:rPr>
        <w:t>moteur</w:t>
      </w:r>
      <w:r>
        <w:rPr>
          <w:color w:val="231F20"/>
          <w:spacing w:val="-25"/>
        </w:rPr>
        <w:t> </w:t>
      </w:r>
      <w:r>
        <w:rPr>
          <w:color w:val="231F20"/>
        </w:rPr>
        <w:t>:</w:t>
      </w:r>
      <w:r>
        <w:rPr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v</w:t>
      </w:r>
      <w:r>
        <w:rPr>
          <w:color w:val="231F20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t</w:t>
      </w:r>
      <w:r>
        <w:rPr>
          <w:color w:val="231F20"/>
          <w:spacing w:val="1"/>
        </w:rPr>
        <w:t>) </w:t>
      </w:r>
      <w:r>
        <w:rPr>
          <w:rFonts w:ascii="Arial" w:hAnsi="Arial" w:cs="Arial" w:eastAsia="Arial"/>
          <w:color w:val="231F20"/>
        </w:rPr>
        <w:t>=</w:t>
      </w:r>
      <w:r>
        <w:rPr>
          <w:rFonts w:ascii="Arial" w:hAnsi="Arial" w:cs="Arial" w:eastAsia="Arial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r</w:t>
      </w:r>
      <w:r>
        <w:rPr>
          <w:rFonts w:ascii="Arial" w:hAnsi="Arial" w:cs="Arial" w:eastAsia="Arial"/>
          <w:color w:val="231F20"/>
          <w:spacing w:val="2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2"/>
          <w:position w:val="-3"/>
          <w:sz w:val="16"/>
          <w:szCs w:val="16"/>
        </w:rPr>
        <w:t>m</w:t>
      </w:r>
      <w:r>
        <w:rPr>
          <w:color w:val="231F20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t</w:t>
      </w:r>
      <w:r>
        <w:rPr>
          <w:color w:val="231F20"/>
          <w:spacing w:val="2"/>
        </w:rPr>
        <w:t>).</w:t>
      </w:r>
      <w:r>
        <w:rPr/>
      </w:r>
    </w:p>
    <w:p>
      <w:pPr>
        <w:pStyle w:val="BodyText"/>
        <w:spacing w:line="251" w:lineRule="auto" w:before="7"/>
        <w:ind w:right="4804"/>
        <w:jc w:val="left"/>
      </w:pPr>
      <w:r>
        <w:rPr>
          <w:color w:val="231F20"/>
        </w:rPr>
        <w:t>Le</w:t>
      </w:r>
      <w:r>
        <w:rPr>
          <w:color w:val="231F20"/>
          <w:spacing w:val="-7"/>
        </w:rPr>
        <w:t> </w:t>
      </w:r>
      <w:r>
        <w:rPr>
          <w:color w:val="231F20"/>
        </w:rPr>
        <w:t>référentiel</w:t>
      </w:r>
      <w:r>
        <w:rPr>
          <w:color w:val="231F20"/>
          <w:spacing w:val="-6"/>
        </w:rPr>
        <w:t> </w:t>
      </w:r>
      <w:r>
        <w:rPr>
          <w:color w:val="231F20"/>
        </w:rPr>
        <w:t>lié</w:t>
      </w:r>
      <w:r>
        <w:rPr>
          <w:color w:val="231F20"/>
          <w:spacing w:val="-7"/>
        </w:rPr>
        <w:t> </w:t>
      </w:r>
      <w:r>
        <w:rPr>
          <w:color w:val="231F20"/>
        </w:rPr>
        <w:t>à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voiture</w:t>
      </w:r>
      <w:r>
        <w:rPr>
          <w:color w:val="231F20"/>
          <w:spacing w:val="-7"/>
        </w:rPr>
        <w:t> </w:t>
      </w:r>
      <w:r>
        <w:rPr>
          <w:color w:val="231F20"/>
        </w:rPr>
        <w:t>est</w:t>
      </w:r>
      <w:r>
        <w:rPr>
          <w:color w:val="231F20"/>
          <w:spacing w:val="-6"/>
        </w:rPr>
        <w:t> </w:t>
      </w:r>
      <w:r>
        <w:rPr>
          <w:color w:val="231F20"/>
        </w:rPr>
        <w:t>supposé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galiléen.</w:t>
      </w:r>
      <w:r>
        <w:rPr>
          <w:color w:val="231F20"/>
          <w:spacing w:val="29"/>
          <w:w w:val="99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pose</w:t>
      </w:r>
      <w:r>
        <w:rPr>
          <w:color w:val="231F20"/>
          <w:spacing w:val="-24"/>
        </w:rPr>
        <w:t> </w:t>
      </w:r>
      <w:r>
        <w:rPr>
          <w:color w:val="231F20"/>
        </w:rPr>
        <w:t>:</w:t>
      </w:r>
      <w:r>
        <w:rPr/>
      </w:r>
    </w:p>
    <w:p>
      <w:pPr>
        <w:pStyle w:val="BodyText"/>
        <w:numPr>
          <w:ilvl w:val="0"/>
          <w:numId w:val="7"/>
        </w:numPr>
        <w:tabs>
          <w:tab w:pos="736" w:val="left" w:leader="none"/>
        </w:tabs>
        <w:spacing w:line="240" w:lineRule="auto" w:before="42" w:after="0"/>
        <w:ind w:left="699" w:right="0" w:hanging="237"/>
        <w:jc w:val="left"/>
      </w:pPr>
      <w:r>
        <w:rPr>
          <w:rFonts w:ascii="Times New Roman" w:hAnsi="Times New Roman" w:cs="Times New Roman" w:eastAsia="Times New Roman"/>
          <w:i/>
          <w:color w:val="231F20"/>
          <w:spacing w:val="-1"/>
        </w:rPr>
        <w:t>f</w:t>
      </w:r>
      <w:r>
        <w:rPr>
          <w:rFonts w:ascii="Times New Roman" w:hAnsi="Times New Roman" w:cs="Times New Roman" w:eastAsia="Times New Roman"/>
          <w:i/>
          <w:color w:val="231F20"/>
          <w:spacing w:val="-1"/>
          <w:position w:val="-3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i/>
          <w:color w:val="231F20"/>
          <w:spacing w:val="24"/>
          <w:position w:val="-3"/>
          <w:sz w:val="16"/>
          <w:szCs w:val="16"/>
        </w:rPr>
        <w:t> </w:t>
      </w:r>
      <w:r>
        <w:rPr>
          <w:color w:val="231F20"/>
        </w:rPr>
        <w:t>le</w:t>
      </w:r>
      <w:r>
        <w:rPr>
          <w:color w:val="231F20"/>
          <w:spacing w:val="-5"/>
        </w:rPr>
        <w:t> </w:t>
      </w:r>
      <w:r>
        <w:rPr>
          <w:color w:val="231F20"/>
        </w:rPr>
        <w:t>coe</w:t>
      </w:r>
      <w:r>
        <w:rPr>
          <w:rFonts w:ascii="Arial" w:hAnsi="Arial" w:cs="Arial" w:eastAsia="Arial"/>
          <w:color w:val="231F20"/>
        </w:rPr>
        <w:t>ffi</w:t>
      </w:r>
      <w:r>
        <w:rPr>
          <w:color w:val="231F20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frottement</w:t>
      </w:r>
      <w:r>
        <w:rPr>
          <w:color w:val="231F20"/>
          <w:spacing w:val="-5"/>
        </w:rPr>
        <w:t> </w:t>
      </w:r>
      <w:r>
        <w:rPr>
          <w:color w:val="231F20"/>
        </w:rPr>
        <w:t>visqueux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l’axe</w:t>
      </w:r>
      <w:r>
        <w:rPr>
          <w:color w:val="231F20"/>
          <w:spacing w:val="-5"/>
        </w:rPr>
        <w:t> </w:t>
      </w:r>
      <w:r>
        <w:rPr>
          <w:color w:val="231F20"/>
        </w:rPr>
        <w:t>du</w:t>
      </w:r>
      <w:r>
        <w:rPr>
          <w:color w:val="231F20"/>
          <w:spacing w:val="-5"/>
        </w:rPr>
        <w:t> </w:t>
      </w:r>
      <w:r>
        <w:rPr>
          <w:color w:val="231F20"/>
        </w:rPr>
        <w:t>moteur</w:t>
      </w:r>
      <w:r>
        <w:rPr>
          <w:color w:val="231F20"/>
          <w:spacing w:val="-24"/>
        </w:rPr>
        <w:t> </w:t>
      </w:r>
      <w:r>
        <w:rPr>
          <w:color w:val="231F20"/>
        </w:rPr>
        <w:t>;</w:t>
      </w:r>
      <w:r>
        <w:rPr/>
      </w:r>
    </w:p>
    <w:p>
      <w:pPr>
        <w:pStyle w:val="BodyText"/>
        <w:numPr>
          <w:ilvl w:val="0"/>
          <w:numId w:val="7"/>
        </w:numPr>
        <w:tabs>
          <w:tab w:pos="694" w:val="left" w:leader="none"/>
        </w:tabs>
        <w:spacing w:line="241" w:lineRule="auto" w:before="33" w:after="0"/>
        <w:ind w:left="699" w:right="102" w:hanging="237"/>
        <w:jc w:val="both"/>
      </w:pP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r</w:t>
      </w:r>
      <w:r>
        <w:rPr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t</w:t>
      </w:r>
      <w:r>
        <w:rPr>
          <w:color w:val="231F20"/>
          <w:spacing w:val="4"/>
        </w:rPr>
        <w:t>)</w:t>
      </w:r>
      <w:r>
        <w:rPr>
          <w:color w:val="231F20"/>
          <w:spacing w:val="18"/>
        </w:rPr>
        <w:t> </w:t>
      </w:r>
      <w:r>
        <w:rPr>
          <w:color w:val="231F20"/>
        </w:rPr>
        <w:t>le</w:t>
      </w:r>
      <w:r>
        <w:rPr>
          <w:color w:val="231F20"/>
          <w:spacing w:val="18"/>
        </w:rPr>
        <w:t> </w:t>
      </w:r>
      <w:r>
        <w:rPr>
          <w:color w:val="231F20"/>
        </w:rPr>
        <w:t>couple</w:t>
      </w:r>
      <w:r>
        <w:rPr>
          <w:color w:val="231F20"/>
          <w:spacing w:val="18"/>
        </w:rPr>
        <w:t> </w:t>
      </w:r>
      <w:r>
        <w:rPr>
          <w:color w:val="231F20"/>
        </w:rPr>
        <w:t>résistant</w:t>
      </w:r>
      <w:r>
        <w:rPr>
          <w:color w:val="231F20"/>
          <w:spacing w:val="18"/>
        </w:rPr>
        <w:t> </w:t>
      </w:r>
      <w:r>
        <w:rPr>
          <w:color w:val="231F20"/>
        </w:rPr>
        <w:t>ramené</w:t>
      </w:r>
      <w:r>
        <w:rPr>
          <w:color w:val="231F20"/>
          <w:spacing w:val="19"/>
        </w:rPr>
        <w:t> </w:t>
      </w:r>
      <w:r>
        <w:rPr>
          <w:color w:val="231F20"/>
        </w:rPr>
        <w:t>au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niveau</w:t>
      </w:r>
      <w:r>
        <w:rPr>
          <w:color w:val="231F20"/>
          <w:spacing w:val="18"/>
        </w:rPr>
        <w:t> </w:t>
      </w:r>
      <w:r>
        <w:rPr>
          <w:color w:val="231F20"/>
        </w:rPr>
        <w:t>de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l’axe</w:t>
      </w:r>
      <w:r>
        <w:rPr>
          <w:color w:val="231F20"/>
          <w:spacing w:val="18"/>
        </w:rPr>
        <w:t> </w:t>
      </w:r>
      <w:r>
        <w:rPr>
          <w:color w:val="231F20"/>
        </w:rPr>
        <w:t>du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moteur.</w:t>
      </w:r>
      <w:r>
        <w:rPr>
          <w:color w:val="231F20"/>
          <w:spacing w:val="18"/>
        </w:rPr>
        <w:t> </w:t>
      </w:r>
      <w:r>
        <w:rPr>
          <w:color w:val="231F20"/>
        </w:rPr>
        <w:t>Celui-ci</w:t>
      </w:r>
      <w:r>
        <w:rPr>
          <w:color w:val="231F20"/>
          <w:spacing w:val="18"/>
        </w:rPr>
        <w:t> </w:t>
      </w:r>
      <w:r>
        <w:rPr>
          <w:color w:val="231F20"/>
        </w:rPr>
        <w:t>prend</w:t>
      </w:r>
      <w:r>
        <w:rPr>
          <w:color w:val="231F20"/>
          <w:spacing w:val="18"/>
        </w:rPr>
        <w:t> </w:t>
      </w:r>
      <w:r>
        <w:rPr>
          <w:color w:val="231F20"/>
        </w:rPr>
        <w:t>en</w:t>
      </w:r>
      <w:r>
        <w:rPr>
          <w:color w:val="231F20"/>
          <w:spacing w:val="18"/>
        </w:rPr>
        <w:t> </w:t>
      </w:r>
      <w:r>
        <w:rPr>
          <w:color w:val="231F20"/>
        </w:rPr>
        <w:t>compte</w:t>
      </w:r>
      <w:r>
        <w:rPr>
          <w:color w:val="231F20"/>
          <w:spacing w:val="19"/>
        </w:rPr>
        <w:t> </w:t>
      </w:r>
      <w:r>
        <w:rPr>
          <w:color w:val="231F20"/>
        </w:rPr>
        <w:t>les</w:t>
      </w:r>
      <w:r>
        <w:rPr>
          <w:color w:val="231F20"/>
          <w:spacing w:val="26"/>
          <w:w w:val="99"/>
        </w:rPr>
        <w:t> </w:t>
      </w:r>
      <w:r>
        <w:rPr>
          <w:color w:val="231F20"/>
        </w:rPr>
        <w:t>frottements</w:t>
      </w:r>
      <w:r>
        <w:rPr>
          <w:color w:val="231F20"/>
          <w:spacing w:val="28"/>
        </w:rPr>
        <w:t> </w:t>
      </w:r>
      <w:r>
        <w:rPr>
          <w:color w:val="231F20"/>
        </w:rPr>
        <w:t>(autre</w:t>
      </w:r>
      <w:r>
        <w:rPr>
          <w:color w:val="231F20"/>
          <w:spacing w:val="28"/>
        </w:rPr>
        <w:t> </w:t>
      </w:r>
      <w:r>
        <w:rPr>
          <w:color w:val="231F20"/>
        </w:rPr>
        <w:t>que</w:t>
      </w:r>
      <w:r>
        <w:rPr>
          <w:color w:val="231F20"/>
          <w:spacing w:val="28"/>
        </w:rPr>
        <w:t> </w:t>
      </w:r>
      <w:r>
        <w:rPr>
          <w:color w:val="231F20"/>
        </w:rPr>
        <w:t>ceux</w:t>
      </w:r>
      <w:r>
        <w:rPr>
          <w:color w:val="231F20"/>
          <w:spacing w:val="28"/>
        </w:rPr>
        <w:t> </w:t>
      </w:r>
      <w:r>
        <w:rPr>
          <w:color w:val="231F20"/>
        </w:rPr>
        <w:t>dans</w:t>
      </w:r>
      <w:r>
        <w:rPr>
          <w:color w:val="231F20"/>
          <w:spacing w:val="29"/>
        </w:rPr>
        <w:t> </w:t>
      </w:r>
      <w:r>
        <w:rPr>
          <w:color w:val="231F20"/>
        </w:rPr>
        <w:t>le</w:t>
      </w:r>
      <w:r>
        <w:rPr>
          <w:color w:val="231F20"/>
          <w:spacing w:val="28"/>
        </w:rPr>
        <w:t> </w:t>
      </w:r>
      <w:r>
        <w:rPr>
          <w:color w:val="231F20"/>
        </w:rPr>
        <w:t>moteur),</w:t>
      </w:r>
      <w:r>
        <w:rPr>
          <w:color w:val="231F20"/>
          <w:spacing w:val="28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pesanteur</w:t>
      </w:r>
      <w:r>
        <w:rPr>
          <w:color w:val="231F20"/>
          <w:spacing w:val="28"/>
        </w:rPr>
        <w:t> </w:t>
      </w:r>
      <w:r>
        <w:rPr>
          <w:color w:val="231F20"/>
        </w:rPr>
        <w:t>et</w:t>
      </w:r>
      <w:r>
        <w:rPr>
          <w:color w:val="231F20"/>
          <w:spacing w:val="29"/>
        </w:rPr>
        <w:t> </w:t>
      </w:r>
      <w:r>
        <w:rPr>
          <w:color w:val="231F20"/>
        </w:rPr>
        <w:t>aussi</w:t>
      </w:r>
      <w:r>
        <w:rPr>
          <w:color w:val="231F20"/>
          <w:spacing w:val="28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présence</w:t>
      </w:r>
      <w:r>
        <w:rPr>
          <w:color w:val="231F20"/>
          <w:spacing w:val="28"/>
        </w:rPr>
        <w:t> </w:t>
      </w:r>
      <w:r>
        <w:rPr>
          <w:color w:val="231F20"/>
        </w:rPr>
        <w:t>ou</w:t>
      </w:r>
      <w:r>
        <w:rPr>
          <w:color w:val="231F20"/>
          <w:spacing w:val="29"/>
        </w:rPr>
        <w:t> </w:t>
      </w:r>
      <w:r>
        <w:rPr>
          <w:color w:val="231F20"/>
        </w:rPr>
        <w:t>non</w:t>
      </w:r>
      <w:r>
        <w:rPr>
          <w:color w:val="231F20"/>
          <w:spacing w:val="28"/>
        </w:rPr>
        <w:t> </w:t>
      </w:r>
      <w:r>
        <w:rPr>
          <w:color w:val="231F20"/>
        </w:rPr>
        <w:t>d’un</w:t>
      </w:r>
      <w:r>
        <w:rPr>
          <w:color w:val="231F20"/>
          <w:w w:val="99"/>
        </w:rPr>
        <w:t> </w:t>
      </w:r>
      <w:r>
        <w:rPr>
          <w:color w:val="231F20"/>
        </w:rPr>
        <w:t>obstacle</w:t>
      </w:r>
      <w:r>
        <w:rPr>
          <w:color w:val="231F20"/>
          <w:spacing w:val="-26"/>
        </w:rPr>
        <w:t> </w:t>
      </w:r>
      <w:r>
        <w:rPr>
          <w:color w:val="231F20"/>
        </w:rPr>
        <w:t>;</w:t>
      </w:r>
      <w:r>
        <w:rPr>
          <w:color w:val="231F20"/>
          <w:spacing w:val="-20"/>
        </w:rPr>
        <w:t> </w:t>
      </w:r>
      <w:r>
        <w:rPr>
          <w:color w:val="231F20"/>
        </w:rPr>
        <w:t>ce</w:t>
      </w:r>
      <w:r>
        <w:rPr>
          <w:color w:val="231F20"/>
          <w:spacing w:val="-21"/>
        </w:rPr>
        <w:t> </w:t>
      </w:r>
      <w:r>
        <w:rPr>
          <w:color w:val="231F20"/>
        </w:rPr>
        <w:t>sont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1"/>
        </w:rPr>
        <w:t> </w:t>
      </w:r>
      <w:r>
        <w:rPr>
          <w:color w:val="231F20"/>
        </w:rPr>
        <w:t>seules</w:t>
      </w:r>
      <w:r>
        <w:rPr>
          <w:color w:val="231F20"/>
          <w:spacing w:val="-20"/>
        </w:rPr>
        <w:t> </w:t>
      </w:r>
      <w:r>
        <w:rPr>
          <w:color w:val="231F20"/>
        </w:rPr>
        <w:t>pertes.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Toutes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autres</w:t>
      </w:r>
      <w:r>
        <w:rPr>
          <w:color w:val="231F20"/>
          <w:spacing w:val="-20"/>
        </w:rPr>
        <w:t> </w:t>
      </w:r>
      <w:r>
        <w:rPr>
          <w:color w:val="231F20"/>
        </w:rPr>
        <w:t>liaisons</w:t>
      </w:r>
      <w:r>
        <w:rPr>
          <w:color w:val="231F20"/>
          <w:spacing w:val="-21"/>
        </w:rPr>
        <w:t> </w:t>
      </w:r>
      <w:r>
        <w:rPr>
          <w:color w:val="231F20"/>
        </w:rPr>
        <w:t>seront</w:t>
      </w:r>
      <w:r>
        <w:rPr>
          <w:color w:val="231F20"/>
          <w:spacing w:val="-20"/>
        </w:rPr>
        <w:t> </w:t>
      </w:r>
      <w:r>
        <w:rPr>
          <w:color w:val="231F20"/>
        </w:rPr>
        <w:t>considérées</w:t>
      </w:r>
      <w:r>
        <w:rPr>
          <w:color w:val="231F20"/>
          <w:spacing w:val="-20"/>
        </w:rPr>
        <w:t> </w:t>
      </w:r>
      <w:r>
        <w:rPr>
          <w:color w:val="231F20"/>
        </w:rPr>
        <w:t>comme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parfaites</w:t>
      </w:r>
      <w:r>
        <w:rPr>
          <w:color w:val="231F20"/>
          <w:spacing w:val="-25"/>
        </w:rPr>
        <w:t> </w:t>
      </w:r>
      <w:r>
        <w:rPr>
          <w:color w:val="231F20"/>
        </w:rPr>
        <w:t>;</w:t>
      </w:r>
      <w:r>
        <w:rPr/>
      </w:r>
    </w:p>
    <w:p>
      <w:pPr>
        <w:pStyle w:val="BodyText"/>
        <w:numPr>
          <w:ilvl w:val="0"/>
          <w:numId w:val="7"/>
        </w:numPr>
        <w:tabs>
          <w:tab w:pos="694" w:val="left" w:leader="none"/>
        </w:tabs>
        <w:spacing w:line="240" w:lineRule="auto" w:before="54" w:after="0"/>
        <w:ind w:left="693" w:right="0" w:hanging="231"/>
        <w:jc w:val="left"/>
      </w:pPr>
      <w:r>
        <w:rPr>
          <w:rFonts w:ascii="Times New Roman" w:hAnsi="Times New Roman"/>
          <w:i/>
          <w:color w:val="231F20"/>
          <w:spacing w:val="3"/>
        </w:rPr>
        <w:t>C</w:t>
      </w:r>
      <w:r>
        <w:rPr>
          <w:rFonts w:ascii="Times New Roman" w:hAnsi="Times New Roman"/>
          <w:i/>
          <w:color w:val="231F20"/>
          <w:spacing w:val="3"/>
          <w:position w:val="-3"/>
          <w:sz w:val="16"/>
        </w:rPr>
        <w:t>m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couple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exercé</w:t>
      </w:r>
      <w:r>
        <w:rPr>
          <w:color w:val="231F20"/>
          <w:spacing w:val="-7"/>
        </w:rPr>
        <w:t> </w:t>
      </w:r>
      <w:r>
        <w:rPr>
          <w:color w:val="231F20"/>
        </w:rPr>
        <w:t>par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moteur.</w:t>
      </w:r>
      <w:r>
        <w:rPr/>
      </w:r>
    </w:p>
    <w:p>
      <w:pPr>
        <w:pStyle w:val="BodyText"/>
        <w:spacing w:line="255" w:lineRule="exact" w:before="93"/>
        <w:ind w:right="0"/>
        <w:jc w:val="both"/>
      </w:pPr>
      <w:r>
        <w:rPr>
          <w:rFonts w:ascii="Times New Roman" w:hAnsi="Times New Roman" w:cs="Times New Roman" w:eastAsia="Times New Roman"/>
          <w:b/>
          <w:bCs/>
          <w:color w:val="231F20"/>
        </w:rPr>
        <w:t>Q24.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appliquant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théorème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l’énergie</w:t>
      </w:r>
      <w:r>
        <w:rPr>
          <w:color w:val="231F20"/>
          <w:spacing w:val="-10"/>
        </w:rPr>
        <w:t> </w:t>
      </w:r>
      <w:r>
        <w:rPr>
          <w:color w:val="231F20"/>
        </w:rPr>
        <w:t>cinétique</w:t>
      </w:r>
      <w:r>
        <w:rPr>
          <w:color w:val="231F20"/>
          <w:spacing w:val="-10"/>
        </w:rPr>
        <w:t> </w:t>
      </w:r>
      <w:r>
        <w:rPr>
          <w:color w:val="231F20"/>
        </w:rPr>
        <w:t>à</w:t>
      </w:r>
      <w:r>
        <w:rPr>
          <w:color w:val="231F20"/>
          <w:spacing w:val="-10"/>
        </w:rPr>
        <w:t> </w:t>
      </w:r>
      <w:r>
        <w:rPr>
          <w:color w:val="231F20"/>
        </w:rPr>
        <w:t>l’ensemble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mouvement,</w:t>
      </w:r>
      <w:r>
        <w:rPr>
          <w:color w:val="231F20"/>
          <w:spacing w:val="-10"/>
        </w:rPr>
        <w:t> </w:t>
      </w:r>
      <w:r>
        <w:rPr>
          <w:color w:val="231F20"/>
        </w:rPr>
        <w:t>montrer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l’on</w:t>
      </w:r>
      <w:r>
        <w:rPr/>
      </w:r>
    </w:p>
    <w:p>
      <w:pPr>
        <w:spacing w:line="179" w:lineRule="exact" w:before="0"/>
        <w:ind w:left="0" w:right="2172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color w:val="231F20"/>
          <w:sz w:val="24"/>
        </w:rPr>
        <w:t>d</w:t>
      </w:r>
      <w:r>
        <w:rPr>
          <w:rFonts w:ascii="Arial" w:hAnsi="Arial"/>
          <w:color w:val="231F20"/>
          <w:spacing w:val="-2"/>
          <w:sz w:val="24"/>
        </w:rPr>
        <w:t>ω</w:t>
      </w:r>
      <w:r>
        <w:rPr>
          <w:rFonts w:ascii="Times New Roman" w:hAnsi="Times New Roman"/>
          <w:i/>
          <w:color w:val="231F20"/>
          <w:spacing w:val="9"/>
          <w:position w:val="-3"/>
          <w:sz w:val="16"/>
        </w:rPr>
        <w:t>m</w:t>
      </w:r>
      <w:r>
        <w:rPr>
          <w:rFonts w:ascii="Times New Roman" w:hAnsi="Times New Roman"/>
          <w:color w:val="231F20"/>
          <w:sz w:val="24"/>
        </w:rPr>
        <w:t>(</w:t>
      </w:r>
      <w:r>
        <w:rPr>
          <w:rFonts w:ascii="Times New Roman" w:hAnsi="Times New Roman"/>
          <w:i/>
          <w:color w:val="231F20"/>
          <w:spacing w:val="4"/>
          <w:sz w:val="24"/>
        </w:rPr>
        <w:t>t</w:t>
      </w:r>
      <w:r>
        <w:rPr>
          <w:rFonts w:ascii="Times New Roman" w:hAnsi="Times New Roman"/>
          <w:color w:val="231F20"/>
          <w:sz w:val="24"/>
        </w:rPr>
        <w:t>)</w:t>
      </w:r>
      <w:r>
        <w:rPr>
          <w:rFonts w:ascii="Times New Roman" w:hAnsi="Times New Roman"/>
          <w:sz w:val="24"/>
        </w:rPr>
      </w:r>
    </w:p>
    <w:p>
      <w:pPr>
        <w:spacing w:after="0" w:line="179" w:lineRule="exact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119" w:top="1100" w:bottom="1300" w:left="1020" w:right="980"/>
        </w:sectPr>
      </w:pPr>
    </w:p>
    <w:p>
      <w:pPr>
        <w:pStyle w:val="BodyText"/>
        <w:spacing w:line="183" w:lineRule="exact"/>
        <w:ind w:left="680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228.270996pt;margin-top:6.261775pt;width:32pt;height:.1pt;mso-position-horizontal-relative:page;mso-position-vertical-relative:paragraph;z-index:2848" coordorigin="4565,125" coordsize="640,2">
            <v:shape style="position:absolute;left:4565;top:125;width:640;height:2" coordorigin="4565,125" coordsize="640,0" path="m4565,125l5205,125e" filled="false" stroked="true" strokeweight=".669pt" strokecolor="#231f20">
              <v:path arrowok="t"/>
            </v:shape>
            <w10:wrap type="none"/>
          </v:group>
        </w:pict>
      </w:r>
      <w:r>
        <w:rPr>
          <w:color w:val="231F20"/>
        </w:rPr>
        <w:t>obtient</w:t>
      </w:r>
      <w:r>
        <w:rPr>
          <w:color w:val="231F20"/>
          <w:spacing w:val="-5"/>
        </w:rPr>
        <w:t> </w:t>
      </w:r>
      <w:r>
        <w:rPr>
          <w:color w:val="231F20"/>
        </w:rPr>
        <w:t>l’équation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suivante</w:t>
      </w:r>
      <w:r>
        <w:rPr>
          <w:color w:val="231F20"/>
          <w:spacing w:val="-25"/>
        </w:rPr>
        <w:t> </w:t>
      </w:r>
      <w:r>
        <w:rPr>
          <w:color w:val="231F20"/>
        </w:rPr>
        <w:t>:</w:t>
      </w:r>
      <w:r>
        <w:rPr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J</w:t>
      </w:r>
      <w:r>
        <w:rPr>
          <w:rFonts w:ascii="Times New Roman" w:hAnsi="Times New Roman" w:cs="Times New Roman" w:eastAsia="Times New Roman"/>
        </w:rPr>
      </w:r>
    </w:p>
    <w:p>
      <w:pPr>
        <w:spacing w:line="17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31F20"/>
          <w:w w:val="95"/>
          <w:sz w:val="24"/>
        </w:rPr>
        <w:t>d</w:t>
      </w:r>
      <w:r>
        <w:rPr>
          <w:rFonts w:ascii="Times New Roman"/>
          <w:i/>
          <w:color w:val="231F20"/>
          <w:w w:val="95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253" w:lineRule="exact" w:before="0"/>
        <w:ind w:left="69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J</w:t>
      </w:r>
      <w:r>
        <w:rPr>
          <w:rFonts w:ascii="Times New Roman"/>
          <w:i/>
          <w:color w:val="231F20"/>
          <w:spacing w:val="7"/>
          <w:sz w:val="24"/>
        </w:rPr>
        <w:t> </w:t>
      </w:r>
      <w:r>
        <w:rPr>
          <w:rFonts w:ascii="Times New Roman"/>
          <w:color w:val="231F20"/>
          <w:sz w:val="24"/>
        </w:rPr>
        <w:t>en</w:t>
      </w:r>
      <w:r>
        <w:rPr>
          <w:rFonts w:ascii="Times New Roman"/>
          <w:color w:val="231F20"/>
          <w:spacing w:val="-4"/>
          <w:sz w:val="24"/>
        </w:rPr>
        <w:t> </w:t>
      </w:r>
      <w:r>
        <w:rPr>
          <w:rFonts w:ascii="Times New Roman"/>
          <w:color w:val="231F20"/>
          <w:sz w:val="24"/>
        </w:rPr>
        <w:t>fonction</w:t>
      </w:r>
      <w:r>
        <w:rPr>
          <w:rFonts w:ascii="Times New Roman"/>
          <w:color w:val="231F20"/>
          <w:spacing w:val="-4"/>
          <w:sz w:val="24"/>
        </w:rPr>
        <w:t> </w:t>
      </w:r>
      <w:r>
        <w:rPr>
          <w:rFonts w:ascii="Times New Roman"/>
          <w:color w:val="231F20"/>
          <w:sz w:val="24"/>
        </w:rPr>
        <w:t>de</w:t>
      </w:r>
      <w:r>
        <w:rPr>
          <w:rFonts w:ascii="Times New Roman"/>
          <w:color w:val="231F20"/>
          <w:spacing w:val="-3"/>
          <w:sz w:val="24"/>
        </w:rPr>
        <w:t> </w:t>
      </w:r>
      <w:r>
        <w:rPr>
          <w:rFonts w:ascii="Times New Roman"/>
          <w:i/>
          <w:color w:val="231F20"/>
          <w:sz w:val="24"/>
        </w:rPr>
        <w:t>m</w:t>
      </w:r>
      <w:r>
        <w:rPr>
          <w:rFonts w:ascii="Times New Roman"/>
          <w:color w:val="231F20"/>
          <w:sz w:val="24"/>
        </w:rPr>
        <w:t>,</w:t>
      </w:r>
      <w:r>
        <w:rPr>
          <w:rFonts w:ascii="Times New Roman"/>
          <w:color w:val="231F20"/>
          <w:spacing w:val="7"/>
          <w:sz w:val="24"/>
        </w:rPr>
        <w:t> </w:t>
      </w:r>
      <w:r>
        <w:rPr>
          <w:rFonts w:ascii="Times New Roman"/>
          <w:i/>
          <w:color w:val="231F20"/>
          <w:sz w:val="24"/>
        </w:rPr>
        <w:t>J</w:t>
      </w:r>
      <w:r>
        <w:rPr>
          <w:rFonts w:ascii="Times New Roman"/>
          <w:i/>
          <w:color w:val="231F20"/>
          <w:position w:val="-3"/>
          <w:sz w:val="16"/>
        </w:rPr>
        <w:t>m</w:t>
      </w:r>
      <w:r>
        <w:rPr>
          <w:rFonts w:ascii="Times New Roman"/>
          <w:i/>
          <w:color w:val="231F20"/>
          <w:spacing w:val="26"/>
          <w:position w:val="-3"/>
          <w:sz w:val="16"/>
        </w:rPr>
        <w:t> </w:t>
      </w:r>
      <w:r>
        <w:rPr>
          <w:rFonts w:ascii="Times New Roman"/>
          <w:color w:val="231F20"/>
          <w:sz w:val="24"/>
        </w:rPr>
        <w:t>et</w:t>
      </w:r>
      <w:r>
        <w:rPr>
          <w:rFonts w:ascii="Times New Roman"/>
          <w:color w:val="231F20"/>
          <w:spacing w:val="-4"/>
          <w:sz w:val="24"/>
        </w:rPr>
        <w:t> </w:t>
      </w:r>
      <w:r>
        <w:rPr>
          <w:rFonts w:ascii="Times New Roman"/>
          <w:i/>
          <w:color w:val="231F20"/>
          <w:spacing w:val="2"/>
          <w:sz w:val="24"/>
        </w:rPr>
        <w:t>r</w:t>
      </w:r>
      <w:r>
        <w:rPr>
          <w:rFonts w:ascii="Times New Roman"/>
          <w:color w:val="231F20"/>
          <w:spacing w:val="2"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spacing w:line="261" w:lineRule="exact"/>
        <w:ind w:left="267" w:right="0"/>
        <w:jc w:val="left"/>
      </w:pPr>
      <w:r>
        <w:rPr/>
        <w:br w:type="column"/>
      </w:r>
      <w:r>
        <w:rPr>
          <w:rFonts w:ascii="Arial" w:hAnsi="Arial" w:cs="Arial" w:eastAsia="Arial"/>
          <w:color w:val="231F20"/>
        </w:rPr>
        <w:t>+</w:t>
      </w:r>
      <w:r>
        <w:rPr>
          <w:rFonts w:ascii="Arial" w:hAnsi="Arial" w:cs="Arial" w:eastAsia="Arial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f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v</w:t>
      </w:r>
      <w:r>
        <w:rPr>
          <w:rFonts w:ascii="Arial" w:hAnsi="Arial" w:cs="Arial" w:eastAsia="Arial"/>
          <w:color w:val="231F20"/>
          <w:spacing w:val="3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m</w:t>
      </w:r>
      <w:r>
        <w:rPr>
          <w:color w:val="231F20"/>
          <w:spacing w:val="3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color w:val="231F20"/>
          <w:spacing w:val="7"/>
        </w:rPr>
        <w:t> </w:t>
      </w:r>
      <w:r>
        <w:rPr>
          <w:rFonts w:ascii="Arial" w:hAnsi="Arial" w:cs="Arial" w:eastAsia="Arial"/>
          <w:color w:val="231F20"/>
        </w:rPr>
        <w:t>=</w:t>
      </w:r>
      <w:r>
        <w:rPr>
          <w:rFonts w:ascii="Arial" w:hAnsi="Arial" w:cs="Arial" w:eastAsia="Arial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m</w:t>
      </w:r>
      <w:r>
        <w:rPr>
          <w:color w:val="231F20"/>
          <w:spacing w:val="3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color w:val="231F20"/>
          <w:spacing w:val="-9"/>
        </w:rPr>
        <w:t> </w:t>
      </w:r>
      <w:r>
        <w:rPr>
          <w:rFonts w:ascii="Arial" w:hAnsi="Arial" w:cs="Arial" w:eastAsia="Arial"/>
          <w:color w:val="231F20"/>
        </w:rPr>
        <w:t>−</w:t>
      </w:r>
      <w:r>
        <w:rPr>
          <w:rFonts w:ascii="Arial" w:hAnsi="Arial" w:cs="Arial" w:eastAsia="Arial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r</w:t>
      </w:r>
      <w:r>
        <w:rPr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t</w:t>
      </w:r>
      <w:r>
        <w:rPr>
          <w:color w:val="231F20"/>
          <w:spacing w:val="4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où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précisera</w:t>
      </w:r>
      <w:r>
        <w:rPr>
          <w:color w:val="231F20"/>
          <w:spacing w:val="-1"/>
        </w:rPr>
        <w:t> l’expression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/>
      </w:r>
    </w:p>
    <w:p>
      <w:pPr>
        <w:spacing w:after="0" w:line="261" w:lineRule="exact"/>
        <w:jc w:val="left"/>
        <w:sectPr>
          <w:type w:val="continuous"/>
          <w:pgSz w:w="11910" w:h="16840"/>
          <w:pgMar w:top="500" w:bottom="280" w:left="1020" w:right="980"/>
          <w:cols w:num="2" w:equalWidth="0">
            <w:col w:w="3957" w:space="40"/>
            <w:col w:w="5913"/>
          </w:cols>
        </w:sectPr>
      </w:pPr>
    </w:p>
    <w:p>
      <w:pPr>
        <w:pStyle w:val="BodyText"/>
        <w:spacing w:line="288" w:lineRule="exact" w:before="92"/>
        <w:ind w:right="151" w:hanging="1"/>
        <w:jc w:val="both"/>
      </w:pPr>
      <w:r>
        <w:rPr>
          <w:color w:val="231F20"/>
        </w:rPr>
        <w:t>Les</w:t>
      </w:r>
      <w:r>
        <w:rPr>
          <w:color w:val="231F20"/>
          <w:spacing w:val="-16"/>
        </w:rPr>
        <w:t> </w:t>
      </w:r>
      <w:r>
        <w:rPr>
          <w:color w:val="231F20"/>
        </w:rPr>
        <w:t>équations</w:t>
      </w:r>
      <w:r>
        <w:rPr>
          <w:color w:val="231F20"/>
          <w:spacing w:val="-15"/>
        </w:rPr>
        <w:t> </w:t>
      </w:r>
      <w:r>
        <w:rPr>
          <w:color w:val="231F20"/>
        </w:rPr>
        <w:t>qui</w:t>
      </w:r>
      <w:r>
        <w:rPr>
          <w:color w:val="231F20"/>
          <w:spacing w:val="-16"/>
        </w:rPr>
        <w:t> </w:t>
      </w:r>
      <w:r>
        <w:rPr>
          <w:color w:val="231F20"/>
        </w:rPr>
        <w:t>caractérisent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</w:rPr>
        <w:t>moteur</w:t>
      </w:r>
      <w:r>
        <w:rPr>
          <w:color w:val="231F20"/>
          <w:spacing w:val="-15"/>
        </w:rPr>
        <w:t> </w:t>
      </w:r>
      <w:r>
        <w:rPr>
          <w:color w:val="231F20"/>
        </w:rPr>
        <w:t>à</w:t>
      </w:r>
      <w:r>
        <w:rPr>
          <w:color w:val="231F20"/>
          <w:spacing w:val="-16"/>
        </w:rPr>
        <w:t> </w:t>
      </w:r>
      <w:r>
        <w:rPr>
          <w:color w:val="231F20"/>
        </w:rPr>
        <w:t>courant</w:t>
      </w:r>
      <w:r>
        <w:rPr>
          <w:color w:val="231F20"/>
          <w:spacing w:val="-15"/>
        </w:rPr>
        <w:t> </w:t>
      </w:r>
      <w:r>
        <w:rPr>
          <w:color w:val="231F20"/>
        </w:rPr>
        <w:t>continu</w:t>
      </w:r>
      <w:r>
        <w:rPr>
          <w:color w:val="231F20"/>
          <w:spacing w:val="-15"/>
        </w:rPr>
        <w:t> </w:t>
      </w:r>
      <w:r>
        <w:rPr>
          <w:color w:val="231F20"/>
        </w:rPr>
        <w:t>sont</w:t>
      </w:r>
      <w:r>
        <w:rPr>
          <w:color w:val="231F20"/>
          <w:spacing w:val="-24"/>
        </w:rPr>
        <w:t> </w:t>
      </w:r>
      <w:r>
        <w:rPr>
          <w:color w:val="231F20"/>
        </w:rPr>
        <w:t>:</w:t>
      </w:r>
      <w:r>
        <w:rPr>
          <w:color w:val="231F20"/>
          <w:spacing w:val="-16"/>
        </w:rPr>
        <w:t> </w:t>
      </w:r>
      <w:r>
        <w:rPr>
          <w:rFonts w:ascii="Times New Roman" w:hAnsi="Times New Roman"/>
          <w:i/>
          <w:color w:val="231F20"/>
          <w:spacing w:val="2"/>
        </w:rPr>
        <w:t>u</w:t>
      </w:r>
      <w:r>
        <w:rPr>
          <w:rFonts w:ascii="Times New Roman" w:hAnsi="Times New Roman"/>
          <w:i/>
          <w:color w:val="231F20"/>
          <w:spacing w:val="2"/>
          <w:position w:val="-3"/>
          <w:sz w:val="16"/>
        </w:rPr>
        <w:t>m</w:t>
      </w:r>
      <w:r>
        <w:rPr>
          <w:color w:val="231F20"/>
          <w:spacing w:val="2"/>
        </w:rPr>
        <w:t>(</w:t>
      </w:r>
      <w:r>
        <w:rPr>
          <w:rFonts w:ascii="Times New Roman" w:hAnsi="Times New Roman"/>
          <w:i/>
          <w:color w:val="231F20"/>
          <w:spacing w:val="2"/>
        </w:rPr>
        <w:t>t</w:t>
      </w:r>
      <w:r>
        <w:rPr>
          <w:color w:val="231F20"/>
          <w:spacing w:val="2"/>
        </w:rPr>
        <w:t>)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-6"/>
        </w:rPr>
        <w:t> </w:t>
      </w:r>
      <w:r>
        <w:rPr>
          <w:rFonts w:ascii="Times New Roman" w:hAnsi="Times New Roman"/>
          <w:i/>
          <w:color w:val="231F20"/>
          <w:spacing w:val="3"/>
        </w:rPr>
        <w:t>Ri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rFonts w:ascii="Arial" w:hAnsi="Arial"/>
          <w:color w:val="231F20"/>
          <w:spacing w:val="2"/>
        </w:rPr>
        <w:t>+</w:t>
      </w:r>
      <w:r>
        <w:rPr>
          <w:rFonts w:ascii="Times New Roman" w:hAnsi="Times New Roman"/>
          <w:i/>
          <w:color w:val="231F20"/>
          <w:spacing w:val="3"/>
        </w:rPr>
        <w:t>k</w:t>
      </w:r>
      <w:r>
        <w:rPr>
          <w:rFonts w:ascii="Arial" w:hAnsi="Arial"/>
          <w:color w:val="231F20"/>
          <w:spacing w:val="3"/>
        </w:rPr>
        <w:t>ω</w:t>
      </w:r>
      <w:r>
        <w:rPr>
          <w:rFonts w:ascii="Times New Roman" w:hAnsi="Times New Roman"/>
          <w:i/>
          <w:color w:val="231F20"/>
          <w:spacing w:val="3"/>
          <w:position w:val="-3"/>
          <w:sz w:val="16"/>
        </w:rPr>
        <w:t>m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color w:val="231F20"/>
          <w:spacing w:val="-16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rFonts w:ascii="Times New Roman" w:hAnsi="Times New Roman"/>
          <w:i/>
          <w:color w:val="231F20"/>
          <w:spacing w:val="3"/>
        </w:rPr>
        <w:t>C</w:t>
      </w:r>
      <w:r>
        <w:rPr>
          <w:rFonts w:ascii="Times New Roman" w:hAnsi="Times New Roman"/>
          <w:i/>
          <w:color w:val="231F20"/>
          <w:spacing w:val="3"/>
          <w:position w:val="-3"/>
          <w:sz w:val="16"/>
        </w:rPr>
        <w:t>m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t</w:t>
      </w:r>
      <w:r>
        <w:rPr>
          <w:color w:val="231F20"/>
          <w:spacing w:val="3"/>
        </w:rPr>
        <w:t>)</w:t>
      </w:r>
      <w:r>
        <w:rPr>
          <w:color w:val="231F20"/>
          <w:spacing w:val="2"/>
        </w:rPr>
        <w:t>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-6"/>
        </w:rPr>
        <w:t> </w:t>
      </w:r>
      <w:r>
        <w:rPr>
          <w:rFonts w:ascii="Times New Roman" w:hAnsi="Times New Roman"/>
          <w:i/>
          <w:color w:val="231F20"/>
          <w:spacing w:val="1"/>
        </w:rPr>
        <w:t>ki</w:t>
      </w:r>
      <w:r>
        <w:rPr>
          <w:color w:val="231F20"/>
          <w:spacing w:val="1"/>
        </w:rPr>
        <w:t>(</w:t>
      </w:r>
      <w:r>
        <w:rPr>
          <w:rFonts w:ascii="Times New Roman" w:hAnsi="Times New Roman"/>
          <w:i/>
          <w:color w:val="231F20"/>
          <w:spacing w:val="1"/>
        </w:rPr>
        <w:t>t</w:t>
      </w:r>
      <w:r>
        <w:rPr>
          <w:color w:val="231F20"/>
          <w:spacing w:val="1"/>
        </w:rPr>
        <w:t>)</w:t>
      </w:r>
      <w:r>
        <w:rPr>
          <w:color w:val="231F20"/>
          <w:spacing w:val="34"/>
          <w:w w:val="99"/>
        </w:rPr>
        <w:t> </w:t>
      </w:r>
      <w:r>
        <w:rPr>
          <w:color w:val="231F20"/>
          <w:spacing w:val="-3"/>
        </w:rPr>
        <w:t>avec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i/>
          <w:color w:val="231F20"/>
        </w:rPr>
        <w:t>R</w:t>
      </w:r>
      <w:r>
        <w:rPr>
          <w:rFonts w:ascii="Times New Roman" w:hAnsi="Times New Roman"/>
          <w:i/>
          <w:color w:val="231F20"/>
          <w:spacing w:val="-7"/>
        </w:rPr>
        <w:t> </w:t>
      </w:r>
      <w:r>
        <w:rPr>
          <w:color w:val="231F20"/>
        </w:rPr>
        <w:t>et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i/>
          <w:color w:val="231F20"/>
        </w:rPr>
        <w:t>k</w:t>
      </w:r>
      <w:r>
        <w:rPr>
          <w:rFonts w:ascii="Times New Roman" w:hAnsi="Times New Roman"/>
          <w:i/>
          <w:color w:val="231F20"/>
          <w:spacing w:val="-3"/>
        </w:rPr>
        <w:t>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</w:rPr>
        <w:t>constantes</w:t>
      </w:r>
      <w:r>
        <w:rPr>
          <w:color w:val="231F20"/>
          <w:spacing w:val="-7"/>
        </w:rPr>
        <w:t> </w:t>
      </w:r>
      <w:r>
        <w:rPr>
          <w:color w:val="231F20"/>
        </w:rPr>
        <w:t>caractéristiques</w:t>
      </w:r>
      <w:r>
        <w:rPr>
          <w:color w:val="231F20"/>
          <w:spacing w:val="-6"/>
        </w:rPr>
        <w:t> </w:t>
      </w:r>
      <w:r>
        <w:rPr>
          <w:color w:val="231F20"/>
        </w:rPr>
        <w:t>du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moteur.</w:t>
      </w:r>
      <w:r>
        <w:rPr/>
      </w:r>
    </w:p>
    <w:p>
      <w:pPr>
        <w:pStyle w:val="BodyText"/>
        <w:spacing w:line="288" w:lineRule="exact" w:before="1"/>
        <w:ind w:right="151"/>
        <w:jc w:val="both"/>
      </w:pPr>
      <w:r>
        <w:rPr>
          <w:color w:val="231F20"/>
          <w:spacing w:val="-2"/>
        </w:rPr>
        <w:t>L’asservissement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vitesse</w:t>
      </w:r>
      <w:r>
        <w:rPr>
          <w:color w:val="231F20"/>
          <w:spacing w:val="2"/>
        </w:rPr>
        <w:t> </w:t>
      </w:r>
      <w:r>
        <w:rPr>
          <w:color w:val="231F20"/>
        </w:rPr>
        <w:t>est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obtenu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utilisant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</w:rPr>
        <w:t>capteur</w:t>
      </w:r>
      <w:r>
        <w:rPr>
          <w:color w:val="231F20"/>
          <w:spacing w:val="3"/>
        </w:rPr>
        <w:t> </w:t>
      </w:r>
      <w:r>
        <w:rPr>
          <w:color w:val="231F20"/>
        </w:rPr>
        <w:t>plus</w:t>
      </w:r>
      <w:r>
        <w:rPr>
          <w:color w:val="231F20"/>
          <w:spacing w:val="3"/>
        </w:rPr>
        <w:t> </w:t>
      </w:r>
      <w:r>
        <w:rPr>
          <w:color w:val="231F20"/>
        </w:rPr>
        <w:t>précis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3"/>
        </w:rPr>
        <w:t> </w:t>
      </w:r>
      <w:r>
        <w:rPr>
          <w:color w:val="231F20"/>
        </w:rPr>
        <w:t>le</w:t>
      </w:r>
      <w:r>
        <w:rPr>
          <w:color w:val="231F20"/>
          <w:spacing w:val="2"/>
        </w:rPr>
        <w:t> </w:t>
      </w:r>
      <w:r>
        <w:rPr>
          <w:color w:val="231F20"/>
        </w:rPr>
        <w:t>capteur</w:t>
      </w:r>
      <w:r>
        <w:rPr>
          <w:color w:val="231F20"/>
          <w:spacing w:val="3"/>
        </w:rPr>
        <w:t> </w:t>
      </w:r>
      <w:r>
        <w:rPr>
          <w:color w:val="231F20"/>
        </w:rPr>
        <w:t>à</w:t>
      </w:r>
      <w:r>
        <w:rPr>
          <w:color w:val="231F20"/>
          <w:spacing w:val="3"/>
        </w:rPr>
        <w:t> </w:t>
      </w:r>
      <w:r>
        <w:rPr>
          <w:color w:val="231F20"/>
        </w:rPr>
        <w:t>e</w:t>
      </w:r>
      <w:r>
        <w:rPr>
          <w:rFonts w:ascii="Arial" w:hAnsi="Arial" w:cs="Arial" w:eastAsia="Arial"/>
          <w:color w:val="231F20"/>
        </w:rPr>
        <w:t>ff</w:t>
      </w:r>
      <w:r>
        <w:rPr>
          <w:color w:val="231F20"/>
        </w:rPr>
        <w:t>et</w:t>
      </w:r>
      <w:r>
        <w:rPr>
          <w:color w:val="231F20"/>
          <w:spacing w:val="2"/>
        </w:rPr>
        <w:t> </w:t>
      </w:r>
      <w:r>
        <w:rPr>
          <w:color w:val="231F20"/>
        </w:rPr>
        <w:t>Hall,</w:t>
      </w:r>
      <w:r>
        <w:rPr>
          <w:color w:val="231F20"/>
          <w:spacing w:val="31"/>
          <w:w w:val="99"/>
        </w:rPr>
        <w:t> </w:t>
      </w:r>
      <w:r>
        <w:rPr>
          <w:color w:val="231F20"/>
        </w:rPr>
        <w:t>placé</w:t>
      </w:r>
      <w:r>
        <w:rPr>
          <w:color w:val="231F20"/>
          <w:spacing w:val="7"/>
        </w:rPr>
        <w:t> </w:t>
      </w:r>
      <w:r>
        <w:rPr>
          <w:color w:val="231F20"/>
        </w:rPr>
        <w:t>sur</w:t>
      </w:r>
      <w:r>
        <w:rPr>
          <w:color w:val="231F20"/>
          <w:spacing w:val="7"/>
        </w:rPr>
        <w:t> </w:t>
      </w:r>
      <w:r>
        <w:rPr>
          <w:color w:val="231F20"/>
        </w:rPr>
        <w:t>le</w:t>
      </w:r>
      <w:r>
        <w:rPr>
          <w:color w:val="231F20"/>
          <w:spacing w:val="8"/>
        </w:rPr>
        <w:t> </w:t>
      </w:r>
      <w:r>
        <w:rPr>
          <w:color w:val="231F20"/>
        </w:rPr>
        <w:t>rotor</w:t>
      </w:r>
      <w:r>
        <w:rPr>
          <w:color w:val="231F20"/>
          <w:spacing w:val="7"/>
        </w:rPr>
        <w:t> </w:t>
      </w:r>
      <w:r>
        <w:rPr>
          <w:color w:val="231F20"/>
        </w:rPr>
        <w:t>du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moteur,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gain</w:t>
      </w:r>
      <w:r>
        <w:rPr>
          <w:color w:val="231F20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capt</w:t>
      </w:r>
      <w:r>
        <w:rPr>
          <w:color w:val="231F20"/>
          <w:spacing w:val="3"/>
        </w:rPr>
        <w:t>.</w:t>
      </w:r>
      <w:r>
        <w:rPr>
          <w:color w:val="231F20"/>
          <w:spacing w:val="7"/>
        </w:rPr>
        <w:t> </w:t>
      </w:r>
      <w:r>
        <w:rPr>
          <w:color w:val="231F20"/>
        </w:rPr>
        <w:t>Ce</w:t>
      </w:r>
      <w:r>
        <w:rPr>
          <w:color w:val="231F20"/>
          <w:spacing w:val="8"/>
        </w:rPr>
        <w:t> </w:t>
      </w:r>
      <w:r>
        <w:rPr>
          <w:color w:val="231F20"/>
        </w:rPr>
        <w:t>capteur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délivre</w:t>
      </w:r>
      <w:r>
        <w:rPr>
          <w:color w:val="231F20"/>
          <w:spacing w:val="8"/>
        </w:rPr>
        <w:t> </w:t>
      </w:r>
      <w:r>
        <w:rPr>
          <w:color w:val="231F20"/>
        </w:rPr>
        <w:t>une</w:t>
      </w:r>
      <w:r>
        <w:rPr>
          <w:color w:val="231F20"/>
          <w:spacing w:val="7"/>
        </w:rPr>
        <w:t> </w:t>
      </w:r>
      <w:r>
        <w:rPr>
          <w:color w:val="231F20"/>
        </w:rPr>
        <w:t>tension</w:t>
      </w:r>
      <w:r>
        <w:rPr>
          <w:color w:val="231F20"/>
          <w:spacing w:val="7"/>
        </w:rPr>
        <w:t> </w:t>
      </w:r>
      <w:r>
        <w:rPr>
          <w:color w:val="231F20"/>
        </w:rPr>
        <w:t>qui</w:t>
      </w:r>
      <w:r>
        <w:rPr>
          <w:color w:val="231F20"/>
          <w:spacing w:val="8"/>
        </w:rPr>
        <w:t> </w:t>
      </w:r>
      <w:r>
        <w:rPr>
          <w:color w:val="231F20"/>
        </w:rPr>
        <w:t>est</w:t>
      </w:r>
      <w:r>
        <w:rPr>
          <w:color w:val="231F20"/>
          <w:spacing w:val="7"/>
        </w:rPr>
        <w:t> </w:t>
      </w:r>
      <w:r>
        <w:rPr>
          <w:color w:val="231F20"/>
        </w:rPr>
        <w:t>ensuite</w:t>
      </w:r>
      <w:r>
        <w:rPr>
          <w:color w:val="231F20"/>
          <w:spacing w:val="7"/>
        </w:rPr>
        <w:t> </w:t>
      </w:r>
      <w:r>
        <w:rPr>
          <w:color w:val="231F20"/>
        </w:rPr>
        <w:t>comparée</w:t>
      </w:r>
      <w:r>
        <w:rPr>
          <w:color w:val="231F20"/>
          <w:spacing w:val="22"/>
          <w:w w:val="99"/>
        </w:rPr>
        <w:t> </w:t>
      </w:r>
      <w:r>
        <w:rPr>
          <w:color w:val="231F20"/>
        </w:rPr>
        <w:t>à</w:t>
      </w:r>
      <w:r>
        <w:rPr>
          <w:color w:val="231F20"/>
          <w:spacing w:val="-1"/>
        </w:rPr>
        <w:t> </w:t>
      </w:r>
      <w:r>
        <w:rPr>
          <w:color w:val="231F20"/>
        </w:rPr>
        <w:t>une</w:t>
      </w:r>
      <w:r>
        <w:rPr>
          <w:color w:val="231F20"/>
          <w:spacing w:val="-1"/>
        </w:rPr>
        <w:t> </w:t>
      </w:r>
      <w:r>
        <w:rPr>
          <w:color w:val="231F20"/>
        </w:rPr>
        <w:t>tension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consigne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de la</w:t>
      </w:r>
      <w:r>
        <w:rPr>
          <w:color w:val="231F20"/>
          <w:spacing w:val="-1"/>
        </w:rPr>
        <w:t> </w:t>
      </w:r>
      <w:r>
        <w:rPr>
          <w:color w:val="231F20"/>
        </w:rPr>
        <w:t>consigne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vitesse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t>(</w:t>
      </w:r>
      <w:r>
        <w:rPr>
          <w:rFonts w:ascii="Arial" w:hAnsi="Arial" w:cs="Arial" w:eastAsia="Arial"/>
          <w:color w:val="231F20"/>
          <w:spacing w:val="1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1"/>
          <w:position w:val="-3"/>
          <w:sz w:val="16"/>
          <w:szCs w:val="16"/>
        </w:rPr>
        <w:t>c</w:t>
      </w:r>
      <w:r>
        <w:rPr>
          <w:color w:val="231F20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1"/>
        </w:rPr>
        <w:t>t</w:t>
      </w:r>
      <w:r>
        <w:rPr>
          <w:color w:val="231F20"/>
          <w:spacing w:val="1"/>
        </w:rPr>
        <w:t>))</w:t>
      </w:r>
      <w:r>
        <w:rPr>
          <w:color w:val="231F20"/>
          <w:spacing w:val="-1"/>
        </w:rPr>
        <w:t> </w:t>
      </w:r>
      <w:r>
        <w:rPr>
          <w:color w:val="231F20"/>
        </w:rPr>
        <w:t>par</w:t>
      </w:r>
      <w:r>
        <w:rPr>
          <w:color w:val="231F20"/>
          <w:spacing w:val="-1"/>
        </w:rPr>
        <w:t> </w:t>
      </w:r>
      <w:r>
        <w:rPr>
          <w:color w:val="231F20"/>
        </w:rPr>
        <w:t>un </w:t>
      </w:r>
      <w:r>
        <w:rPr>
          <w:color w:val="231F20"/>
          <w:spacing w:val="-1"/>
        </w:rPr>
        <w:t>gain </w:t>
      </w:r>
      <w:r>
        <w:rPr>
          <w:color w:val="231F20"/>
        </w:rPr>
        <w:t>d’adaptation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même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3"/>
        </w:rPr>
        <w:t>valeur.</w:t>
      </w:r>
      <w:r>
        <w:rPr>
          <w:color w:val="231F20"/>
          <w:spacing w:val="7"/>
        </w:rPr>
        <w:t> </w:t>
      </w:r>
      <w:r>
        <w:rPr>
          <w:color w:val="231F20"/>
        </w:rPr>
        <w:t>On</w:t>
      </w:r>
      <w:r>
        <w:rPr>
          <w:color w:val="231F20"/>
          <w:spacing w:val="8"/>
        </w:rPr>
        <w:t> </w:t>
      </w:r>
      <w:r>
        <w:rPr>
          <w:color w:val="231F20"/>
        </w:rPr>
        <w:t>utilise</w:t>
      </w:r>
      <w:r>
        <w:rPr>
          <w:color w:val="231F20"/>
          <w:spacing w:val="7"/>
        </w:rPr>
        <w:t> </w:t>
      </w:r>
      <w:r>
        <w:rPr>
          <w:color w:val="231F20"/>
        </w:rPr>
        <w:t>un</w:t>
      </w:r>
      <w:r>
        <w:rPr>
          <w:color w:val="231F20"/>
          <w:spacing w:val="7"/>
        </w:rPr>
        <w:t> </w:t>
      </w:r>
      <w:r>
        <w:rPr>
          <w:color w:val="231F20"/>
        </w:rPr>
        <w:t>correcteur</w:t>
      </w:r>
      <w:r>
        <w:rPr>
          <w:rFonts w:ascii="Arial" w:hAnsi="Arial" w:cs="Arial" w:eastAsia="Arial"/>
          <w:color w:val="231F20"/>
        </w:rPr>
        <w:t>/</w:t>
      </w:r>
      <w:r>
        <w:rPr>
          <w:color w:val="231F20"/>
        </w:rPr>
        <w:t>amplificateur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fonction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transfert</w:t>
      </w:r>
      <w:r>
        <w:rPr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corr</w:t>
      </w:r>
      <w:r>
        <w:rPr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color w:val="231F20"/>
          <w:spacing w:val="4"/>
        </w:rPr>
        <w:t>)</w:t>
      </w:r>
      <w:r>
        <w:rPr>
          <w:color w:val="231F20"/>
          <w:spacing w:val="7"/>
        </w:rPr>
        <w:t> </w:t>
      </w:r>
      <w:r>
        <w:rPr>
          <w:color w:val="231F20"/>
        </w:rPr>
        <w:t>qui</w:t>
      </w:r>
      <w:r>
        <w:rPr>
          <w:color w:val="231F20"/>
          <w:spacing w:val="7"/>
        </w:rPr>
        <w:t> </w:t>
      </w:r>
      <w:r>
        <w:rPr>
          <w:color w:val="231F20"/>
        </w:rPr>
        <w:t>fournit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tension</w:t>
      </w:r>
      <w:r>
        <w:rPr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u</w:t>
      </w:r>
      <w:r>
        <w:rPr>
          <w:rFonts w:ascii="Times New Roman" w:hAnsi="Times New Roman" w:cs="Times New Roman" w:eastAsia="Times New Roman"/>
          <w:i/>
          <w:color w:val="231F20"/>
          <w:spacing w:val="2"/>
          <w:position w:val="-3"/>
          <w:sz w:val="16"/>
          <w:szCs w:val="16"/>
        </w:rPr>
        <w:t>m</w:t>
      </w:r>
      <w:r>
        <w:rPr>
          <w:color w:val="231F20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t</w:t>
      </w:r>
      <w:r>
        <w:rPr>
          <w:color w:val="231F20"/>
          <w:spacing w:val="2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au</w:t>
      </w:r>
      <w:r>
        <w:rPr>
          <w:color w:val="231F20"/>
          <w:spacing w:val="-4"/>
        </w:rPr>
        <w:t> </w:t>
      </w:r>
      <w:r>
        <w:rPr>
          <w:color w:val="231F20"/>
        </w:rPr>
        <w:t>moteur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4"/>
        </w:rPr>
        <w:t> </w:t>
      </w:r>
      <w:r>
        <w:rPr>
          <w:color w:val="231F20"/>
        </w:rPr>
        <w:t>partir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l’écart</w:t>
      </w:r>
      <w:r>
        <w:rPr>
          <w:color w:val="231F20"/>
          <w:spacing w:val="-4"/>
        </w:rPr>
        <w:t> </w:t>
      </w:r>
      <w:r>
        <w:rPr>
          <w:rFonts w:ascii="Arial" w:hAnsi="Arial" w:cs="Arial" w:eastAsia="Arial"/>
          <w:color w:val="231F20"/>
          <w:spacing w:val="1"/>
        </w:rPr>
        <w:t>ε</w:t>
      </w:r>
      <w:r>
        <w:rPr>
          <w:rFonts w:ascii="Times New Roman" w:hAnsi="Times New Roman" w:cs="Times New Roman" w:eastAsia="Times New Roman"/>
          <w:i/>
          <w:color w:val="231F20"/>
          <w:spacing w:val="2"/>
          <w:position w:val="-3"/>
          <w:sz w:val="16"/>
          <w:szCs w:val="16"/>
        </w:rPr>
        <w:t>u</w:t>
      </w:r>
      <w:r>
        <w:rPr>
          <w:color w:val="231F20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t</w:t>
      </w:r>
      <w:r>
        <w:rPr>
          <w:color w:val="231F20"/>
          <w:spacing w:val="2"/>
        </w:rPr>
        <w:t>).</w:t>
      </w:r>
      <w:r>
        <w:rPr/>
      </w:r>
    </w:p>
    <w:p>
      <w:pPr>
        <w:pStyle w:val="BodyText"/>
        <w:spacing w:line="240" w:lineRule="auto" w:before="7"/>
        <w:ind w:right="0"/>
        <w:jc w:val="both"/>
      </w:pP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</w:rPr>
        <w:t>figur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15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page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suivante,</w:t>
      </w:r>
      <w:r>
        <w:rPr>
          <w:color w:val="231F20"/>
          <w:spacing w:val="-8"/>
        </w:rPr>
        <w:t> </w:t>
      </w:r>
      <w:r>
        <w:rPr>
          <w:color w:val="231F20"/>
        </w:rPr>
        <w:t>présente</w:t>
      </w:r>
      <w:r>
        <w:rPr>
          <w:color w:val="231F20"/>
          <w:spacing w:val="-8"/>
        </w:rPr>
        <w:t> </w:t>
      </w:r>
      <w:r>
        <w:rPr>
          <w:color w:val="231F20"/>
        </w:rPr>
        <w:t>le</w:t>
      </w:r>
      <w:r>
        <w:rPr>
          <w:color w:val="231F20"/>
          <w:spacing w:val="-8"/>
        </w:rPr>
        <w:t> </w:t>
      </w:r>
      <w:r>
        <w:rPr>
          <w:color w:val="231F20"/>
        </w:rPr>
        <w:t>schéma-blocs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l’asservissement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avec</w:t>
      </w:r>
      <w:r>
        <w:rPr>
          <w:color w:val="231F20"/>
          <w:spacing w:val="-25"/>
        </w:rPr>
        <w:t> </w:t>
      </w:r>
      <w:r>
        <w:rPr>
          <w:color w:val="231F20"/>
        </w:rPr>
        <w:t>:</w:t>
      </w:r>
      <w:r>
        <w:rPr/>
      </w:r>
    </w:p>
    <w:p>
      <w:pPr>
        <w:pStyle w:val="BodyText"/>
        <w:numPr>
          <w:ilvl w:val="0"/>
          <w:numId w:val="8"/>
        </w:numPr>
        <w:tabs>
          <w:tab w:pos="700" w:val="left" w:leader="none"/>
        </w:tabs>
        <w:spacing w:line="240" w:lineRule="auto" w:before="55" w:after="0"/>
        <w:ind w:left="699" w:right="0" w:hanging="237"/>
        <w:jc w:val="left"/>
      </w:pPr>
      <w:r>
        <w:rPr>
          <w:color w:val="231F20"/>
        </w:rPr>
        <w:t>deux</w:t>
      </w:r>
      <w:r>
        <w:rPr>
          <w:color w:val="231F20"/>
          <w:spacing w:val="-8"/>
        </w:rPr>
        <w:t> </w:t>
      </w:r>
      <w:r>
        <w:rPr>
          <w:color w:val="231F20"/>
        </w:rPr>
        <w:t>entrées</w:t>
      </w:r>
      <w:r>
        <w:rPr>
          <w:color w:val="231F20"/>
          <w:spacing w:val="-7"/>
        </w:rPr>
        <w:t> </w:t>
      </w:r>
      <w:r>
        <w:rPr>
          <w:rFonts w:ascii="Arial" w:hAnsi="Arial" w:cs="Arial" w:eastAsia="Arial"/>
          <w:color w:val="231F20"/>
          <w:spacing w:val="-2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9"/>
          <w:position w:val="-3"/>
          <w:sz w:val="16"/>
          <w:szCs w:val="16"/>
        </w:rPr>
        <w:t>c</w:t>
      </w:r>
      <w:r>
        <w:rPr>
          <w:color w:val="231F20"/>
          <w:spacing w:val="17"/>
        </w:rPr>
        <w:t>(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vitesse</w:t>
      </w:r>
      <w:r>
        <w:rPr>
          <w:color w:val="231F20"/>
          <w:spacing w:val="-8"/>
        </w:rPr>
        <w:t> </w:t>
      </w:r>
      <w:r>
        <w:rPr>
          <w:color w:val="231F20"/>
        </w:rPr>
        <w:t>angulaire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consigne</w:t>
      </w:r>
      <w:r>
        <w:rPr>
          <w:color w:val="231F20"/>
          <w:spacing w:val="-7"/>
        </w:rPr>
        <w:t> </w:t>
      </w:r>
      <w:r>
        <w:rPr>
          <w:color w:val="231F20"/>
        </w:rPr>
        <w:t>du</w:t>
      </w:r>
      <w:r>
        <w:rPr>
          <w:color w:val="231F20"/>
          <w:spacing w:val="-8"/>
        </w:rPr>
        <w:t> </w:t>
      </w:r>
      <w:r>
        <w:rPr>
          <w:color w:val="231F20"/>
        </w:rPr>
        <w:t>moteur</w:t>
      </w:r>
      <w:r>
        <w:rPr>
          <w:color w:val="231F20"/>
          <w:spacing w:val="-7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13"/>
          <w:position w:val="-3"/>
          <w:sz w:val="16"/>
          <w:szCs w:val="16"/>
        </w:rPr>
        <w:t>r</w:t>
      </w:r>
      <w:r>
        <w:rPr>
          <w:color w:val="231F20"/>
          <w:spacing w:val="17"/>
        </w:rPr>
        <w:t>(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couple</w:t>
      </w:r>
      <w:r>
        <w:rPr>
          <w:color w:val="231F20"/>
          <w:spacing w:val="-7"/>
        </w:rPr>
        <w:t> </w:t>
      </w:r>
      <w:r>
        <w:rPr>
          <w:color w:val="231F20"/>
        </w:rPr>
        <w:t>résistant</w:t>
      </w:r>
      <w:r>
        <w:rPr>
          <w:color w:val="231F20"/>
          <w:spacing w:val="-25"/>
        </w:rPr>
        <w:t> </w:t>
      </w:r>
      <w:r>
        <w:rPr>
          <w:color w:val="231F20"/>
        </w:rPr>
        <w:t>;</w:t>
      </w:r>
      <w:r>
        <w:rPr/>
      </w:r>
    </w:p>
    <w:p>
      <w:pPr>
        <w:pStyle w:val="BodyText"/>
        <w:numPr>
          <w:ilvl w:val="0"/>
          <w:numId w:val="8"/>
        </w:numPr>
        <w:tabs>
          <w:tab w:pos="700" w:val="left" w:leader="none"/>
        </w:tabs>
        <w:spacing w:line="240" w:lineRule="auto" w:before="32" w:after="0"/>
        <w:ind w:left="699" w:right="0" w:hanging="237"/>
        <w:jc w:val="left"/>
      </w:pPr>
      <w:r>
        <w:rPr>
          <w:color w:val="231F20"/>
        </w:rPr>
        <w:t>une</w:t>
      </w:r>
      <w:r>
        <w:rPr>
          <w:color w:val="231F20"/>
          <w:spacing w:val="-12"/>
        </w:rPr>
        <w:t> </w:t>
      </w:r>
      <w:r>
        <w:rPr>
          <w:color w:val="231F20"/>
        </w:rPr>
        <w:t>sortie</w:t>
      </w:r>
      <w:r>
        <w:rPr>
          <w:color w:val="231F20"/>
          <w:spacing w:val="-11"/>
        </w:rPr>
        <w:t> </w:t>
      </w:r>
      <w:r>
        <w:rPr>
          <w:rFonts w:ascii="Arial" w:hAnsi="Arial" w:cs="Arial" w:eastAsia="Arial"/>
          <w:color w:val="231F20"/>
          <w:spacing w:val="4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m</w:t>
      </w:r>
      <w:r>
        <w:rPr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color w:val="231F20"/>
          <w:spacing w:val="4"/>
        </w:rPr>
        <w:t>).</w:t>
      </w:r>
      <w:r>
        <w:rPr/>
      </w:r>
    </w:p>
    <w:p>
      <w:pPr>
        <w:pStyle w:val="BodyText"/>
        <w:spacing w:line="251" w:lineRule="auto" w:before="93"/>
        <w:ind w:left="680" w:right="152" w:hanging="567"/>
        <w:jc w:val="left"/>
      </w:pPr>
      <w:r>
        <w:rPr>
          <w:rFonts w:ascii="Times New Roman" w:hAnsi="Times New Roman"/>
          <w:b/>
          <w:color w:val="231F20"/>
        </w:rPr>
        <w:t>Q25.</w:t>
      </w:r>
      <w:r>
        <w:rPr>
          <w:rFonts w:ascii="Times New Roman" w:hAnsi="Times New Roman"/>
          <w:b/>
          <w:color w:val="231F20"/>
          <w:spacing w:val="15"/>
        </w:rPr>
        <w:t> </w:t>
      </w:r>
      <w:r>
        <w:rPr>
          <w:color w:val="231F20"/>
        </w:rPr>
        <w:t>Donner</w:t>
      </w:r>
      <w:r>
        <w:rPr>
          <w:color w:val="231F20"/>
          <w:spacing w:val="8"/>
        </w:rPr>
        <w:t> </w:t>
      </w:r>
      <w:r>
        <w:rPr>
          <w:color w:val="231F20"/>
        </w:rPr>
        <w:t>les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expressions</w:t>
      </w:r>
      <w:r>
        <w:rPr>
          <w:color w:val="231F20"/>
          <w:spacing w:val="9"/>
        </w:rPr>
        <w:t> </w:t>
      </w:r>
      <w:r>
        <w:rPr>
          <w:color w:val="231F20"/>
        </w:rPr>
        <w:t>des</w:t>
      </w:r>
      <w:r>
        <w:rPr>
          <w:color w:val="231F20"/>
          <w:spacing w:val="8"/>
        </w:rPr>
        <w:t> </w:t>
      </w:r>
      <w:r>
        <w:rPr>
          <w:color w:val="231F20"/>
        </w:rPr>
        <w:t>fonctions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transfert</w:t>
      </w:r>
      <w:r>
        <w:rPr>
          <w:color w:val="231F20"/>
          <w:spacing w:val="14"/>
        </w:rPr>
        <w:t> </w:t>
      </w:r>
      <w:r>
        <w:rPr>
          <w:rFonts w:ascii="Times New Roman" w:hAnsi="Times New Roman"/>
          <w:i/>
          <w:color w:val="231F20"/>
          <w:spacing w:val="3"/>
        </w:rPr>
        <w:t>A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p</w:t>
      </w:r>
      <w:r>
        <w:rPr>
          <w:color w:val="231F20"/>
          <w:spacing w:val="3"/>
        </w:rPr>
        <w:t>),</w:t>
      </w:r>
      <w:r>
        <w:rPr>
          <w:color w:val="231F20"/>
          <w:spacing w:val="16"/>
        </w:rPr>
        <w:t> </w:t>
      </w:r>
      <w:r>
        <w:rPr>
          <w:rFonts w:ascii="Times New Roman" w:hAnsi="Times New Roman"/>
          <w:i/>
          <w:color w:val="231F20"/>
          <w:spacing w:val="2"/>
        </w:rPr>
        <w:t>B</w:t>
      </w:r>
      <w:r>
        <w:rPr>
          <w:color w:val="231F20"/>
          <w:spacing w:val="2"/>
        </w:rPr>
        <w:t>(</w:t>
      </w:r>
      <w:r>
        <w:rPr>
          <w:rFonts w:ascii="Times New Roman" w:hAnsi="Times New Roman"/>
          <w:i/>
          <w:color w:val="231F20"/>
          <w:spacing w:val="2"/>
        </w:rPr>
        <w:t>p</w:t>
      </w:r>
      <w:r>
        <w:rPr>
          <w:color w:val="231F20"/>
          <w:spacing w:val="2"/>
        </w:rPr>
        <w:t>),</w:t>
      </w:r>
      <w:r>
        <w:rPr>
          <w:color w:val="231F20"/>
          <w:spacing w:val="13"/>
        </w:rPr>
        <w:t> </w:t>
      </w:r>
      <w:r>
        <w:rPr>
          <w:rFonts w:ascii="Times New Roman" w:hAnsi="Times New Roman"/>
          <w:i/>
          <w:color w:val="231F20"/>
          <w:spacing w:val="3"/>
        </w:rPr>
        <w:t>D</w:t>
      </w:r>
      <w:r>
        <w:rPr>
          <w:color w:val="231F20"/>
          <w:spacing w:val="3"/>
        </w:rPr>
        <w:t>(</w:t>
      </w:r>
      <w:r>
        <w:rPr>
          <w:rFonts w:ascii="Times New Roman" w:hAnsi="Times New Roman"/>
          <w:i/>
          <w:color w:val="231F20"/>
          <w:spacing w:val="3"/>
        </w:rPr>
        <w:t>p</w:t>
      </w:r>
      <w:r>
        <w:rPr>
          <w:color w:val="231F20"/>
          <w:spacing w:val="3"/>
        </w:rPr>
        <w:t>),</w:t>
      </w:r>
      <w:r>
        <w:rPr>
          <w:color w:val="231F20"/>
          <w:spacing w:val="20"/>
        </w:rPr>
        <w:t> </w:t>
      </w:r>
      <w:r>
        <w:rPr>
          <w:rFonts w:ascii="Times New Roman" w:hAnsi="Times New Roman"/>
          <w:i/>
          <w:color w:val="231F20"/>
          <w:spacing w:val="6"/>
        </w:rPr>
        <w:t>M</w:t>
      </w:r>
      <w:r>
        <w:rPr>
          <w:color w:val="231F20"/>
          <w:spacing w:val="6"/>
        </w:rPr>
        <w:t>(</w:t>
      </w:r>
      <w:r>
        <w:rPr>
          <w:rFonts w:ascii="Times New Roman" w:hAnsi="Times New Roman"/>
          <w:i/>
          <w:color w:val="231F20"/>
          <w:spacing w:val="6"/>
        </w:rPr>
        <w:t>p</w:t>
      </w:r>
      <w:r>
        <w:rPr>
          <w:color w:val="231F20"/>
          <w:spacing w:val="6"/>
        </w:rPr>
        <w:t>)</w:t>
      </w:r>
      <w:r>
        <w:rPr>
          <w:color w:val="231F20"/>
          <w:spacing w:val="8"/>
        </w:rPr>
        <w:t> </w:t>
      </w:r>
      <w:r>
        <w:rPr>
          <w:color w:val="231F20"/>
        </w:rPr>
        <w:t>et</w:t>
      </w:r>
      <w:r>
        <w:rPr>
          <w:color w:val="231F20"/>
          <w:spacing w:val="14"/>
        </w:rPr>
        <w:t> </w:t>
      </w:r>
      <w:r>
        <w:rPr>
          <w:rFonts w:ascii="Times New Roman" w:hAnsi="Times New Roman"/>
          <w:i/>
          <w:color w:val="231F20"/>
          <w:spacing w:val="7"/>
        </w:rPr>
        <w:t>E</w:t>
      </w:r>
      <w:r>
        <w:rPr>
          <w:color w:val="231F20"/>
          <w:spacing w:val="7"/>
        </w:rPr>
        <w:t>(</w:t>
      </w:r>
      <w:r>
        <w:rPr>
          <w:rFonts w:ascii="Times New Roman" w:hAnsi="Times New Roman"/>
          <w:i/>
          <w:color w:val="231F20"/>
          <w:spacing w:val="7"/>
        </w:rPr>
        <w:t>p</w:t>
      </w:r>
      <w:r>
        <w:rPr>
          <w:color w:val="231F20"/>
          <w:spacing w:val="7"/>
        </w:rPr>
        <w:t>)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intervenant</w:t>
      </w:r>
      <w:r>
        <w:rPr>
          <w:color w:val="231F20"/>
          <w:spacing w:val="48"/>
          <w:w w:val="99"/>
        </w:rPr>
        <w:t> </w:t>
      </w:r>
      <w:r>
        <w:rPr>
          <w:color w:val="231F20"/>
        </w:rPr>
        <w:t>dans</w:t>
      </w:r>
      <w:r>
        <w:rPr>
          <w:color w:val="231F20"/>
          <w:spacing w:val="-8"/>
        </w:rPr>
        <w:t> </w:t>
      </w:r>
      <w:r>
        <w:rPr>
          <w:color w:val="231F20"/>
        </w:rPr>
        <w:t>ce</w:t>
      </w:r>
      <w:r>
        <w:rPr>
          <w:color w:val="231F20"/>
          <w:spacing w:val="-8"/>
        </w:rPr>
        <w:t> </w:t>
      </w:r>
      <w:r>
        <w:rPr>
          <w:color w:val="231F20"/>
        </w:rPr>
        <w:t>schéma</w:t>
      </w:r>
      <w:r>
        <w:rPr>
          <w:color w:val="231F20"/>
          <w:spacing w:val="-8"/>
        </w:rPr>
        <w:t> </w:t>
      </w:r>
      <w:r>
        <w:rPr>
          <w:color w:val="231F20"/>
        </w:rPr>
        <w:t>à</w:t>
      </w:r>
      <w:r>
        <w:rPr>
          <w:color w:val="231F20"/>
          <w:spacing w:val="-8"/>
        </w:rPr>
        <w:t> </w:t>
      </w:r>
      <w:r>
        <w:rPr>
          <w:color w:val="231F20"/>
        </w:rPr>
        <w:t>partir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explications</w:t>
      </w:r>
      <w:r>
        <w:rPr>
          <w:color w:val="231F20"/>
          <w:spacing w:val="-8"/>
        </w:rPr>
        <w:t> </w:t>
      </w:r>
      <w:r>
        <w:rPr>
          <w:color w:val="231F20"/>
        </w:rPr>
        <w:t>et</w:t>
      </w:r>
      <w:r>
        <w:rPr>
          <w:color w:val="231F20"/>
          <w:spacing w:val="-8"/>
        </w:rPr>
        <w:t> </w:t>
      </w:r>
      <w:r>
        <w:rPr>
          <w:color w:val="231F20"/>
        </w:rPr>
        <w:t>équations</w:t>
      </w:r>
      <w:r>
        <w:rPr>
          <w:color w:val="231F20"/>
          <w:spacing w:val="-8"/>
        </w:rPr>
        <w:t> </w:t>
      </w:r>
      <w:r>
        <w:rPr>
          <w:color w:val="231F20"/>
        </w:rPr>
        <w:t>données</w:t>
      </w:r>
      <w:r>
        <w:rPr>
          <w:color w:val="231F20"/>
          <w:spacing w:val="-8"/>
        </w:rPr>
        <w:t> </w:t>
      </w:r>
      <w:r>
        <w:rPr>
          <w:color w:val="231F20"/>
        </w:rPr>
        <w:t>précédemment.</w:t>
      </w:r>
      <w:r>
        <w:rPr/>
      </w:r>
    </w:p>
    <w:p>
      <w:pPr>
        <w:spacing w:after="0" w:line="251" w:lineRule="auto"/>
        <w:jc w:val="left"/>
        <w:sectPr>
          <w:type w:val="continuous"/>
          <w:pgSz w:w="11910" w:h="16840"/>
          <w:pgMar w:top="500" w:bottom="280" w:left="1020" w:right="9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9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4.1pt;height:97.85pt;mso-position-horizontal-relative:char;mso-position-vertical-relative:line" coordorigin="0,0" coordsize="8082,1957">
            <v:group style="position:absolute;left:642;top:279;width:718;height:718" coordorigin="642,279" coordsize="718,718">
              <v:shape style="position:absolute;left:642;top:279;width:718;height:718" coordorigin="642,279" coordsize="718,718" path="m642,996l1359,996,1359,279,642,279,642,996xe" filled="false" stroked="true" strokeweight=".398pt" strokecolor="#231f20">
                <v:path arrowok="t"/>
              </v:shape>
            </v:group>
            <v:group style="position:absolute;left:4;top:638;width:586;height:2" coordorigin="4,638" coordsize="586,2">
              <v:shape style="position:absolute;left:4;top:638;width:586;height:2" coordorigin="4,638" coordsize="586,0" path="m4,638l590,638e" filled="false" stroked="true" strokeweight=".398pt" strokecolor="#231f20">
                <v:path arrowok="t"/>
              </v:shape>
            </v:group>
            <v:group style="position:absolute;left:562;top:611;width:76;height:51" coordorigin="562,611" coordsize="76,51">
              <v:shape style="position:absolute;left:562;top:611;width:76;height:51" coordorigin="562,611" coordsize="76,51" path="m562,611l572,627,573,643,563,661,580,653,601,646,622,641,638,638,621,634,602,629,581,621,562,611xe" filled="true" fillcolor="#231f20" stroked="false">
                <v:path arrowok="t"/>
                <v:fill type="solid"/>
              </v:shape>
            </v:group>
            <v:group style="position:absolute;left:1718;top:399;width:478;height:478" coordorigin="1718,399" coordsize="478,478">
              <v:shape style="position:absolute;left:1718;top:399;width:478;height:478" coordorigin="1718,399" coordsize="478,478" path="m2196,638l2186,570,2159,510,2117,460,2063,424,2000,402,1978,399,1952,400,1882,414,1821,444,1773,486,1739,539,1720,600,1718,622,1719,647,1734,716,1764,776,1807,823,1861,857,1924,874,1946,876,1970,875,2038,860,2097,830,2144,785,2177,730,2194,667,2196,638xe" filled="false" stroked="true" strokeweight=".398pt" strokecolor="#231f20">
                <v:path arrowok="t"/>
              </v:shape>
            </v:group>
            <v:group style="position:absolute;left:1784;top:465;width:347;height:347" coordorigin="1784,465" coordsize="347,347">
              <v:shape style="position:absolute;left:1784;top:465;width:347;height:347" coordorigin="1784,465" coordsize="347,347" path="m1784,811l2130,465e" filled="false" stroked="true" strokeweight=".398pt" strokecolor="#231f20">
                <v:path arrowok="t"/>
              </v:shape>
            </v:group>
            <v:group style="position:absolute;left:1784;top:465;width:347;height:347" coordorigin="1784,465" coordsize="347,347">
              <v:shape style="position:absolute;left:1784;top:465;width:347;height:347" coordorigin="1784,465" coordsize="347,347" path="m1784,465l2130,811e" filled="false" stroked="true" strokeweight=".398pt" strokecolor="#231f20">
                <v:path arrowok="t"/>
              </v:shape>
            </v:group>
            <v:group style="position:absolute;left:1363;top:638;width:303;height:2" coordorigin="1363,638" coordsize="303,2">
              <v:shape style="position:absolute;left:1363;top:638;width:303;height:2" coordorigin="1363,638" coordsize="303,0" path="m1363,638l1666,638e" filled="false" stroked="true" strokeweight=".398pt" strokecolor="#231f20">
                <v:path arrowok="t"/>
              </v:shape>
            </v:group>
            <v:group style="position:absolute;left:1638;top:611;width:76;height:51" coordorigin="1638,611" coordsize="76,51">
              <v:shape style="position:absolute;left:1638;top:611;width:76;height:51" coordorigin="1638,611" coordsize="76,51" path="m1638,611l1648,627,1649,643,1639,661,1656,653,1677,646,1698,641,1714,638,1697,634,1678,629,1657,621,1638,611xe" filled="true" fillcolor="#231f20" stroked="false">
                <v:path arrowok="t"/>
                <v:fill type="solid"/>
              </v:shape>
            </v:group>
            <v:group style="position:absolute;left:2921;top:279;width:718;height:718" coordorigin="2921,279" coordsize="718,718">
              <v:shape style="position:absolute;left:2921;top:279;width:718;height:718" coordorigin="2921,279" coordsize="718,718" path="m2921,996l3638,996,3638,279,2921,279,2921,996xe" filled="false" stroked="true" strokeweight=".398pt" strokecolor="#231f20">
                <v:path arrowok="t"/>
              </v:shape>
            </v:group>
            <v:group style="position:absolute;left:2200;top:638;width:670;height:2" coordorigin="2200,638" coordsize="670,2">
              <v:shape style="position:absolute;left:2200;top:638;width:670;height:2" coordorigin="2200,638" coordsize="670,0" path="m2200,638l2869,638e" filled="false" stroked="true" strokeweight=".398pt" strokecolor="#231f20">
                <v:path arrowok="t"/>
              </v:shape>
            </v:group>
            <v:group style="position:absolute;left:2842;top:611;width:76;height:51" coordorigin="2842,611" coordsize="76,51">
              <v:shape style="position:absolute;left:2842;top:611;width:76;height:51" coordorigin="2842,611" coordsize="76,51" path="m2842,611l2851,627,2852,643,2843,661,2860,653,2881,646,2901,641,2917,638,2901,634,2881,629,2861,621,2842,611xe" filled="true" fillcolor="#231f20" stroked="false">
                <v:path arrowok="t"/>
                <v:fill type="solid"/>
              </v:shape>
            </v:group>
            <v:group style="position:absolute;left:4364;top:279;width:718;height:718" coordorigin="4364,279" coordsize="718,718">
              <v:shape style="position:absolute;left:4364;top:279;width:718;height:718" coordorigin="4364,279" coordsize="718,718" path="m4364,996l5081,996,5081,279,4364,279,4364,996xe" filled="false" stroked="true" strokeweight=".398pt" strokecolor="#231f20">
                <v:path arrowok="t"/>
              </v:shape>
            </v:group>
            <v:group style="position:absolute;left:3642;top:638;width:670;height:2" coordorigin="3642,638" coordsize="670,2">
              <v:shape style="position:absolute;left:3642;top:638;width:670;height:2" coordorigin="3642,638" coordsize="670,0" path="m3642,638l4312,638e" filled="false" stroked="true" strokeweight=".398pt" strokecolor="#231f20">
                <v:path arrowok="t"/>
              </v:shape>
            </v:group>
            <v:group style="position:absolute;left:4284;top:611;width:76;height:51" coordorigin="4284,611" coordsize="76,51">
              <v:shape style="position:absolute;left:4284;top:611;width:76;height:51" coordorigin="4284,611" coordsize="76,51" path="m4284,611l4294,627,4295,643,4285,661,4303,653,4323,646,4344,641,4360,638,4343,634,4324,629,4304,621,4284,611xe" filled="true" fillcolor="#231f20" stroked="false">
                <v:path arrowok="t"/>
                <v:fill type="solid"/>
              </v:shape>
            </v:group>
            <v:group style="position:absolute;left:5440;top:399;width:478;height:478" coordorigin="5440,399" coordsize="478,478">
              <v:shape style="position:absolute;left:5440;top:399;width:478;height:478" coordorigin="5440,399" coordsize="478,478" path="m5918,638l5908,570,5881,510,5839,460,5785,424,5722,402,5700,399,5674,400,5604,414,5544,444,5495,486,5461,539,5443,600,5440,622,5441,647,5456,716,5486,776,5529,823,5584,857,5646,874,5668,876,5692,875,5760,860,5819,830,5866,785,5899,730,5916,667,5918,638xe" filled="false" stroked="true" strokeweight=".398pt" strokecolor="#231f20">
                <v:path arrowok="t"/>
              </v:shape>
            </v:group>
            <v:group style="position:absolute;left:5506;top:465;width:347;height:347" coordorigin="5506,465" coordsize="347,347">
              <v:shape style="position:absolute;left:5506;top:465;width:347;height:347" coordorigin="5506,465" coordsize="347,347" path="m5506,811l5852,465e" filled="false" stroked="true" strokeweight=".398pt" strokecolor="#231f20">
                <v:path arrowok="t"/>
              </v:shape>
            </v:group>
            <v:group style="position:absolute;left:5506;top:465;width:347;height:347" coordorigin="5506,465" coordsize="347,347">
              <v:shape style="position:absolute;left:5506;top:465;width:347;height:347" coordorigin="5506,465" coordsize="347,347" path="m5506,465l5852,811e" filled="false" stroked="true" strokeweight=".398pt" strokecolor="#231f20">
                <v:path arrowok="t"/>
              </v:shape>
            </v:group>
            <v:group style="position:absolute;left:5085;top:638;width:303;height:2" coordorigin="5085,638" coordsize="303,2">
              <v:shape style="position:absolute;left:5085;top:638;width:303;height:2" coordorigin="5085,638" coordsize="303,0" path="m5085,638l5388,638e" filled="false" stroked="true" strokeweight=".398pt" strokecolor="#231f20">
                <v:path arrowok="t"/>
              </v:shape>
            </v:group>
            <v:group style="position:absolute;left:5360;top:611;width:76;height:51" coordorigin="5360,611" coordsize="76,51">
              <v:shape style="position:absolute;left:5360;top:611;width:76;height:51" coordorigin="5360,611" coordsize="76,51" path="m5360,611l5370,627,5371,643,5361,661,5379,653,5399,646,5420,641,5436,638,5419,634,5400,629,5380,621,5360,611xe" filled="true" fillcolor="#231f20" stroked="false">
                <v:path arrowok="t"/>
                <v:fill type="solid"/>
              </v:shape>
            </v:group>
            <v:group style="position:absolute;left:6404;top:279;width:718;height:718" coordorigin="6404,279" coordsize="718,718">
              <v:shape style="position:absolute;left:6404;top:279;width:718;height:718" coordorigin="6404,279" coordsize="718,718" path="m6404,996l7121,996,7121,279,6404,279,6404,996xe" filled="false" stroked="true" strokeweight=".398pt" strokecolor="#231f20">
                <v:path arrowok="t"/>
              </v:shape>
            </v:group>
            <v:group style="position:absolute;left:5922;top:638;width:431;height:2" coordorigin="5922,638" coordsize="431,2">
              <v:shape style="position:absolute;left:5922;top:638;width:431;height:2" coordorigin="5922,638" coordsize="431,0" path="m5922,638l6352,638e" filled="false" stroked="true" strokeweight=".398pt" strokecolor="#231f20">
                <v:path arrowok="t"/>
              </v:shape>
            </v:group>
            <v:group style="position:absolute;left:6325;top:611;width:76;height:51" coordorigin="6325,611" coordsize="76,51">
              <v:shape style="position:absolute;left:6325;top:611;width:76;height:51" coordorigin="6325,611" coordsize="76,51" path="m6325,611l6334,627,6335,643,6326,661,6343,653,6364,646,6384,641,6400,638,6384,634,6364,629,6344,621,6325,611xe" filled="true" fillcolor="#231f20" stroked="false">
                <v:path arrowok="t"/>
                <v:fill type="solid"/>
              </v:shape>
            </v:group>
            <v:group style="position:absolute;left:7125;top:638;width:909;height:2" coordorigin="7125,638" coordsize="909,2">
              <v:shape style="position:absolute;left:7125;top:638;width:909;height:2" coordorigin="7125,638" coordsize="909,0" path="m7125,638l8034,638e" filled="false" stroked="true" strokeweight=".398pt" strokecolor="#231f20">
                <v:path arrowok="t"/>
              </v:shape>
            </v:group>
            <v:group style="position:absolute;left:8007;top:611;width:76;height:51" coordorigin="8007,611" coordsize="76,51">
              <v:shape style="position:absolute;left:8007;top:611;width:76;height:51" coordorigin="8007,611" coordsize="76,51" path="m8007,611l8016,627,8017,643,8008,661,8025,653,8045,646,8066,641,8082,638,8065,634,8046,629,8026,621,8007,611xe" filled="true" fillcolor="#231f20" stroked="false">
                <v:path arrowok="t"/>
                <v:fill type="solid"/>
              </v:shape>
            </v:group>
            <v:group style="position:absolute;left:5679;top:4;width:2;height:343" coordorigin="5679,4" coordsize="2,343">
              <v:shape style="position:absolute;left:5679;top:4;width:2;height:343" coordorigin="5679,4" coordsize="0,343" path="m5679,4l5679,347e" filled="false" stroked="true" strokeweight=".398pt" strokecolor="#231f20">
                <v:path arrowok="t"/>
              </v:shape>
            </v:group>
            <v:group style="position:absolute;left:5655;top:319;width:51;height:76" coordorigin="5655,319" coordsize="51,76">
              <v:shape style="position:absolute;left:5655;top:319;width:51;height:76" coordorigin="5655,319" coordsize="51,76" path="m5655,320l5664,337,5670,358,5675,379,5679,395,5682,378,5688,359,5695,338,5700,329,5673,329,5655,320xe" filled="true" fillcolor="#231f20" stroked="false">
                <v:path arrowok="t"/>
                <v:fill type="solid"/>
              </v:shape>
              <v:shape style="position:absolute;left:5655;top:319;width:51;height:76" coordorigin="5655,319" coordsize="51,76" path="m5706,319l5689,329,5673,329,5700,329,5706,319xe" filled="true" fillcolor="#231f20" stroked="false">
                <v:path arrowok="t"/>
                <v:fill type="solid"/>
              </v:shape>
            </v:group>
            <v:group style="position:absolute;left:4364;top:1235;width:718;height:718" coordorigin="4364,1235" coordsize="718,718">
              <v:shape style="position:absolute;left:4364;top:1235;width:718;height:718" coordorigin="4364,1235" coordsize="718,718" path="m4364,1953l5081,1953,5081,1235,4364,1235,4364,1953xe" filled="false" stroked="true" strokeweight=".398pt" strokecolor="#231f20">
                <v:path arrowok="t"/>
              </v:shape>
            </v:group>
            <v:group style="position:absolute;left:5133;top:638;width:2471;height:957" coordorigin="5133,638" coordsize="2471,957">
              <v:shape style="position:absolute;left:5133;top:638;width:2471;height:957" coordorigin="5133,638" coordsize="2471,957" path="m7604,638l7604,1594,5133,1594e" filled="false" stroked="true" strokeweight=".398pt" strokecolor="#231f20">
                <v:path arrowok="t"/>
              </v:shape>
            </v:group>
            <v:group style="position:absolute;left:5085;top:1571;width:76;height:51" coordorigin="5085,1571" coordsize="76,51">
              <v:shape style="position:absolute;left:5085;top:1571;width:76;height:51" coordorigin="5085,1571" coordsize="76,51" path="m5159,1571l5142,1579,5122,1585,5101,1591,5085,1594,5101,1598,5121,1603,5141,1611,5160,1621,5151,1604,5150,1588,5159,1571xe" filled="true" fillcolor="#231f20" stroked="false">
                <v:path arrowok="t"/>
                <v:fill type="solid"/>
              </v:shape>
            </v:group>
            <v:group style="position:absolute;left:1957;top:929;width:2403;height:666" coordorigin="1957,929" coordsize="2403,666">
              <v:shape style="position:absolute;left:1957;top:929;width:2403;height:666" coordorigin="1957,929" coordsize="2403,666" path="m4360,1594l1957,1594,1957,929e" filled="false" stroked="true" strokeweight=".398pt" strokecolor="#231f20">
                <v:path arrowok="t"/>
              </v:shape>
            </v:group>
            <v:group style="position:absolute;left:1930;top:881;width:51;height:76" coordorigin="1930,881" coordsize="51,76">
              <v:shape style="position:absolute;left:1930;top:881;width:51;height:76" coordorigin="1930,881" coordsize="51,76" path="m1957,881l1953,897,1948,916,1940,937,1930,956,1946,946,1963,946,1976,946,1972,938,1965,917,1960,897,1957,881xe" filled="true" fillcolor="#231f20" stroked="false">
                <v:path arrowok="t"/>
                <v:fill type="solid"/>
              </v:shape>
              <v:shape style="position:absolute;left:1930;top:881;width:51;height:76" coordorigin="1930,881" coordsize="51,76" path="m1976,946l1963,946,1980,955,1976,946xe" filled="true" fillcolor="#231f20" stroked="false">
                <v:path arrowok="t"/>
                <v:fill type="solid"/>
              </v:shape>
              <v:shape style="position:absolute;left:642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4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4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4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4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4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921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4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3"/>
                          <w:sz w:val="24"/>
                        </w:rPr>
                        <w:t>B</w:t>
                      </w:r>
                      <w:r>
                        <w:rPr>
                          <w:rFonts w:ascii="Times New Roman"/>
                          <w:color w:val="231F20"/>
                          <w:spacing w:val="3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3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3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364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4"/>
                          <w:sz w:val="24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4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4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4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6404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1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6"/>
                          <w:sz w:val="24"/>
                        </w:rPr>
                        <w:t>M</w:t>
                      </w:r>
                      <w:r>
                        <w:rPr>
                          <w:rFonts w:ascii="Times New Roman"/>
                          <w:color w:val="231F20"/>
                          <w:spacing w:val="6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6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6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364;top:1235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11"/>
                          <w:sz w:val="24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17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3;top:320;width:556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5"/>
                          <w:w w:val="95"/>
                          <w:sz w:val="24"/>
                          <w:szCs w:val="24"/>
                        </w:rPr>
                        <w:t>Ω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position w:val="-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737;top:517;width:296;height:450" type="#_x0000_t20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Lucida Sans" w:hAnsi="Lucida Sans" w:cs="Lucida Sans" w:eastAsia="Lucida Sans"/>
                          <w:sz w:val="24"/>
                          <w:szCs w:val="24"/>
                        </w:rPr>
                      </w:pPr>
                      <w:r>
                        <w:rPr>
                          <w:rFonts w:ascii="Lucida Sans"/>
                          <w:color w:val="231F20"/>
                          <w:sz w:val="24"/>
                        </w:rPr>
                        <w:t>+</w:t>
                      </w:r>
                      <w:r>
                        <w:rPr>
                          <w:rFonts w:ascii="Lucida Sans"/>
                          <w:sz w:val="24"/>
                        </w:rPr>
                      </w:r>
                    </w:p>
                    <w:p>
                      <w:pPr>
                        <w:spacing w:line="210" w:lineRule="exact" w:before="0"/>
                        <w:ind w:left="143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eastAsia="Arial"/>
                          <w:color w:val="231F20"/>
                          <w:w w:val="105"/>
                          <w:sz w:val="24"/>
                          <w:szCs w:val="24"/>
                        </w:rPr>
                        <w:t>−</w:t>
                      </w:r>
                      <w:r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308;top:318;width:502;height:259" type="#_x0000_t202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231F20"/>
                          <w:spacing w:val="4"/>
                          <w:sz w:val="24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pacing w:val="5"/>
                          <w:position w:val="-3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5"/>
                          <w:sz w:val="24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pacing w:val="5"/>
                          <w:sz w:val="24"/>
                        </w:rPr>
                        <w:t>p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5"/>
                          <w:sz w:val="24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701;top:320;width:601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5"/>
                          <w:w w:val="95"/>
                          <w:sz w:val="24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5"/>
                          <w:w w:val="95"/>
                          <w:position w:val="-3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color w:val="231F20"/>
                          <w:spacing w:val="5"/>
                          <w:w w:val="95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5"/>
                          <w:w w:val="95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5"/>
                          <w:w w:val="95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459;top:441;width:296;height:316" type="#_x0000_t202" filled="false" stroked="false">
                <v:textbox inset="0,0,0,0">
                  <w:txbxContent>
                    <w:p>
                      <w:pPr>
                        <w:spacing w:line="30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-6"/>
                          <w:w w:val="105"/>
                          <w:position w:val="-13"/>
                          <w:sz w:val="24"/>
                          <w:szCs w:val="24"/>
                        </w:rPr>
                        <w:t>+</w:t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5"/>
                          <w:w w:val="105"/>
                          <w:sz w:val="24"/>
                          <w:szCs w:val="24"/>
                        </w:rPr>
                        <w:t>−</w:t>
                      </w:r>
                      <w:r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7304;top:320;width:600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5"/>
                          <w:w w:val="95"/>
                          <w:sz w:val="24"/>
                          <w:szCs w:val="24"/>
                        </w:rPr>
                        <w:t>Ω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position w:val="-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59"/>
        <w:ind w:left="167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15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Schéma-blocs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l’asservissement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72"/>
        <w:ind w:left="11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color w:val="231F20"/>
          <w:sz w:val="24"/>
        </w:rPr>
        <w:t>Le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schéma-blocs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de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la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pacing w:val="-2"/>
          <w:sz w:val="24"/>
        </w:rPr>
        <w:t>figur</w:t>
      </w:r>
      <w:r>
        <w:rPr>
          <w:rFonts w:ascii="Times New Roman" w:hAnsi="Times New Roman"/>
          <w:b/>
          <w:color w:val="231F20"/>
          <w:spacing w:val="-1"/>
          <w:sz w:val="24"/>
        </w:rPr>
        <w:t>e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16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est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un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schéma-blocs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pacing w:val="-2"/>
          <w:sz w:val="24"/>
        </w:rPr>
        <w:t>équivalent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au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schéma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de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color w:val="231F20"/>
          <w:sz w:val="24"/>
        </w:rPr>
        <w:t>la</w:t>
      </w:r>
      <w:r>
        <w:rPr>
          <w:rFonts w:ascii="Times New Roman" w:hAnsi="Times New Roman"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pacing w:val="-2"/>
          <w:sz w:val="24"/>
        </w:rPr>
        <w:t>figur</w:t>
      </w:r>
      <w:r>
        <w:rPr>
          <w:rFonts w:ascii="Times New Roman" w:hAnsi="Times New Roman"/>
          <w:b/>
          <w:color w:val="231F20"/>
          <w:spacing w:val="-1"/>
          <w:sz w:val="24"/>
        </w:rPr>
        <w:t>e</w:t>
      </w:r>
      <w:r>
        <w:rPr>
          <w:rFonts w:ascii="Times New Roman" w:hAnsi="Times New Roman"/>
          <w:b/>
          <w:color w:val="231F20"/>
          <w:spacing w:val="-7"/>
          <w:sz w:val="24"/>
        </w:rPr>
        <w:t> </w:t>
      </w:r>
      <w:r>
        <w:rPr>
          <w:rFonts w:ascii="Times New Roman" w:hAnsi="Times New Roman"/>
          <w:b/>
          <w:color w:val="231F20"/>
          <w:sz w:val="24"/>
        </w:rPr>
        <w:t>15</w:t>
      </w:r>
      <w:r>
        <w:rPr>
          <w:rFonts w:ascii="Times New Roman" w:hAnsi="Times New Roman"/>
          <w:color w:val="231F20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235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6.05pt;height:74.6pt;mso-position-horizontal-relative:char;mso-position-vertical-relative:line" coordorigin="0,0" coordsize="5321,1492">
            <v:group style="position:absolute;left:638;top:399;width:478;height:478" coordorigin="638,399" coordsize="478,478">
              <v:shape style="position:absolute;left:638;top:399;width:478;height:478" coordorigin="638,399" coordsize="478,478" path="m1116,638l1106,570,1079,510,1037,460,983,424,920,402,898,399,872,400,802,414,741,444,693,486,659,539,641,600,638,622,639,647,654,716,684,776,727,823,782,857,844,874,866,876,890,875,958,860,1017,830,1064,785,1097,730,1114,667,1116,638xe" filled="false" stroked="true" strokeweight=".398pt" strokecolor="#231f20">
                <v:path arrowok="t"/>
              </v:shape>
            </v:group>
            <v:group style="position:absolute;left:704;top:465;width:347;height:347" coordorigin="704,465" coordsize="347,347">
              <v:shape style="position:absolute;left:704;top:465;width:347;height:347" coordorigin="704,465" coordsize="347,347" path="m704,811l1050,465e" filled="false" stroked="true" strokeweight=".398pt" strokecolor="#231f20">
                <v:path arrowok="t"/>
              </v:shape>
            </v:group>
            <v:group style="position:absolute;left:704;top:465;width:347;height:347" coordorigin="704,465" coordsize="347,347">
              <v:shape style="position:absolute;left:704;top:465;width:347;height:347" coordorigin="704,465" coordsize="347,347" path="m704,465l1050,811e" filled="false" stroked="true" strokeweight=".398pt" strokecolor="#231f20">
                <v:path arrowok="t"/>
              </v:shape>
            </v:group>
            <v:group style="position:absolute;left:4;top:638;width:582;height:2" coordorigin="4,638" coordsize="582,2">
              <v:shape style="position:absolute;left:4;top:638;width:582;height:2" coordorigin="4,638" coordsize="582,0" path="m4,638l586,638e" filled="false" stroked="true" strokeweight=".398pt" strokecolor="#231f20">
                <v:path arrowok="t"/>
              </v:shape>
            </v:group>
            <v:group style="position:absolute;left:558;top:611;width:76;height:51" coordorigin="558,611" coordsize="76,51">
              <v:shape style="position:absolute;left:558;top:611;width:76;height:51" coordorigin="558,611" coordsize="76,51" path="m558,611l568,627,569,643,559,661,577,653,597,646,618,641,634,638,617,634,598,629,578,621,558,611xe" filled="true" fillcolor="#231f20" stroked="false">
                <v:path arrowok="t"/>
                <v:fill type="solid"/>
              </v:shape>
            </v:group>
            <v:group style="position:absolute;left:1602;top:279;width:718;height:718" coordorigin="1602,279" coordsize="718,718">
              <v:shape style="position:absolute;left:1602;top:279;width:718;height:718" coordorigin="1602,279" coordsize="718,718" path="m1602,996l2319,996,2319,279,1602,279,1602,996xe" filled="false" stroked="true" strokeweight=".398pt" strokecolor="#231f20">
                <v:path arrowok="t"/>
              </v:shape>
            </v:group>
            <v:group style="position:absolute;left:1120;top:638;width:431;height:2" coordorigin="1120,638" coordsize="431,2">
              <v:shape style="position:absolute;left:1120;top:638;width:431;height:2" coordorigin="1120,638" coordsize="431,0" path="m1120,638l1550,638e" filled="false" stroked="true" strokeweight=".398pt" strokecolor="#231f20">
                <v:path arrowok="t"/>
              </v:shape>
            </v:group>
            <v:group style="position:absolute;left:1523;top:611;width:76;height:51" coordorigin="1523,611" coordsize="76,51">
              <v:shape style="position:absolute;left:1523;top:611;width:76;height:51" coordorigin="1523,611" coordsize="76,51" path="m1523,611l1532,627,1533,643,1524,661,1541,653,1562,646,1582,641,1598,638,1582,634,1562,629,1542,621,1523,611xe" filled="true" fillcolor="#231f20" stroked="false">
                <v:path arrowok="t"/>
                <v:fill type="solid"/>
              </v:shape>
            </v:group>
            <v:group style="position:absolute;left:2678;top:399;width:478;height:478" coordorigin="2678,399" coordsize="478,478">
              <v:shape style="position:absolute;left:2678;top:399;width:478;height:478" coordorigin="2678,399" coordsize="478,478" path="m3156,638l3147,570,3119,510,3078,460,3024,424,2961,402,2938,399,2913,400,2842,414,2782,444,2734,486,2699,539,2681,600,2678,622,2679,647,2694,716,2724,776,2768,823,2822,857,2884,874,2906,876,2931,875,2999,860,3057,830,3104,785,3137,730,3154,667,3156,638xe" filled="false" stroked="true" strokeweight=".398pt" strokecolor="#231f20">
                <v:path arrowok="t"/>
              </v:shape>
            </v:group>
            <v:group style="position:absolute;left:2744;top:465;width:347;height:347" coordorigin="2744,465" coordsize="347,347">
              <v:shape style="position:absolute;left:2744;top:465;width:347;height:347" coordorigin="2744,465" coordsize="347,347" path="m2744,811l3090,465e" filled="false" stroked="true" strokeweight=".398pt" strokecolor="#231f20">
                <v:path arrowok="t"/>
              </v:shape>
            </v:group>
            <v:group style="position:absolute;left:2744;top:465;width:347;height:347" coordorigin="2744,465" coordsize="347,347">
              <v:shape style="position:absolute;left:2744;top:465;width:347;height:347" coordorigin="2744,465" coordsize="347,347" path="m2744,465l3090,811e" filled="false" stroked="true" strokeweight=".398pt" strokecolor="#231f20">
                <v:path arrowok="t"/>
              </v:shape>
            </v:group>
            <v:group style="position:absolute;left:2323;top:638;width:303;height:2" coordorigin="2323,638" coordsize="303,2">
              <v:shape style="position:absolute;left:2323;top:638;width:303;height:2" coordorigin="2323,638" coordsize="303,0" path="m2323,638l2626,638e" filled="false" stroked="true" strokeweight=".398pt" strokecolor="#231f20">
                <v:path arrowok="t"/>
              </v:shape>
            </v:group>
            <v:group style="position:absolute;left:2599;top:611;width:76;height:51" coordorigin="2599,611" coordsize="76,51">
              <v:shape style="position:absolute;left:2599;top:611;width:76;height:51" coordorigin="2599,611" coordsize="76,51" path="m2599,611l2608,627,2609,643,2600,661,2617,653,2637,646,2658,641,2674,638,2658,634,2638,629,2618,621,2599,611xe" filled="true" fillcolor="#231f20" stroked="false">
                <v:path arrowok="t"/>
                <v:fill type="solid"/>
              </v:shape>
            </v:group>
            <v:group style="position:absolute;left:3642;top:279;width:718;height:718" coordorigin="3642,279" coordsize="718,718">
              <v:shape style="position:absolute;left:3642;top:279;width:718;height:718" coordorigin="3642,279" coordsize="718,718" path="m3642,996l4360,996,4360,279,3642,279,3642,996xe" filled="false" stroked="true" strokeweight=".398pt" strokecolor="#231f20">
                <v:path arrowok="t"/>
              </v:shape>
            </v:group>
            <v:group style="position:absolute;left:3160;top:638;width:431;height:2" coordorigin="3160,638" coordsize="431,2">
              <v:shape style="position:absolute;left:3160;top:638;width:431;height:2" coordorigin="3160,638" coordsize="431,0" path="m3160,638l3591,638e" filled="false" stroked="true" strokeweight=".398pt" strokecolor="#231f20">
                <v:path arrowok="t"/>
              </v:shape>
            </v:group>
            <v:group style="position:absolute;left:3563;top:611;width:76;height:51" coordorigin="3563,611" coordsize="76,51">
              <v:shape style="position:absolute;left:3563;top:611;width:76;height:51" coordorigin="3563,611" coordsize="76,51" path="m3563,611l3573,627,3573,643,3564,661,3581,653,3602,646,3623,641,3638,638,3622,634,3603,629,3582,621,3563,611xe" filled="true" fillcolor="#231f20" stroked="false">
                <v:path arrowok="t"/>
                <v:fill type="solid"/>
              </v:shape>
            </v:group>
            <v:group style="position:absolute;left:4364;top:638;width:909;height:2" coordorigin="4364,638" coordsize="909,2">
              <v:shape style="position:absolute;left:4364;top:638;width:909;height:2" coordorigin="4364,638" coordsize="909,0" path="m4364,638l5272,638e" filled="false" stroked="true" strokeweight=".398pt" strokecolor="#231f20">
                <v:path arrowok="t"/>
              </v:shape>
            </v:group>
            <v:group style="position:absolute;left:5245;top:611;width:76;height:51" coordorigin="5245,611" coordsize="76,51">
              <v:shape style="position:absolute;left:5245;top:611;width:76;height:51" coordorigin="5245,611" coordsize="76,51" path="m5245,611l5254,627,5255,643,5246,661,5263,653,5284,646,5304,641,5320,638,5304,634,5284,629,5264,621,5245,611xe" filled="true" fillcolor="#231f20" stroked="false">
                <v:path arrowok="t"/>
                <v:fill type="solid"/>
              </v:shape>
            </v:group>
            <v:group style="position:absolute;left:877;top:638;width:3966;height:851" coordorigin="877,638" coordsize="3966,851">
              <v:shape style="position:absolute;left:877;top:638;width:3966;height:851" coordorigin="877,638" coordsize="3966,851" path="m4842,638l4842,1488,877,1488,877,929e" filled="false" stroked="true" strokeweight=".398pt" strokecolor="#231f20">
                <v:path arrowok="t"/>
              </v:shape>
            </v:group>
            <v:group style="position:absolute;left:850;top:881;width:51;height:76" coordorigin="850,881" coordsize="51,76">
              <v:shape style="position:absolute;left:850;top:881;width:51;height:76" coordorigin="850,881" coordsize="51,76" path="m877,881l873,897,868,916,860,937,850,956,866,946,883,946,896,946,892,938,885,917,880,897,877,881xe" filled="true" fillcolor="#231f20" stroked="false">
                <v:path arrowok="t"/>
                <v:fill type="solid"/>
              </v:shape>
              <v:shape style="position:absolute;left:850;top:881;width:51;height:76" coordorigin="850,881" coordsize="51,76" path="m896,946l883,946,900,955,896,946xe" filled="true" fillcolor="#231f20" stroked="false">
                <v:path arrowok="t"/>
                <v:fill type="solid"/>
              </v:shape>
            </v:group>
            <v:group style="position:absolute;left:2917;top:4;width:2;height:343" coordorigin="2917,4" coordsize="2,343">
              <v:shape style="position:absolute;left:2917;top:4;width:2;height:343" coordorigin="2917,4" coordsize="0,343" path="m2917,4l2917,347e" filled="false" stroked="true" strokeweight=".398pt" strokecolor="#231f20">
                <v:path arrowok="t"/>
              </v:shape>
            </v:group>
            <v:group style="position:absolute;left:2894;top:319;width:51;height:76" coordorigin="2894,319" coordsize="51,76">
              <v:shape style="position:absolute;left:2894;top:319;width:51;height:76" coordorigin="2894,319" coordsize="51,76" path="m2894,320l2902,337,2909,358,2914,379,2917,395,2921,378,2926,359,2934,338,2938,329,2911,329,2894,320xe" filled="true" fillcolor="#231f20" stroked="false">
                <v:path arrowok="t"/>
                <v:fill type="solid"/>
              </v:shape>
              <v:shape style="position:absolute;left:2894;top:319;width:51;height:76" coordorigin="2894,319" coordsize="51,76" path="m2944,319l2928,329,2911,329,2938,329,2944,319xe" filled="true" fillcolor="#231f20" stroked="false">
                <v:path arrowok="t"/>
                <v:fill type="solid"/>
              </v:shape>
              <v:shape style="position:absolute;left:1602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2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11"/>
                          <w:sz w:val="24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17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642;top:279;width:718;height:718" type="#_x0000_t202" filled="false" stroked="false">
                <v:textbox inset="0,0,0,0">
                  <w:txbxContent>
                    <w:p>
                      <w:pPr>
                        <w:spacing w:before="190"/>
                        <w:ind w:left="11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6"/>
                          <w:sz w:val="24"/>
                        </w:rPr>
                        <w:t>M</w:t>
                      </w:r>
                      <w:r>
                        <w:rPr>
                          <w:rFonts w:ascii="Times New Roman"/>
                          <w:color w:val="231F20"/>
                          <w:spacing w:val="6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6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6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995;top:70;width:538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4"/>
                          <w:w w:val="95"/>
                          <w:sz w:val="24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12"/>
                          <w:w w:val="95"/>
                          <w:position w:val="-3"/>
                          <w:sz w:val="16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16"/>
                          <w:w w:val="95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231F20"/>
                          <w:w w:val="95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w w:val="95"/>
                          <w:sz w:val="24"/>
                        </w:rPr>
                        <w:t>)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1;top:320;width:556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5"/>
                          <w:w w:val="95"/>
                          <w:sz w:val="24"/>
                          <w:szCs w:val="24"/>
                        </w:rPr>
                        <w:t>Ω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position w:val="-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657;top:517;width:296;height:450" type="#_x0000_t20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Lucida Sans" w:hAnsi="Lucida Sans" w:cs="Lucida Sans" w:eastAsia="Lucida Sans"/>
                          <w:sz w:val="24"/>
                          <w:szCs w:val="24"/>
                        </w:rPr>
                      </w:pPr>
                      <w:r>
                        <w:rPr>
                          <w:rFonts w:ascii="Lucida Sans"/>
                          <w:color w:val="231F20"/>
                          <w:sz w:val="24"/>
                        </w:rPr>
                        <w:t>+</w:t>
                      </w:r>
                      <w:r>
                        <w:rPr>
                          <w:rFonts w:ascii="Lucida Sans"/>
                          <w:sz w:val="24"/>
                        </w:rPr>
                      </w:r>
                    </w:p>
                    <w:p>
                      <w:pPr>
                        <w:spacing w:line="210" w:lineRule="exact" w:before="0"/>
                        <w:ind w:left="143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eastAsia="Arial"/>
                          <w:color w:val="231F20"/>
                          <w:w w:val="105"/>
                          <w:sz w:val="24"/>
                          <w:szCs w:val="24"/>
                        </w:rPr>
                        <w:t>−</w:t>
                      </w:r>
                      <w:r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153;top:318;width:412;height:243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231F20"/>
                          <w:spacing w:val="3"/>
                          <w:sz w:val="24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4"/>
                          <w:sz w:val="24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pacing w:val="4"/>
                          <w:sz w:val="24"/>
                        </w:rPr>
                        <w:t>p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4"/>
                          <w:sz w:val="24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698;top:441;width:296;height:316" type="#_x0000_t202" filled="false" stroked="false">
                <v:textbox inset="0,0,0,0">
                  <w:txbxContent>
                    <w:p>
                      <w:pPr>
                        <w:spacing w:line="30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-5"/>
                          <w:position w:val="-13"/>
                          <w:sz w:val="24"/>
                          <w:szCs w:val="24"/>
                        </w:rPr>
                        <w:t>+</w:t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5"/>
                          <w:sz w:val="24"/>
                          <w:szCs w:val="24"/>
                        </w:rPr>
                        <w:t>−</w:t>
                      </w:r>
                      <w:r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542;top:320;width:600;height:257" type="#_x0000_t202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Lucida Sans" w:hAnsi="Lucida Sans" w:cs="Lucida Sans" w:eastAsia="Lucida Sans"/>
                          <w:color w:val="231F20"/>
                          <w:spacing w:val="5"/>
                          <w:w w:val="95"/>
                          <w:sz w:val="24"/>
                          <w:szCs w:val="24"/>
                        </w:rPr>
                        <w:t>Ω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position w:val="-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4"/>
                          <w:w w:val="95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59"/>
        <w:ind w:left="1166" w:right="1166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16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Schéma-blocs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équivalent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l’asservissement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BodyText"/>
        <w:spacing w:line="240" w:lineRule="auto"/>
        <w:ind w:left="139" w:right="308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Q26.</w:t>
      </w:r>
      <w:r>
        <w:rPr>
          <w:rFonts w:ascii="Times New Roman" w:hAnsi="Times New Roman" w:cs="Times New Roman" w:eastAsia="Times New Roman"/>
          <w:b/>
          <w:bCs/>
          <w:color w:val="231F20"/>
          <w:spacing w:val="14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transfert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C</w:t>
      </w:r>
      <w:r>
        <w:rPr>
          <w:rFonts w:ascii="Times New Roman" w:hAnsi="Times New Roman" w:cs="Times New Roman" w:eastAsia="Times New Roman"/>
          <w:color w:val="231F20"/>
          <w:spacing w:val="7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</w:rPr>
        <w:t>)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2"/>
        </w:rPr>
        <w:t>k</w:t>
      </w:r>
      <w:r>
        <w:rPr>
          <w:rFonts w:ascii="Times New Roman" w:hAnsi="Times New Roman" w:cs="Times New Roman" w:eastAsia="Times New Roman"/>
          <w:color w:val="231F20"/>
          <w:spacing w:val="2"/>
        </w:rPr>
        <w:t>,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R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corr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3"/>
          <w:position w:val="-3"/>
          <w:sz w:val="16"/>
          <w:szCs w:val="16"/>
        </w:rPr>
        <w:t>capt</w:t>
      </w:r>
      <w:r>
        <w:rPr>
          <w:rFonts w:ascii="Times New Roman" w:hAnsi="Times New Roman" w:cs="Times New Roman" w:eastAsia="Times New Roman"/>
          <w:color w:val="231F20"/>
          <w:spacing w:val="3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spacing w:line="165" w:lineRule="exact" w:before="125"/>
        <w:ind w:left="1166" w:right="34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K</w:t>
      </w:r>
      <w:r>
        <w:rPr>
          <w:rFonts w:ascii="Times New Roman"/>
          <w:sz w:val="24"/>
        </w:rPr>
      </w:r>
    </w:p>
    <w:p>
      <w:pPr>
        <w:spacing w:after="0" w:line="165" w:lineRule="exact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119" w:top="1200" w:bottom="1300" w:left="1020" w:right="1020"/>
        </w:sectPr>
      </w:pPr>
    </w:p>
    <w:p>
      <w:pPr>
        <w:pStyle w:val="BodyText"/>
        <w:spacing w:line="273" w:lineRule="exact"/>
        <w:ind w:right="0"/>
        <w:jc w:val="left"/>
        <w:rPr>
          <w:rFonts w:ascii="Lucida Sans" w:hAnsi="Lucida Sans" w:cs="Lucida Sans" w:eastAsia="Lucida Sans"/>
        </w:rPr>
      </w:pPr>
      <w:r>
        <w:rPr>
          <w:rFonts w:ascii="Times New Roman"/>
          <w:color w:val="231F20"/>
        </w:rPr>
        <w:t>Dans</w:t>
      </w:r>
      <w:r>
        <w:rPr>
          <w:rFonts w:ascii="Times New Roman"/>
          <w:color w:val="231F20"/>
          <w:spacing w:val="-16"/>
        </w:rPr>
        <w:t> </w:t>
      </w:r>
      <w:r>
        <w:rPr>
          <w:rFonts w:ascii="Times New Roman"/>
          <w:color w:val="231F20"/>
        </w:rPr>
        <w:t>la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suite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du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sujet,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on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prendra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la</w:t>
      </w:r>
      <w:r>
        <w:rPr>
          <w:rFonts w:ascii="Times New Roman"/>
          <w:color w:val="231F20"/>
          <w:spacing w:val="-15"/>
        </w:rPr>
        <w:t> </w:t>
      </w:r>
      <w:r>
        <w:rPr>
          <w:rFonts w:ascii="Times New Roman"/>
          <w:color w:val="231F20"/>
        </w:rPr>
        <w:t>fonction</w:t>
      </w:r>
      <w:r>
        <w:rPr>
          <w:rFonts w:ascii="Times New Roman"/>
          <w:color w:val="231F20"/>
          <w:spacing w:val="-4"/>
        </w:rPr>
        <w:t> </w:t>
      </w:r>
      <w:r>
        <w:rPr>
          <w:rFonts w:ascii="Times New Roman"/>
          <w:i/>
          <w:color w:val="231F20"/>
          <w:spacing w:val="6"/>
        </w:rPr>
        <w:t>M</w:t>
      </w:r>
      <w:r>
        <w:rPr>
          <w:rFonts w:ascii="Times New Roman"/>
          <w:color w:val="231F20"/>
          <w:spacing w:val="6"/>
        </w:rPr>
        <w:t>(</w:t>
      </w:r>
      <w:r>
        <w:rPr>
          <w:rFonts w:ascii="Times New Roman"/>
          <w:i/>
          <w:color w:val="231F20"/>
          <w:spacing w:val="6"/>
        </w:rPr>
        <w:t>p</w:t>
      </w:r>
      <w:r>
        <w:rPr>
          <w:rFonts w:ascii="Times New Roman"/>
          <w:color w:val="231F20"/>
          <w:spacing w:val="6"/>
        </w:rPr>
        <w:t>)</w:t>
      </w:r>
      <w:r>
        <w:rPr>
          <w:rFonts w:ascii="Times New Roman"/>
          <w:color w:val="231F20"/>
          <w:spacing w:val="1"/>
        </w:rPr>
        <w:t> </w:t>
      </w:r>
      <w:r>
        <w:rPr>
          <w:rFonts w:ascii="Lucida Sans"/>
          <w:color w:val="231F20"/>
        </w:rPr>
        <w:t>=</w:t>
      </w:r>
      <w:r>
        <w:rPr>
          <w:rFonts w:ascii="Lucida Sans"/>
        </w:rPr>
      </w:r>
    </w:p>
    <w:p>
      <w:pPr>
        <w:spacing w:line="240" w:lineRule="auto" w:before="12"/>
        <w:rPr>
          <w:rFonts w:ascii="Lucida Sans" w:hAnsi="Lucida Sans" w:cs="Lucida Sans" w:eastAsia="Lucida Sans"/>
          <w:sz w:val="12"/>
          <w:szCs w:val="12"/>
        </w:rPr>
      </w:pPr>
      <w:r>
        <w:rPr/>
        <w:br w:type="column"/>
      </w:r>
      <w:r>
        <w:rPr>
          <w:rFonts w:ascii="Lucida Sans"/>
          <w:sz w:val="12"/>
        </w:rPr>
      </w:r>
    </w:p>
    <w:p>
      <w:pPr>
        <w:spacing w:line="20" w:lineRule="atLeast"/>
        <w:ind w:left="43" w:right="0" w:firstLine="0"/>
        <w:rPr>
          <w:rFonts w:ascii="Lucida Sans" w:hAnsi="Lucida Sans" w:cs="Lucida Sans" w:eastAsia="Lucida Sans"/>
          <w:sz w:val="2"/>
          <w:szCs w:val="2"/>
        </w:rPr>
      </w:pPr>
      <w:r>
        <w:rPr>
          <w:rFonts w:ascii="Lucida Sans" w:hAnsi="Lucida Sans" w:cs="Lucida Sans" w:eastAsia="Lucida Sans"/>
          <w:sz w:val="2"/>
          <w:szCs w:val="2"/>
        </w:rPr>
        <w:pict>
          <v:group style="width:32.15pt;height:.7pt;mso-position-horizontal-relative:char;mso-position-vertical-relative:line" coordorigin="0,0" coordsize="643,14">
            <v:group style="position:absolute;left:7;top:7;width:629;height:2" coordorigin="7,7" coordsize="629,2">
              <v:shape style="position:absolute;left:7;top:7;width:629;height:2" coordorigin="7,7" coordsize="629,0" path="m7,7l635,7e" filled="false" stroked="true" strokeweight=".669pt" strokecolor="#231f20">
                <v:path arrowok="t"/>
              </v:shape>
            </v:group>
          </v:group>
        </w:pict>
      </w:r>
      <w:r>
        <w:rPr>
          <w:rFonts w:ascii="Lucida Sans" w:hAnsi="Lucida Sans" w:cs="Lucida Sans" w:eastAsia="Lucida Sans"/>
          <w:sz w:val="2"/>
          <w:szCs w:val="2"/>
        </w:rPr>
      </w:r>
    </w:p>
    <w:p>
      <w:pPr>
        <w:pStyle w:val="BodyText"/>
        <w:spacing w:line="240" w:lineRule="auto"/>
        <w:ind w:left="5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  <w:w w:val="105"/>
        </w:rPr>
        <w:t>1</w:t>
      </w:r>
      <w:r>
        <w:rPr>
          <w:rFonts w:ascii="Times New Roman" w:hAnsi="Times New Roman"/>
          <w:color w:val="231F20"/>
          <w:spacing w:val="-13"/>
          <w:w w:val="105"/>
        </w:rPr>
        <w:t> </w:t>
      </w:r>
      <w:r>
        <w:rPr>
          <w:rFonts w:ascii="Lucida Sans" w:hAnsi="Lucida Sans"/>
          <w:color w:val="231F20"/>
          <w:w w:val="105"/>
        </w:rPr>
        <w:t>+</w:t>
      </w:r>
      <w:r>
        <w:rPr>
          <w:rFonts w:ascii="Lucida Sans" w:hAnsi="Lucida Sans"/>
          <w:color w:val="231F20"/>
          <w:spacing w:val="-28"/>
          <w:w w:val="105"/>
        </w:rPr>
        <w:t> </w:t>
      </w:r>
      <w:r>
        <w:rPr>
          <w:rFonts w:ascii="Calibri" w:hAnsi="Calibri"/>
          <w:color w:val="231F20"/>
          <w:spacing w:val="6"/>
          <w:w w:val="105"/>
        </w:rPr>
        <w:t>τ</w:t>
      </w:r>
      <w:r>
        <w:rPr>
          <w:rFonts w:ascii="Times New Roman" w:hAnsi="Times New Roman"/>
          <w:i/>
          <w:color w:val="231F20"/>
          <w:spacing w:val="8"/>
          <w:w w:val="105"/>
        </w:rPr>
        <w:t>p</w:t>
      </w:r>
      <w:r>
        <w:rPr>
          <w:rFonts w:ascii="Times New Roman" w:hAnsi="Times New Roman"/>
        </w:rPr>
      </w:r>
    </w:p>
    <w:p>
      <w:pPr>
        <w:spacing w:line="285" w:lineRule="exact" w:before="0"/>
        <w:ind w:left="3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color w:val="231F20"/>
          <w:spacing w:val="-2"/>
          <w:sz w:val="24"/>
          <w:szCs w:val="24"/>
        </w:rPr>
        <w:t>avec</w:t>
      </w:r>
      <w:r>
        <w:rPr>
          <w:rFonts w:ascii="Times New Roman" w:hAnsi="Times New Roman" w:cs="Times New Roman" w:eastAsia="Times New Roman"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21"/>
          <w:sz w:val="24"/>
          <w:szCs w:val="24"/>
        </w:rPr>
        <w:t> </w:t>
      </w:r>
      <w:r>
        <w:rPr>
          <w:rFonts w:ascii="Lucida Sans" w:hAnsi="Lucida Sans" w:cs="Lucida Sans" w:eastAsia="Lucida Sans"/>
          <w:color w:val="231F20"/>
          <w:sz w:val="24"/>
          <w:szCs w:val="24"/>
        </w:rPr>
        <w:t>=</w:t>
      </w:r>
      <w:r>
        <w:rPr>
          <w:rFonts w:ascii="Lucida Sans" w:hAnsi="Lucida Sans" w:cs="Lucida Sans" w:eastAsia="Lucida Sans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53</w:t>
      </w:r>
      <w:r>
        <w:rPr>
          <w:rFonts w:ascii="Calibri" w:hAnsi="Calibri" w:cs="Calibri" w:eastAsia="Calibri"/>
          <w:color w:val="231F2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231F20"/>
          <w:spacing w:val="-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rad</w:t>
      </w:r>
      <w:r>
        <w:rPr>
          <w:rFonts w:ascii="Times New Roman" w:hAnsi="Times New Roman" w:cs="Times New Roman" w:eastAsia="Times New Roman"/>
          <w:color w:val="231F20"/>
          <w:spacing w:val="-2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</w:t>
      </w:r>
      <w:r>
        <w:rPr>
          <w:rFonts w:ascii="Arial" w:hAnsi="Arial" w:cs="Arial" w:eastAsia="Arial"/>
          <w:color w:val="231F20"/>
          <w:position w:val="10"/>
          <w:sz w:val="16"/>
          <w:szCs w:val="16"/>
        </w:rPr>
        <w:t>−</w:t>
      </w:r>
      <w:r>
        <w:rPr>
          <w:rFonts w:ascii="Times New Roman" w:hAnsi="Times New Roman" w:cs="Times New Roman" w:eastAsia="Times New Roman"/>
          <w:color w:val="231F20"/>
          <w:position w:val="1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color w:val="231F20"/>
          <w:spacing w:val="10"/>
          <w:position w:val="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V</w:t>
      </w:r>
      <w:r>
        <w:rPr>
          <w:rFonts w:ascii="Arial" w:hAnsi="Arial" w:cs="Arial" w:eastAsia="Arial"/>
          <w:color w:val="231F20"/>
          <w:position w:val="10"/>
          <w:sz w:val="16"/>
          <w:szCs w:val="16"/>
        </w:rPr>
        <w:t>−</w:t>
      </w:r>
      <w:r>
        <w:rPr>
          <w:rFonts w:ascii="Times New Roman" w:hAnsi="Times New Roman" w:cs="Times New Roman" w:eastAsia="Times New Roman"/>
          <w:color w:val="231F20"/>
          <w:position w:val="1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color w:val="231F20"/>
          <w:spacing w:val="20"/>
          <w:position w:val="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color w:val="231F20"/>
          <w:spacing w:val="-10"/>
          <w:sz w:val="24"/>
          <w:szCs w:val="24"/>
        </w:rPr>
        <w:t> </w:t>
      </w:r>
      <w:r>
        <w:rPr>
          <w:rFonts w:ascii="Calibri" w:hAnsi="Calibri" w:cs="Calibri" w:eastAsia="Calibri"/>
          <w:color w:val="231F20"/>
          <w:sz w:val="24"/>
          <w:szCs w:val="24"/>
        </w:rPr>
        <w:t>τ</w:t>
      </w:r>
      <w:r>
        <w:rPr>
          <w:rFonts w:ascii="Calibri" w:hAnsi="Calibri" w:cs="Calibri" w:eastAsia="Calibri"/>
          <w:color w:val="231F20"/>
          <w:spacing w:val="13"/>
          <w:sz w:val="24"/>
          <w:szCs w:val="24"/>
        </w:rPr>
        <w:t> </w:t>
      </w:r>
      <w:r>
        <w:rPr>
          <w:rFonts w:ascii="Lucida Sans" w:hAnsi="Lucida Sans" w:cs="Lucida Sans" w:eastAsia="Lucida Sans"/>
          <w:color w:val="231F20"/>
          <w:sz w:val="24"/>
          <w:szCs w:val="24"/>
        </w:rPr>
        <w:t>=</w:t>
      </w:r>
      <w:r>
        <w:rPr>
          <w:rFonts w:ascii="Lucida Sans" w:hAnsi="Lucida Sans" w:cs="Lucida Sans" w:eastAsia="Lucida Sans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0</w:t>
      </w:r>
      <w:r>
        <w:rPr>
          <w:rFonts w:ascii="Calibri" w:hAnsi="Calibri" w:cs="Calibri" w:eastAsia="Calibri"/>
          <w:color w:val="231F2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13</w:t>
      </w:r>
      <w:r>
        <w:rPr>
          <w:rFonts w:ascii="Times New Roman" w:hAnsi="Times New Roman" w:cs="Times New Roman" w:eastAsia="Times New Roman"/>
          <w:color w:val="231F20"/>
          <w:spacing w:val="-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85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1020"/>
          <w:cols w:num="3" w:equalWidth="0">
            <w:col w:w="5098" w:space="40"/>
            <w:col w:w="679" w:space="40"/>
            <w:col w:w="4013"/>
          </w:cols>
        </w:sectPr>
      </w:pPr>
    </w:p>
    <w:p>
      <w:pPr>
        <w:pStyle w:val="BodyText"/>
        <w:spacing w:line="232" w:lineRule="auto" w:before="3"/>
        <w:ind w:left="674" w:right="111" w:hanging="56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Q27.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Exprimer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Calibri" w:hAnsi="Calibri" w:cs="Calibri" w:eastAsia="Calibri"/>
          <w:color w:val="231F20"/>
          <w:spacing w:val="3"/>
        </w:rPr>
        <w:t>ε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Lucida Sans" w:hAnsi="Lucida Sans" w:cs="Lucida Sans" w:eastAsia="Lucida Sans"/>
          <w:color w:val="231F20"/>
          <w:spacing w:val="5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7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7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</w:rPr>
        <w:t>)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sous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forme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Calibri" w:hAnsi="Calibri" w:cs="Calibri" w:eastAsia="Calibri"/>
          <w:color w:val="231F20"/>
          <w:spacing w:val="3"/>
        </w:rPr>
        <w:t>ε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31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20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Lucida Sans" w:hAnsi="Lucida Sans" w:cs="Lucida Sans" w:eastAsia="Lucida Sans"/>
          <w:color w:val="231F20"/>
          <w:spacing w:val="5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Lucida Sans" w:hAnsi="Lucida Sans" w:cs="Lucida Sans" w:eastAsia="Lucida Sans"/>
          <w:color w:val="231F20"/>
        </w:rPr>
        <w:t>+</w:t>
      </w:r>
      <w:r>
        <w:rPr>
          <w:rFonts w:ascii="Lucida Sans" w:hAnsi="Lucida Sans" w:cs="Lucida Sans" w:eastAsia="Lucida Sans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6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6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p</w:t>
      </w:r>
      <w:r>
        <w:rPr>
          <w:rFonts w:ascii="Times New Roman" w:hAnsi="Times New Roman" w:cs="Times New Roman" w:eastAsia="Times New Roman"/>
          <w:color w:val="231F20"/>
          <w:spacing w:val="6"/>
        </w:rPr>
        <w:t>)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6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6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p</w:t>
      </w:r>
      <w:r>
        <w:rPr>
          <w:rFonts w:ascii="Times New Roman" w:hAnsi="Times New Roman" w:cs="Times New Roman" w:eastAsia="Times New Roman"/>
          <w:color w:val="231F20"/>
          <w:spacing w:val="6"/>
        </w:rPr>
        <w:t>)</w:t>
      </w:r>
      <w:r>
        <w:rPr>
          <w:rFonts w:ascii="Times New Roman" w:hAnsi="Times New Roman" w:cs="Times New Roman" w:eastAsia="Times New Roman"/>
          <w:color w:val="231F20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où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donnera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expressions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fonctions</w:t>
      </w:r>
      <w:r>
        <w:rPr>
          <w:rFonts w:ascii="Times New Roman" w:hAnsi="Times New Roman" w:cs="Times New Roman" w:eastAsia="Times New Roman"/>
          <w:color w:val="231F20"/>
          <w:spacing w:val="-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transfert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M</w:t>
      </w:r>
      <w:r>
        <w:rPr>
          <w:rFonts w:ascii="Times New Roman" w:hAnsi="Times New Roman" w:cs="Times New Roman" w:eastAsia="Times New Roman"/>
          <w:color w:val="231F20"/>
          <w:spacing w:val="6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p</w:t>
      </w:r>
      <w:r>
        <w:rPr>
          <w:rFonts w:ascii="Times New Roman" w:hAnsi="Times New Roman" w:cs="Times New Roman" w:eastAsia="Times New Roman"/>
          <w:color w:val="231F20"/>
          <w:spacing w:val="6"/>
        </w:rPr>
        <w:t>)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2"/>
        <w:numPr>
          <w:ilvl w:val="1"/>
          <w:numId w:val="4"/>
        </w:numPr>
        <w:tabs>
          <w:tab w:pos="894" w:val="left" w:leader="none"/>
        </w:tabs>
        <w:spacing w:line="240" w:lineRule="auto" w:before="0" w:after="0"/>
        <w:ind w:left="893" w:right="0" w:hanging="78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Vérification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performances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l’asservissement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1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pStyle w:val="BodyText"/>
        <w:spacing w:line="288" w:lineRule="exact" w:before="159"/>
        <w:ind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Compte-tenu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études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menées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précédemment,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Lucida Sans" w:hAnsi="Lucida Sans" w:cs="Lucida Sans" w:eastAsia="Lucida Sans"/>
          <w:color w:val="231F20"/>
          <w:spacing w:val="5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peut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être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modélisée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échelon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rampe,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même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13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17"/>
        </w:rPr>
        <w:t>(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rFonts w:ascii="Times New Roman" w:hAnsi="Times New Roman" w:cs="Times New Roman" w:eastAsia="Times New Roman"/>
          <w:color w:val="231F20"/>
        </w:rPr>
        <w:t>).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194" w:lineRule="auto" w:before="49"/>
        <w:ind w:left="2920" w:right="111" w:hanging="2807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197.029007pt;margin-top:28.142864pt;width:34.15pt;height:.1pt;mso-position-horizontal-relative:page;mso-position-vertical-relative:paragraph;z-index:3400" coordorigin="3941,563" coordsize="683,2">
            <v:shape style="position:absolute;left:3941;top:563;width:683;height:2" coordorigin="3941,563" coordsize="683,0" path="m3941,563l4624,563e" filled="false" stroked="true" strokeweight=".669pt" strokecolor="#231f2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choisit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correcteur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proportionnel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intégral.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Ainsi,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transfert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équivalente</w:t>
      </w:r>
      <w:r>
        <w:rPr>
          <w:rFonts w:ascii="Times New Roman" w:hAnsi="Times New Roman" w:cs="Times New Roman" w:eastAsia="Times New Roman"/>
          <w:color w:val="231F20"/>
          <w:spacing w:val="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1 </w:t>
      </w:r>
      <w:r>
        <w:rPr>
          <w:rFonts w:ascii="Lucida Sans" w:hAnsi="Lucida Sans" w:cs="Lucida Sans" w:eastAsia="Lucida Sans"/>
          <w:color w:val="231F20"/>
        </w:rPr>
        <w:t>+</w:t>
      </w:r>
      <w:r>
        <w:rPr>
          <w:rFonts w:ascii="Lucida Sans" w:hAnsi="Lucida Sans" w:cs="Lucida Sans" w:eastAsia="Lucida Sans"/>
          <w:color w:val="231F20"/>
          <w:spacing w:val="-16"/>
        </w:rPr>
        <w:t> </w:t>
      </w:r>
      <w:r>
        <w:rPr>
          <w:rFonts w:ascii="Calibri" w:hAnsi="Calibri" w:cs="Calibri" w:eastAsia="Calibri"/>
          <w:color w:val="231F20"/>
        </w:rPr>
        <w:t>τ</w:t>
      </w:r>
      <w:r>
        <w:rPr>
          <w:rFonts w:ascii="Times New Roman" w:hAnsi="Times New Roman" w:cs="Times New Roman" w:eastAsia="Times New Roman"/>
          <w:i/>
          <w:color w:val="231F20"/>
          <w:position w:val="-3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i/>
          <w:color w:val="231F20"/>
          <w:spacing w:val="-10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rFonts w:ascii="Times New Roman" w:hAnsi="Times New Roman" w:cs="Times New Roman" w:eastAsia="Times New Roman"/>
        </w:rPr>
      </w:r>
    </w:p>
    <w:p>
      <w:pPr>
        <w:spacing w:after="0" w:line="194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line="176" w:lineRule="exact" w:before="0"/>
        <w:ind w:left="10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i/>
          <w:color w:val="231F20"/>
          <w:spacing w:val="7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color w:val="231F20"/>
          <w:spacing w:val="7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color w:val="231F20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peut</w:t>
      </w:r>
      <w:r>
        <w:rPr>
          <w:rFonts w:ascii="Times New Roman" w:hAnsi="Times New Roman" w:cs="Times New Roman" w:eastAsia="Times New Roman"/>
          <w:color w:val="231F20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s’écrire</w:t>
      </w:r>
      <w:r>
        <w:rPr>
          <w:rFonts w:ascii="Times New Roman" w:hAnsi="Times New Roman" w:cs="Times New Roman" w:eastAsia="Times New Roman"/>
          <w:color w:val="231F20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7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color w:val="231F20"/>
          <w:spacing w:val="7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color w:val="231F20"/>
          <w:spacing w:val="1"/>
          <w:sz w:val="24"/>
          <w:szCs w:val="24"/>
        </w:rPr>
        <w:t> </w:t>
      </w:r>
      <w:r>
        <w:rPr>
          <w:rFonts w:ascii="Lucida Sans" w:hAnsi="Lucida Sans" w:cs="Lucida Sans" w:eastAsia="Lucida Sans"/>
          <w:color w:val="231F20"/>
          <w:sz w:val="24"/>
          <w:szCs w:val="24"/>
        </w:rPr>
        <w:t>=</w:t>
      </w:r>
      <w:r>
        <w:rPr>
          <w:rFonts w:ascii="Lucida Sans" w:hAnsi="Lucida Sans" w:cs="Lucida Sans" w:eastAsia="Lucida Sans"/>
          <w:color w:val="231F20"/>
          <w:spacing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95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/>
          <w:color w:val="231F20"/>
          <w:w w:val="95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45" w:lineRule="exact" w:before="0"/>
        <w:ind w:left="10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libri" w:hAnsi="Calibri"/>
          <w:color w:val="231F20"/>
          <w:w w:val="110"/>
          <w:sz w:val="24"/>
        </w:rPr>
        <w:t>τ</w:t>
      </w:r>
      <w:r>
        <w:rPr>
          <w:rFonts w:ascii="Times New Roman" w:hAnsi="Times New Roman"/>
          <w:i/>
          <w:color w:val="231F20"/>
          <w:w w:val="110"/>
          <w:position w:val="-3"/>
          <w:sz w:val="16"/>
        </w:rPr>
        <w:t>i</w:t>
      </w:r>
      <w:r>
        <w:rPr>
          <w:rFonts w:ascii="Times New Roman" w:hAnsi="Times New Roman"/>
          <w:i/>
          <w:color w:val="231F20"/>
          <w:spacing w:val="-24"/>
          <w:w w:val="110"/>
          <w:position w:val="-3"/>
          <w:sz w:val="16"/>
        </w:rPr>
        <w:t> </w:t>
      </w:r>
      <w:r>
        <w:rPr>
          <w:rFonts w:ascii="Times New Roman" w:hAnsi="Times New Roman"/>
          <w:i/>
          <w:color w:val="231F20"/>
          <w:w w:val="110"/>
          <w:sz w:val="24"/>
        </w:rPr>
        <w:t>p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/>
        <w:br w:type="column"/>
      </w:r>
      <w:r>
        <w:rPr>
          <w:rFonts w:ascii="Times New Roman"/>
          <w:i/>
          <w:sz w:val="28"/>
        </w:rPr>
      </w:r>
    </w:p>
    <w:p>
      <w:pPr>
        <w:spacing w:line="203" w:lineRule="exact" w:before="0"/>
        <w:ind w:left="10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color w:val="231F20"/>
          <w:spacing w:val="2"/>
          <w:position w:val="4"/>
          <w:sz w:val="24"/>
        </w:rPr>
        <w:t>C</w:t>
      </w:r>
      <w:r>
        <w:rPr>
          <w:rFonts w:ascii="Times New Roman"/>
          <w:i/>
          <w:color w:val="231F20"/>
          <w:spacing w:val="2"/>
          <w:sz w:val="16"/>
        </w:rPr>
        <w:t>r</w:t>
      </w:r>
      <w:r>
        <w:rPr>
          <w:rFonts w:ascii="Times New Roman"/>
          <w:color w:val="231F20"/>
          <w:spacing w:val="2"/>
          <w:sz w:val="16"/>
        </w:rPr>
        <w:t>0</w:t>
      </w:r>
      <w:r>
        <w:rPr>
          <w:rFonts w:ascii="Times New Roman"/>
          <w:sz w:val="16"/>
        </w:rPr>
      </w:r>
    </w:p>
    <w:p>
      <w:pPr>
        <w:spacing w:after="0" w:line="203" w:lineRule="exact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3" w:equalWidth="0">
            <w:col w:w="2887" w:space="114"/>
            <w:col w:w="686" w:space="4581"/>
            <w:col w:w="1602"/>
          </w:cols>
        </w:sectPr>
      </w:pPr>
    </w:p>
    <w:p>
      <w:pPr>
        <w:pStyle w:val="BodyText"/>
        <w:spacing w:line="261" w:lineRule="exact"/>
        <w:ind w:left="680" w:right="0" w:hanging="567"/>
        <w:jc w:val="left"/>
        <w:rPr>
          <w:rFonts w:ascii="Lucida Sans" w:hAnsi="Lucida Sans" w:cs="Lucida Sans" w:eastAsia="Lucida Sans"/>
        </w:rPr>
      </w:pPr>
      <w:r>
        <w:rPr/>
        <w:pict>
          <v:group style="position:absolute;margin-left:470.132996pt;margin-top:6.259752pt;width:15.75pt;height:.1pt;mso-position-horizontal-relative:page;mso-position-vertical-relative:paragraph;z-index:-116968" coordorigin="9403,125" coordsize="315,2">
            <v:shape style="position:absolute;left:9403;top:125;width:315;height:2" coordorigin="9403,125" coordsize="315,0" path="m9403,125l9717,125e" filled="false" stroked="true" strokeweight=".669pt" strokecolor="#231f2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color w:val="231F20"/>
        </w:rPr>
        <w:t>Q28.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Calculer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l’erreur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traînage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color w:val="231F20"/>
        </w:rPr>
        <w:t>régulation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notée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Calibri" w:hAnsi="Calibri" w:cs="Calibri" w:eastAsia="Calibri"/>
          <w:color w:val="231F20"/>
        </w:rPr>
        <w:t>ε</w:t>
      </w:r>
      <w:r>
        <w:rPr>
          <w:rFonts w:ascii="Times New Roman" w:hAnsi="Times New Roman" w:cs="Times New Roman" w:eastAsia="Times New Roman"/>
          <w:color w:val="231F20"/>
          <w:position w:val="-3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color w:val="231F20"/>
          <w:spacing w:val="35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Lucida Sans" w:hAnsi="Lucida Sans" w:cs="Lucida Sans" w:eastAsia="Lucida Sans"/>
          <w:color w:val="231F20"/>
          <w:spacing w:val="5"/>
        </w:rPr>
        <w:t>Ω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4"/>
        </w:rPr>
        <w:t> </w:t>
      </w:r>
      <w:r>
        <w:rPr>
          <w:rFonts w:ascii="Times New Roman" w:hAnsi="Times New Roman" w:cs="Times New Roman" w:eastAsia="Times New Roman"/>
          <w:color w:val="231F20"/>
        </w:rPr>
        <w:t>0</w:t>
      </w:r>
      <w:r>
        <w:rPr>
          <w:rFonts w:ascii="Times New Roman" w:hAnsi="Times New Roman" w:cs="Times New Roman" w:eastAsia="Times New Roman"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et 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7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7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</w:rPr>
        <w:t>)</w:t>
      </w:r>
      <w:r>
        <w:rPr>
          <w:rFonts w:ascii="Times New Roman" w:hAnsi="Times New Roman" w:cs="Times New Roman" w:eastAsia="Times New Roman"/>
          <w:color w:val="231F20"/>
          <w:spacing w:val="20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</w:rPr>
      </w:r>
    </w:p>
    <w:p>
      <w:pPr>
        <w:pStyle w:val="BodyText"/>
        <w:spacing w:line="240" w:lineRule="auto" w:before="96"/>
        <w:ind w:left="68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constante.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Justifier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l’intérêt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tel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correcteur.</w:t>
      </w:r>
      <w:r>
        <w:rPr>
          <w:rFonts w:ascii="Times New Roman" w:hAnsi="Times New Roman" w:cs="Times New Roman" w:eastAsia="Times New Roman"/>
        </w:rPr>
      </w:r>
    </w:p>
    <w:p>
      <w:pPr>
        <w:spacing w:line="399" w:lineRule="exact" w:before="0"/>
        <w:ind w:left="11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/>
          <w:i/>
          <w:color w:val="231F20"/>
          <w:position w:val="-15"/>
          <w:sz w:val="24"/>
        </w:rPr>
        <w:t>p</w:t>
      </w:r>
      <w:r>
        <w:rPr>
          <w:rFonts w:ascii="Times New Roman" w:hAnsi="Times New Roman"/>
          <w:color w:val="231F20"/>
          <w:position w:val="-8"/>
          <w:sz w:val="16"/>
        </w:rPr>
        <w:t>2  </w:t>
      </w:r>
      <w:r>
        <w:rPr>
          <w:rFonts w:ascii="Times New Roman" w:hAnsi="Times New Roman"/>
          <w:color w:val="231F20"/>
          <w:spacing w:val="21"/>
          <w:position w:val="-8"/>
          <w:sz w:val="16"/>
        </w:rPr>
        <w:t> </w:t>
      </w:r>
      <w:r>
        <w:rPr>
          <w:rFonts w:ascii="Times New Roman" w:hAnsi="Times New Roman"/>
          <w:color w:val="231F20"/>
          <w:sz w:val="24"/>
        </w:rPr>
        <w:t>où</w:t>
      </w:r>
      <w:r>
        <w:rPr>
          <w:rFonts w:ascii="Times New Roman" w:hAnsi="Times New Roman"/>
          <w:color w:val="231F20"/>
          <w:spacing w:val="2"/>
          <w:sz w:val="24"/>
        </w:rPr>
        <w:t> </w:t>
      </w:r>
      <w:r>
        <w:rPr>
          <w:rFonts w:ascii="Times New Roman" w:hAnsi="Times New Roman"/>
          <w:i/>
          <w:color w:val="231F20"/>
          <w:spacing w:val="2"/>
          <w:sz w:val="24"/>
        </w:rPr>
        <w:t>C</w:t>
      </w:r>
      <w:r>
        <w:rPr>
          <w:rFonts w:ascii="Times New Roman" w:hAnsi="Times New Roman"/>
          <w:i/>
          <w:color w:val="231F20"/>
          <w:spacing w:val="2"/>
          <w:position w:val="-3"/>
          <w:sz w:val="16"/>
        </w:rPr>
        <w:t>r</w:t>
      </w:r>
      <w:r>
        <w:rPr>
          <w:rFonts w:ascii="Times New Roman" w:hAnsi="Times New Roman"/>
          <w:color w:val="231F20"/>
          <w:spacing w:val="2"/>
          <w:position w:val="-3"/>
          <w:sz w:val="16"/>
        </w:rPr>
        <w:t>0</w:t>
      </w:r>
      <w:r>
        <w:rPr>
          <w:rFonts w:ascii="Times New Roman" w:hAnsi="Times New Roman"/>
          <w:color w:val="231F20"/>
          <w:spacing w:val="37"/>
          <w:position w:val="-3"/>
          <w:sz w:val="16"/>
        </w:rPr>
        <w:t> </w:t>
      </w:r>
      <w:r>
        <w:rPr>
          <w:rFonts w:ascii="Times New Roman" w:hAnsi="Times New Roman"/>
          <w:color w:val="231F20"/>
          <w:sz w:val="24"/>
        </w:rPr>
        <w:t>est</w:t>
      </w:r>
      <w:r>
        <w:rPr>
          <w:rFonts w:ascii="Times New Roman" w:hAnsi="Times New Roman"/>
          <w:sz w:val="24"/>
        </w:rPr>
      </w:r>
    </w:p>
    <w:p>
      <w:pPr>
        <w:spacing w:after="0" w:line="399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1020"/>
          <w:cols w:num="2" w:equalWidth="0">
            <w:col w:w="8273" w:space="57"/>
            <w:col w:w="1540"/>
          </w:cols>
        </w:sectPr>
      </w:pPr>
    </w:p>
    <w:p>
      <w:pPr>
        <w:pStyle w:val="BodyText"/>
        <w:spacing w:line="288" w:lineRule="exact" w:before="81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Si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apparaît,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est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</w:t>
      </w:r>
      <w:r>
        <w:rPr>
          <w:rFonts w:ascii="Times New Roman" w:hAnsi="Times New Roman" w:cs="Times New Roman" w:eastAsia="Times New Roman"/>
          <w:color w:val="231F20"/>
          <w:spacing w:val="22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7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7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7"/>
        </w:rPr>
        <w:t>p</w:t>
      </w:r>
      <w:r>
        <w:rPr>
          <w:rFonts w:ascii="Times New Roman" w:hAnsi="Times New Roman" w:cs="Times New Roman" w:eastAsia="Times New Roman"/>
          <w:color w:val="231F20"/>
          <w:spacing w:val="7"/>
        </w:rPr>
        <w:t>)</w:t>
      </w:r>
      <w:r>
        <w:rPr>
          <w:rFonts w:ascii="Times New Roman" w:hAnsi="Times New Roman" w:cs="Times New Roman" w:eastAsia="Times New Roman"/>
          <w:color w:val="231F20"/>
          <w:spacing w:val="50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Lucida Sans" w:hAnsi="Lucida Sans" w:cs="Lucida Sans" w:eastAsia="Lucida Sans"/>
          <w:color w:val="231F20"/>
        </w:rPr>
        <w:t>+</w:t>
      </w:r>
      <w:r>
        <w:rPr>
          <w:rFonts w:ascii="Lucida Sans" w:hAnsi="Lucida Sans" w:cs="Lucida Sans" w:eastAsia="Lucida Sans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nom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ramené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sur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l’axe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moteur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dû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l’obstacle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nom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autres</w:t>
      </w:r>
      <w:r>
        <w:rPr>
          <w:rFonts w:ascii="Times New Roman" w:hAnsi="Times New Roman" w:cs="Times New Roman" w:eastAsia="Times New Roman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couples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résistants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(frottements,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color w:val="231F20"/>
        </w:rPr>
        <w:t>pesanteur).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88" w:lineRule="exact" w:before="1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l’apparition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obstacle,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détermine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approximation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).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5"/>
        </w:rPr>
        <w:t> </w:t>
      </w:r>
      <w:r>
        <w:rPr>
          <w:rFonts w:ascii="Times New Roman" w:hAnsi="Times New Roman" w:cs="Times New Roman" w:eastAsia="Times New Roman"/>
          <w:color w:val="231F20"/>
        </w:rPr>
        <w:t>ce</w:t>
      </w:r>
      <w:r>
        <w:rPr>
          <w:rFonts w:ascii="Times New Roman" w:hAnsi="Times New Roman" w:cs="Times New Roman" w:eastAsia="Times New Roman"/>
          <w:color w:val="231F20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faire,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suppose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l’erreur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due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perturbation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s’écrit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sous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forme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</w:rPr>
        <w:t>suivante</w:t>
      </w:r>
      <w:r>
        <w:rPr>
          <w:rFonts w:ascii="Times New Roman" w:hAnsi="Times New Roman" w:cs="Times New Roman" w:eastAsia="Times New Roman"/>
          <w:color w:val="231F20"/>
          <w:spacing w:val="-25"/>
        </w:rPr>
        <w:t> </w:t>
      </w:r>
      <w:r>
        <w:rPr>
          <w:rFonts w:ascii="Times New Roman" w:hAnsi="Times New Roman" w:cs="Times New Roman" w:eastAsia="Times New Roman"/>
          <w:color w:val="231F20"/>
        </w:rPr>
        <w:t>: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90" w:lineRule="exact"/>
        <w:ind w:right="111" w:hanging="1"/>
        <w:jc w:val="both"/>
        <w:rPr>
          <w:rFonts w:ascii="Times New Roman" w:hAnsi="Times New Roman" w:cs="Times New Roman" w:eastAsia="Times New Roman"/>
        </w:rPr>
      </w:pPr>
      <w:r>
        <w:rPr>
          <w:rFonts w:ascii="Calibri" w:hAnsi="Calibri" w:cs="Calibri" w:eastAsia="Calibri"/>
          <w:color w:val="231F20"/>
          <w:spacing w:val="3"/>
        </w:rPr>
        <w:t>ε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</w:t>
      </w:r>
      <w:r>
        <w:rPr>
          <w:rFonts w:ascii="Times New Roman" w:hAnsi="Times New Roman" w:cs="Times New Roman" w:eastAsia="Times New Roman"/>
          <w:color w:val="231F20"/>
          <w:spacing w:val="31"/>
        </w:rPr>
        <w:t> </w:t>
      </w:r>
      <w:r>
        <w:rPr>
          <w:rFonts w:ascii="Lucida Sans" w:hAnsi="Lucida Sans" w:cs="Lucida Sans" w:eastAsia="Lucida Sans"/>
          <w:color w:val="231F20"/>
        </w:rPr>
        <w:t>=</w:t>
      </w:r>
      <w:r>
        <w:rPr>
          <w:rFonts w:ascii="Lucida Sans" w:hAnsi="Lucida Sans" w:cs="Lucida Sans" w:eastAsia="Lucida Sans"/>
          <w:color w:val="231F20"/>
          <w:spacing w:val="75"/>
        </w:rPr>
        <w:t> </w:t>
      </w:r>
      <w:r>
        <w:rPr>
          <w:rFonts w:ascii="Calibri" w:hAnsi="Calibri" w:cs="Calibri" w:eastAsia="Calibri"/>
          <w:color w:val="231F20"/>
          <w:spacing w:val="-1"/>
        </w:rPr>
        <w:t>ε</w:t>
      </w:r>
      <w:r>
        <w:rPr>
          <w:rFonts w:ascii="Times New Roman" w:hAnsi="Times New Roman" w:cs="Times New Roman" w:eastAsia="Times New Roman"/>
          <w:color w:val="231F20"/>
          <w:spacing w:val="-1"/>
          <w:position w:val="-3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color w:val="231F20"/>
          <w:spacing w:val="16"/>
          <w:position w:val="-3"/>
          <w:sz w:val="16"/>
          <w:szCs w:val="16"/>
        </w:rPr>
        <w:t> </w:t>
      </w:r>
      <w:r>
        <w:rPr>
          <w:rFonts w:ascii="Lucida Sans" w:hAnsi="Lucida Sans" w:cs="Lucida Sans" w:eastAsia="Lucida Sans"/>
          <w:color w:val="231F20"/>
        </w:rPr>
        <w:t>+</w:t>
      </w:r>
      <w:r>
        <w:rPr>
          <w:rFonts w:ascii="Lucida Sans" w:hAnsi="Lucida Sans" w:cs="Lucida Sans" w:eastAsia="Lucida Sans"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</w:rPr>
        <w:t>avec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Calibri" w:hAnsi="Calibri" w:cs="Calibri" w:eastAsia="Calibri"/>
          <w:color w:val="231F20"/>
        </w:rPr>
        <w:t>ε</w:t>
      </w:r>
      <w:r>
        <w:rPr>
          <w:rFonts w:ascii="Times New Roman" w:hAnsi="Times New Roman" w:cs="Times New Roman" w:eastAsia="Times New Roman"/>
          <w:color w:val="231F20"/>
          <w:position w:val="-3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color w:val="231F20"/>
          <w:spacing w:val="35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l’erreur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de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</w:rPr>
        <w:t>traînage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</w:rPr>
        <w:t>régulation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constante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déterminée</w:t>
      </w:r>
      <w:r>
        <w:rPr>
          <w:rFonts w:ascii="Times New Roman" w:hAnsi="Times New Roman" w:cs="Times New Roman" w:eastAsia="Times New Roman"/>
          <w:color w:val="231F20"/>
          <w:spacing w:val="44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45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32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question</w:t>
      </w:r>
      <w:r>
        <w:rPr>
          <w:rFonts w:ascii="Times New Roman" w:hAnsi="Times New Roman" w:cs="Times New Roman" w:eastAsia="Times New Roman"/>
          <w:color w:val="231F20"/>
          <w:spacing w:val="-1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Q28</w:t>
      </w:r>
      <w:r>
        <w:rPr>
          <w:rFonts w:ascii="Times New Roman" w:hAnsi="Times New Roman" w:cs="Times New Roman" w:eastAsia="Times New Roman"/>
          <w:color w:val="231F2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32" w:lineRule="auto" w:before="14"/>
        <w:ind w:right="11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Étant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que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l’on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souhaite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détecter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rapidement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variation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anormale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6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couple,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on</w:t>
      </w:r>
      <w:r>
        <w:rPr>
          <w:rFonts w:ascii="Times New Roman" w:hAnsi="Times New Roman" w:cs="Times New Roman" w:eastAsia="Times New Roman"/>
          <w:color w:val="231F20"/>
          <w:spacing w:val="-17"/>
        </w:rPr>
        <w:t> </w:t>
      </w:r>
      <w:r>
        <w:rPr>
          <w:rFonts w:ascii="Times New Roman" w:hAnsi="Times New Roman" w:cs="Times New Roman" w:eastAsia="Times New Roman"/>
          <w:color w:val="231F20"/>
        </w:rPr>
        <w:t>approche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son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comportement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haute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fréquence.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32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pStyle w:val="BodyText"/>
        <w:spacing w:line="188" w:lineRule="auto" w:before="85"/>
        <w:ind w:left="1908" w:right="111" w:hanging="179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En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prenant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  <w:spacing w:val="-1"/>
        </w:rPr>
        <w:t>valeurs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  <w:spacing w:val="-2"/>
        </w:rPr>
        <w:t>suivantes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38"/>
        </w:rPr>
        <w:t> </w:t>
      </w:r>
      <w:r>
        <w:rPr>
          <w:rFonts w:ascii="Times New Roman" w:hAnsi="Times New Roman"/>
          <w:i/>
          <w:color w:val="231F20"/>
          <w:spacing w:val="6"/>
        </w:rPr>
        <w:t>K</w:t>
      </w:r>
      <w:r>
        <w:rPr>
          <w:rFonts w:ascii="Times New Roman" w:hAnsi="Times New Roman"/>
          <w:i/>
          <w:color w:val="231F20"/>
          <w:spacing w:val="6"/>
          <w:position w:val="-3"/>
          <w:sz w:val="16"/>
        </w:rPr>
        <w:t>p</w:t>
      </w:r>
      <w:r>
        <w:rPr>
          <w:rFonts w:ascii="Times New Roman" w:hAnsi="Times New Roman"/>
          <w:i/>
          <w:color w:val="231F20"/>
          <w:position w:val="-3"/>
          <w:sz w:val="16"/>
        </w:rPr>
        <w:t>  </w:t>
      </w:r>
      <w:r>
        <w:rPr>
          <w:rFonts w:ascii="Times New Roman" w:hAnsi="Times New Roman"/>
          <w:i/>
          <w:color w:val="231F20"/>
          <w:spacing w:val="16"/>
          <w:position w:val="-3"/>
          <w:sz w:val="16"/>
        </w:rPr>
        <w:t>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59"/>
        </w:rPr>
        <w:t> </w:t>
      </w:r>
      <w:r>
        <w:rPr>
          <w:rFonts w:ascii="Times New Roman" w:hAnsi="Times New Roman"/>
          <w:color w:val="231F20"/>
        </w:rPr>
        <w:t>0</w:t>
      </w:r>
      <w:r>
        <w:rPr>
          <w:rFonts w:ascii="Century Gothic" w:hAnsi="Century Gothic"/>
          <w:i/>
          <w:color w:val="231F20"/>
        </w:rPr>
        <w:t>,</w:t>
      </w:r>
      <w:r>
        <w:rPr>
          <w:rFonts w:ascii="Times New Roman" w:hAnsi="Times New Roman"/>
          <w:color w:val="231F20"/>
        </w:rPr>
        <w:t>6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Century Gothic" w:hAnsi="Century Gothic"/>
          <w:i/>
          <w:color w:val="231F20"/>
        </w:rPr>
        <w:t>τ</w:t>
      </w:r>
      <w:r>
        <w:rPr>
          <w:rFonts w:ascii="Times New Roman" w:hAnsi="Times New Roman"/>
          <w:i/>
          <w:color w:val="231F20"/>
          <w:position w:val="-3"/>
          <w:sz w:val="16"/>
        </w:rPr>
        <w:t>i  </w:t>
      </w:r>
      <w:r>
        <w:rPr>
          <w:rFonts w:ascii="Times New Roman" w:hAnsi="Times New Roman"/>
          <w:i/>
          <w:color w:val="231F20"/>
          <w:spacing w:val="16"/>
          <w:position w:val="-3"/>
          <w:sz w:val="16"/>
        </w:rPr>
        <w:t>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59"/>
        </w:rPr>
        <w:t> </w:t>
      </w:r>
      <w:r>
        <w:rPr>
          <w:rFonts w:ascii="Times New Roman" w:hAnsi="Times New Roman"/>
          <w:color w:val="231F20"/>
        </w:rPr>
        <w:t>10</w:t>
      </w:r>
      <w:r>
        <w:rPr>
          <w:rFonts w:ascii="Century Gothic" w:hAnsi="Century Gothic"/>
          <w:i/>
          <w:color w:val="231F20"/>
        </w:rPr>
        <w:t>τ</w:t>
      </w:r>
      <w:r>
        <w:rPr>
          <w:rFonts w:ascii="Times New Roman" w:hAnsi="Times New Roman"/>
          <w:color w:val="231F20"/>
        </w:rPr>
        <w:t>,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on</w:t>
      </w:r>
      <w:r>
        <w:rPr>
          <w:rFonts w:ascii="Times New Roman" w:hAnsi="Times New Roman"/>
          <w:color w:val="231F20"/>
          <w:spacing w:val="31"/>
        </w:rPr>
        <w:t> </w:t>
      </w:r>
      <w:r>
        <w:rPr>
          <w:rFonts w:ascii="Times New Roman" w:hAnsi="Times New Roman"/>
          <w:color w:val="231F20"/>
        </w:rPr>
        <w:t>obtient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après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calcul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32"/>
        </w:rPr>
        <w:t> </w:t>
      </w:r>
      <w:r>
        <w:rPr>
          <w:rFonts w:ascii="Times New Roman" w:hAnsi="Times New Roman"/>
          <w:color w:val="231F20"/>
        </w:rPr>
        <w:t>fonction</w:t>
      </w:r>
      <w:r>
        <w:rPr>
          <w:rFonts w:ascii="Times New Roman" w:hAnsi="Times New Roman"/>
          <w:color w:val="231F20"/>
          <w:spacing w:val="27"/>
          <w:w w:val="99"/>
        </w:rPr>
        <w:t> </w:t>
      </w:r>
      <w:r>
        <w:rPr>
          <w:rFonts w:ascii="Times New Roman" w:hAnsi="Times New Roman"/>
          <w:color w:val="231F20"/>
          <w:spacing w:val="4"/>
        </w:rPr>
        <w:t>2</w:t>
      </w:r>
      <w:r>
        <w:rPr>
          <w:rFonts w:ascii="Century Gothic" w:hAnsi="Century Gothic"/>
          <w:i/>
          <w:color w:val="231F20"/>
          <w:spacing w:val="4"/>
        </w:rPr>
        <w:t>,</w:t>
      </w:r>
      <w:r>
        <w:rPr>
          <w:rFonts w:ascii="Times New Roman" w:hAnsi="Times New Roman"/>
          <w:color w:val="231F20"/>
          <w:spacing w:val="4"/>
        </w:rPr>
        <w:t>2</w:t>
      </w:r>
      <w:r>
        <w:rPr>
          <w:rFonts w:ascii="Times New Roman" w:hAnsi="Times New Roman"/>
          <w:i/>
          <w:color w:val="231F20"/>
          <w:spacing w:val="4"/>
        </w:rPr>
        <w:t>p</w:t>
      </w:r>
      <w:r>
        <w:rPr>
          <w:rFonts w:ascii="Times New Roman" w:hAnsi="Times New Roman"/>
        </w:rPr>
      </w:r>
    </w:p>
    <w:p>
      <w:pPr>
        <w:spacing w:line="337" w:lineRule="exact" w:before="0"/>
        <w:ind w:left="1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99.681999pt;margin-top:2.941869pt;width:115.3pt;height:.1pt;mso-position-horizontal-relative:page;mso-position-vertical-relative:paragraph;z-index:-116800" coordorigin="1994,59" coordsize="2306,2">
            <v:shape style="position:absolute;left:1994;top:59;width:2306;height:2" coordorigin="1994,59" coordsize="2306,0" path="m1994,59l4299,59e" filled="false" stroked="true" strokeweight=".669pt" strokecolor="#231f20">
              <v:path arrowok="t"/>
            </v:shape>
            <w10:wrap type="none"/>
          </v:group>
        </w:pict>
      </w:r>
      <w:r>
        <w:rPr>
          <w:rFonts w:ascii="Times New Roman"/>
          <w:i/>
          <w:color w:val="231F20"/>
          <w:spacing w:val="5"/>
          <w:position w:val="16"/>
          <w:sz w:val="24"/>
        </w:rPr>
        <w:t>H</w:t>
      </w:r>
      <w:r>
        <w:rPr>
          <w:rFonts w:ascii="Times New Roman"/>
          <w:i/>
          <w:color w:val="231F20"/>
          <w:spacing w:val="5"/>
          <w:position w:val="13"/>
          <w:sz w:val="16"/>
        </w:rPr>
        <w:t>r</w:t>
      </w:r>
      <w:r>
        <w:rPr>
          <w:rFonts w:ascii="Times New Roman"/>
          <w:color w:val="231F20"/>
          <w:spacing w:val="5"/>
          <w:position w:val="16"/>
          <w:sz w:val="24"/>
        </w:rPr>
        <w:t>(</w:t>
      </w:r>
      <w:r>
        <w:rPr>
          <w:rFonts w:ascii="Times New Roman"/>
          <w:i/>
          <w:color w:val="231F20"/>
          <w:spacing w:val="5"/>
          <w:position w:val="16"/>
          <w:sz w:val="24"/>
        </w:rPr>
        <w:t>p</w:t>
      </w:r>
      <w:r>
        <w:rPr>
          <w:rFonts w:ascii="Times New Roman"/>
          <w:color w:val="231F20"/>
          <w:spacing w:val="5"/>
          <w:position w:val="16"/>
          <w:sz w:val="24"/>
        </w:rPr>
        <w:t>) </w:t>
      </w:r>
      <w:r>
        <w:rPr>
          <w:rFonts w:ascii="Arial"/>
          <w:color w:val="231F20"/>
          <w:position w:val="16"/>
          <w:sz w:val="24"/>
        </w:rPr>
        <w:t>=</w:t>
      </w:r>
      <w:r>
        <w:rPr>
          <w:rFonts w:ascii="Arial"/>
          <w:color w:val="231F20"/>
          <w:spacing w:val="22"/>
          <w:position w:val="16"/>
          <w:sz w:val="24"/>
        </w:rPr>
        <w:t> </w:t>
      </w:r>
      <w:r>
        <w:rPr>
          <w:rFonts w:ascii="Times New Roman"/>
          <w:color w:val="231F20"/>
          <w:sz w:val="24"/>
        </w:rPr>
        <w:t>(1</w:t>
      </w:r>
      <w:r>
        <w:rPr>
          <w:rFonts w:ascii="Times New Roman"/>
          <w:color w:val="231F20"/>
          <w:spacing w:val="-7"/>
          <w:sz w:val="24"/>
        </w:rPr>
        <w:t> </w:t>
      </w:r>
      <w:r>
        <w:rPr>
          <w:rFonts w:ascii="Arial"/>
          <w:color w:val="231F20"/>
          <w:sz w:val="24"/>
        </w:rPr>
        <w:t>+</w:t>
      </w:r>
      <w:r>
        <w:rPr>
          <w:rFonts w:ascii="Arial"/>
          <w:color w:val="231F20"/>
          <w:spacing w:val="-15"/>
          <w:sz w:val="24"/>
        </w:rPr>
        <w:t> </w:t>
      </w:r>
      <w:r>
        <w:rPr>
          <w:rFonts w:ascii="Times New Roman"/>
          <w:color w:val="231F20"/>
          <w:spacing w:val="2"/>
          <w:sz w:val="24"/>
        </w:rPr>
        <w:t>1</w:t>
      </w:r>
      <w:r>
        <w:rPr>
          <w:rFonts w:ascii="Century Gothic"/>
          <w:i/>
          <w:color w:val="231F20"/>
          <w:spacing w:val="2"/>
          <w:sz w:val="24"/>
        </w:rPr>
        <w:t>,</w:t>
      </w:r>
      <w:r>
        <w:rPr>
          <w:rFonts w:ascii="Times New Roman"/>
          <w:color w:val="231F20"/>
          <w:spacing w:val="2"/>
          <w:sz w:val="24"/>
        </w:rPr>
        <w:t>34</w:t>
      </w:r>
      <w:r>
        <w:rPr>
          <w:rFonts w:ascii="Times New Roman"/>
          <w:i/>
          <w:color w:val="231F20"/>
          <w:spacing w:val="2"/>
          <w:sz w:val="24"/>
        </w:rPr>
        <w:t>p</w:t>
      </w:r>
      <w:r>
        <w:rPr>
          <w:rFonts w:ascii="Times New Roman"/>
          <w:color w:val="231F20"/>
          <w:spacing w:val="2"/>
          <w:sz w:val="24"/>
        </w:rPr>
        <w:t>)(1</w:t>
      </w:r>
      <w:r>
        <w:rPr>
          <w:rFonts w:ascii="Times New Roman"/>
          <w:color w:val="231F20"/>
          <w:spacing w:val="-7"/>
          <w:sz w:val="24"/>
        </w:rPr>
        <w:t> </w:t>
      </w:r>
      <w:r>
        <w:rPr>
          <w:rFonts w:ascii="Arial"/>
          <w:color w:val="231F20"/>
          <w:sz w:val="24"/>
        </w:rPr>
        <w:t>+</w:t>
      </w:r>
      <w:r>
        <w:rPr>
          <w:rFonts w:ascii="Arial"/>
          <w:color w:val="231F20"/>
          <w:spacing w:val="-15"/>
          <w:sz w:val="24"/>
        </w:rPr>
        <w:t> </w:t>
      </w:r>
      <w:r>
        <w:rPr>
          <w:rFonts w:ascii="Times New Roman"/>
          <w:color w:val="231F20"/>
          <w:spacing w:val="5"/>
          <w:sz w:val="24"/>
        </w:rPr>
        <w:t>0</w:t>
      </w:r>
      <w:r>
        <w:rPr>
          <w:rFonts w:ascii="Century Gothic"/>
          <w:i/>
          <w:color w:val="231F20"/>
          <w:spacing w:val="5"/>
          <w:sz w:val="24"/>
        </w:rPr>
        <w:t>,</w:t>
      </w:r>
      <w:r>
        <w:rPr>
          <w:rFonts w:ascii="Times New Roman"/>
          <w:color w:val="231F20"/>
          <w:spacing w:val="5"/>
          <w:sz w:val="24"/>
        </w:rPr>
        <w:t>004</w:t>
      </w:r>
      <w:r>
        <w:rPr>
          <w:rFonts w:ascii="Times New Roman"/>
          <w:i/>
          <w:color w:val="231F20"/>
          <w:spacing w:val="5"/>
          <w:sz w:val="24"/>
        </w:rPr>
        <w:t>p</w:t>
      </w:r>
      <w:r>
        <w:rPr>
          <w:rFonts w:ascii="Times New Roman"/>
          <w:color w:val="231F20"/>
          <w:spacing w:val="5"/>
          <w:sz w:val="24"/>
        </w:rPr>
        <w:t>)</w:t>
      </w:r>
      <w:r>
        <w:rPr>
          <w:rFonts w:ascii="Times New Roman"/>
          <w:color w:val="231F20"/>
          <w:spacing w:val="5"/>
          <w:position w:val="16"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spacing w:line="240" w:lineRule="auto" w:before="15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color w:val="231F20"/>
        </w:rPr>
        <w:t>Q29.</w:t>
      </w:r>
      <w:r>
        <w:rPr>
          <w:rFonts w:ascii="Times New Roman" w:hAnsi="Times New Roman"/>
          <w:b/>
          <w:color w:val="231F20"/>
          <w:spacing w:val="16"/>
        </w:rPr>
        <w:t> </w:t>
      </w:r>
      <w:r>
        <w:rPr>
          <w:rFonts w:ascii="Times New Roman" w:hAnsi="Times New Roman"/>
          <w:color w:val="231F20"/>
          <w:spacing w:val="-2"/>
        </w:rPr>
        <w:t>Tracer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17"/>
        </w:rPr>
        <w:t> </w:t>
      </w:r>
      <w:r>
        <w:rPr>
          <w:rFonts w:ascii="Times New Roman" w:hAnsi="Times New Roman"/>
          <w:color w:val="231F20"/>
        </w:rPr>
        <w:t>le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document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réponse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b/>
          <w:color w:val="231F20"/>
        </w:rPr>
        <w:t>DR5</w:t>
      </w:r>
      <w:r>
        <w:rPr>
          <w:rFonts w:ascii="Times New Roman" w:hAnsi="Times New Roman"/>
          <w:b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diagrammes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Bode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asymptotiques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fonction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13"/>
        <w:ind w:left="686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i/>
          <w:color w:val="231F20"/>
        </w:rPr>
        <w:t>H</w:t>
      </w:r>
      <w:r>
        <w:rPr>
          <w:rFonts w:ascii="Times New Roman"/>
          <w:i/>
          <w:color w:val="231F20"/>
          <w:spacing w:val="13"/>
          <w:position w:val="-3"/>
          <w:sz w:val="16"/>
        </w:rPr>
        <w:t>r</w:t>
      </w:r>
      <w:r>
        <w:rPr>
          <w:rFonts w:ascii="Times New Roman"/>
          <w:color w:val="231F20"/>
          <w:spacing w:val="17"/>
        </w:rPr>
        <w:t>(</w:t>
      </w:r>
      <w:r>
        <w:rPr>
          <w:rFonts w:ascii="Times New Roman"/>
          <w:i/>
          <w:color w:val="231F20"/>
        </w:rPr>
        <w:t>p</w:t>
      </w:r>
      <w:r>
        <w:rPr>
          <w:rFonts w:ascii="Times New Roman"/>
          <w:color w:val="231F20"/>
        </w:rPr>
        <w:t>)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en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justifiant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les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pulsations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de</w:t>
      </w:r>
      <w:r>
        <w:rPr>
          <w:rFonts w:ascii="Times New Roman"/>
          <w:color w:val="231F20"/>
          <w:spacing w:val="-9"/>
        </w:rPr>
        <w:t> </w:t>
      </w:r>
      <w:r>
        <w:rPr>
          <w:rFonts w:ascii="Times New Roman"/>
          <w:color w:val="231F20"/>
        </w:rPr>
        <w:t>coupure.</w:t>
      </w:r>
      <w:r>
        <w:rPr>
          <w:rFonts w:ascii="Times New Roman"/>
        </w:rPr>
      </w:r>
    </w:p>
    <w:p>
      <w:pPr>
        <w:pStyle w:val="BodyText"/>
        <w:spacing w:line="288" w:lineRule="exact" w:before="49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Q30.</w:t>
      </w:r>
      <w:r>
        <w:rPr>
          <w:rFonts w:ascii="Times New Roman" w:hAnsi="Times New Roman" w:cs="Times New Roman" w:eastAsia="Times New Roman"/>
          <w:b/>
          <w:bCs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En utilisant 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</w:rPr>
        <w:t> de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59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de transfert</w:t>
      </w:r>
      <w:r>
        <w:rPr>
          <w:rFonts w:ascii="Times New Roman" w:hAnsi="Times New Roman" w:cs="Times New Roman" w:eastAsia="Times New Roman"/>
          <w:color w:val="231F20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ou</w:t>
      </w:r>
      <w:r>
        <w:rPr>
          <w:rFonts w:ascii="Times New Roman" w:hAnsi="Times New Roman" w:cs="Times New Roman" w:eastAsia="Times New Roman"/>
          <w:color w:val="231F20"/>
          <w:spacing w:val="59"/>
        </w:rPr>
        <w:t> </w:t>
      </w: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1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diagrammes de</w:t>
      </w:r>
      <w:r>
        <w:rPr>
          <w:rFonts w:ascii="Times New Roman" w:hAnsi="Times New Roman" w:cs="Times New Roman" w:eastAsia="Times New Roman"/>
          <w:color w:val="231F20"/>
          <w:spacing w:val="59"/>
        </w:rPr>
        <w:t> </w:t>
      </w:r>
      <w:r>
        <w:rPr>
          <w:rFonts w:ascii="Times New Roman" w:hAnsi="Times New Roman" w:cs="Times New Roman" w:eastAsia="Times New Roman"/>
          <w:color w:val="231F20"/>
        </w:rPr>
        <w:t>Bode,</w:t>
      </w:r>
      <w:r>
        <w:rPr>
          <w:rFonts w:ascii="Times New Roman" w:hAnsi="Times New Roman" w:cs="Times New Roman" w:eastAsia="Times New Roman"/>
          <w:color w:val="231F20"/>
          <w:spacing w:val="24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proposer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une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approximation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13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17"/>
        </w:rPr>
        <w:t>(</w:t>
      </w:r>
      <w:r>
        <w:rPr>
          <w:rFonts w:ascii="Times New Roman" w:hAnsi="Times New Roman" w:cs="Times New Roman" w:eastAsia="Times New Roman"/>
          <w:i/>
          <w:color w:val="231F20"/>
        </w:rPr>
        <w:t>p</w:t>
      </w:r>
      <w:r>
        <w:rPr>
          <w:rFonts w:ascii="Times New Roman" w:hAnsi="Times New Roman" w:cs="Times New Roman" w:eastAsia="Times New Roman"/>
          <w:color w:val="231F20"/>
        </w:rPr>
        <w:t>)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des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pulsations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supérieures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1</w:t>
      </w:r>
      <w:r>
        <w:rPr>
          <w:rFonts w:ascii="Times New Roman" w:hAnsi="Times New Roman" w:cs="Times New Roman" w:eastAsia="Times New Roman"/>
          <w:color w:val="231F20"/>
          <w:spacing w:val="-25"/>
        </w:rPr>
        <w:t> </w:t>
      </w:r>
      <w:r>
        <w:rPr>
          <w:rFonts w:ascii="Times New Roman" w:hAnsi="Times New Roman" w:cs="Times New Roman" w:eastAsia="Times New Roman"/>
          <w:color w:val="231F20"/>
        </w:rPr>
        <w:t>000</w:t>
      </w:r>
      <w:r>
        <w:rPr>
          <w:rFonts w:ascii="Times New Roman" w:hAnsi="Times New Roman" w:cs="Times New Roman" w:eastAsia="Times New Roman"/>
          <w:color w:val="231F20"/>
          <w:spacing w:val="-25"/>
        </w:rPr>
        <w:t> </w:t>
      </w:r>
      <w:r>
        <w:rPr>
          <w:rFonts w:ascii="Times New Roman" w:hAnsi="Times New Roman" w:cs="Times New Roman" w:eastAsia="Times New Roman"/>
          <w:color w:val="231F20"/>
        </w:rPr>
        <w:t>rad</w:t>
      </w:r>
      <w:r>
        <w:rPr>
          <w:rFonts w:ascii="Century Gothic" w:hAnsi="Century Gothic" w:cs="Century Gothic" w:eastAsia="Century Gothic"/>
          <w:i/>
          <w:color w:val="231F20"/>
        </w:rPr>
        <w:t>/</w:t>
      </w:r>
      <w:r>
        <w:rPr>
          <w:rFonts w:ascii="Times New Roman" w:hAnsi="Times New Roman" w:cs="Times New Roman" w:eastAsia="Times New Roman"/>
          <w:color w:val="231F20"/>
        </w:rPr>
        <w:t>s.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déduire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5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5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</w:rPr>
        <w:t>)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approchée,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Century Gothic" w:hAnsi="Century Gothic" w:cs="Century Gothic" w:eastAsia="Century Gothic"/>
          <w:i/>
          <w:color w:val="231F20"/>
        </w:rPr>
        <w:t>ε</w:t>
      </w:r>
      <w:r>
        <w:rPr>
          <w:rFonts w:ascii="Times New Roman" w:hAnsi="Times New Roman" w:cs="Times New Roman" w:eastAsia="Times New Roman"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Century Gothic" w:hAnsi="Century Gothic" w:cs="Century Gothic" w:eastAsia="Century Gothic"/>
          <w:i/>
          <w:color w:val="231F20"/>
          <w:spacing w:val="2"/>
        </w:rPr>
        <w:t>ε</w:t>
      </w:r>
      <w:r>
        <w:rPr>
          <w:rFonts w:ascii="Times New Roman" w:hAnsi="Times New Roman" w:cs="Times New Roman" w:eastAsia="Times New Roman"/>
          <w:color w:val="231F20"/>
          <w:spacing w:val="3"/>
          <w:position w:val="-3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color w:val="231F20"/>
          <w:spacing w:val="3"/>
        </w:rPr>
        <w:t>,</w:t>
      </w:r>
      <w:r>
        <w:rPr>
          <w:rFonts w:ascii="Times New Roman" w:hAnsi="Times New Roman" w:cs="Times New Roman" w:eastAsia="Times New Roman"/>
          <w:color w:val="231F20"/>
          <w:spacing w:val="29"/>
        </w:rPr>
        <w:t> </w:t>
      </w:r>
      <w:r>
        <w:rPr>
          <w:rFonts w:ascii="Times New Roman" w:hAnsi="Times New Roman" w:cs="Times New Roman" w:eastAsia="Times New Roman"/>
          <w:i/>
          <w:color w:val="231F20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3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Century Gothic" w:hAnsi="Century Gothic" w:cs="Century Gothic" w:eastAsia="Century Gothic"/>
          <w:i/>
          <w:color w:val="231F20"/>
        </w:rPr>
        <w:t>τ</w:t>
      </w:r>
      <w:r>
        <w:rPr>
          <w:rFonts w:ascii="Century Gothic" w:hAnsi="Century Gothic" w:cs="Century Gothic" w:eastAsia="Century Gothic"/>
          <w:i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partir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24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Century Gothic" w:hAnsi="Century Gothic" w:cs="Century Gothic" w:eastAsia="Century Gothic"/>
          <w:i/>
          <w:color w:val="231F20"/>
        </w:rPr>
        <w:t>ε</w:t>
      </w:r>
      <w:r>
        <w:rPr>
          <w:rFonts w:ascii="Century Gothic" w:hAnsi="Century Gothic" w:cs="Century Gothic" w:eastAsia="Century Gothic"/>
          <w:i/>
          <w:color w:val="231F20"/>
          <w:spacing w:val="38"/>
          <w:w w:val="113"/>
        </w:rPr>
        <w:t> </w:t>
      </w:r>
      <w:r>
        <w:rPr>
          <w:rFonts w:ascii="Times New Roman" w:hAnsi="Times New Roman" w:cs="Times New Roman" w:eastAsia="Times New Roman"/>
          <w:color w:val="231F20"/>
        </w:rPr>
        <w:t>donnée</w:t>
      </w:r>
      <w:r>
        <w:rPr>
          <w:rFonts w:ascii="Times New Roman" w:hAnsi="Times New Roman" w:cs="Times New Roman" w:eastAsia="Times New Roman"/>
          <w:color w:val="231F20"/>
          <w:spacing w:val="-23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précédemment.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0" w:lineRule="auto" w:before="130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  <w:spacing w:val="-1"/>
        </w:rPr>
        <w:t>valeur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14"/>
        </w:rPr>
        <w:t> </w:t>
      </w:r>
      <w:r>
        <w:rPr>
          <w:rFonts w:ascii="Times New Roman" w:hAnsi="Times New Roman"/>
          <w:i/>
          <w:color w:val="231F20"/>
          <w:spacing w:val="5"/>
        </w:rPr>
        <w:t>C</w:t>
      </w:r>
      <w:r>
        <w:rPr>
          <w:rFonts w:ascii="Times New Roman" w:hAnsi="Times New Roman"/>
          <w:i/>
          <w:color w:val="231F20"/>
          <w:spacing w:val="5"/>
          <w:position w:val="-3"/>
          <w:sz w:val="16"/>
        </w:rPr>
        <w:t>obs</w:t>
      </w:r>
      <w:r>
        <w:rPr>
          <w:rFonts w:ascii="Times New Roman" w:hAnsi="Times New Roman"/>
          <w:color w:val="231F20"/>
          <w:spacing w:val="5"/>
        </w:rPr>
        <w:t>(</w:t>
      </w:r>
      <w:r>
        <w:rPr>
          <w:rFonts w:ascii="Times New Roman" w:hAnsi="Times New Roman"/>
          <w:i/>
          <w:color w:val="231F20"/>
          <w:spacing w:val="5"/>
        </w:rPr>
        <w:t>p</w:t>
      </w:r>
      <w:r>
        <w:rPr>
          <w:rFonts w:ascii="Times New Roman" w:hAnsi="Times New Roman"/>
          <w:color w:val="231F20"/>
          <w:spacing w:val="5"/>
        </w:rPr>
        <w:t>)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ainsi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estimée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filtrée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par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filtre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passe-bas.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50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Q31.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</w:rPr>
        <w:t> </w:t>
      </w:r>
      <w:r>
        <w:rPr>
          <w:rFonts w:ascii="Times New Roman" w:hAnsi="Times New Roman" w:cs="Times New Roman" w:eastAsia="Times New Roman"/>
          <w:color w:val="231F20"/>
        </w:rPr>
        <w:t>Justifier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l’intérêt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d’utiliser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filtre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passe-bas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compte-tenu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l’expression</w:t>
      </w:r>
      <w:r>
        <w:rPr>
          <w:rFonts w:ascii="Times New Roman" w:hAnsi="Times New Roman" w:cs="Times New Roman" w:eastAsia="Times New Roman"/>
          <w:color w:val="231F20"/>
          <w:spacing w:val="-20"/>
        </w:rPr>
        <w:t> </w:t>
      </w:r>
      <w:r>
        <w:rPr>
          <w:rFonts w:ascii="Times New Roman" w:hAnsi="Times New Roman" w:cs="Times New Roman" w:eastAsia="Times New Roman"/>
          <w:color w:val="231F20"/>
        </w:rPr>
        <w:t>obtenue</w:t>
      </w:r>
      <w:r>
        <w:rPr>
          <w:rFonts w:ascii="Times New Roman" w:hAnsi="Times New Roman" w:cs="Times New Roman" w:eastAsia="Times New Roman"/>
          <w:color w:val="231F20"/>
          <w:spacing w:val="-21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C</w:t>
      </w:r>
      <w:r>
        <w:rPr>
          <w:rFonts w:ascii="Times New Roman" w:hAnsi="Times New Roman" w:cs="Times New Roman" w:eastAsia="Times New Roman"/>
          <w:i/>
          <w:color w:val="231F20"/>
          <w:spacing w:val="4"/>
          <w:position w:val="-3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color w:val="231F20"/>
          <w:spacing w:val="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4"/>
        </w:rPr>
        <w:t>p</w:t>
      </w:r>
      <w:r>
        <w:rPr>
          <w:rFonts w:ascii="Times New Roman" w:hAnsi="Times New Roman" w:cs="Times New Roman" w:eastAsia="Times New Roman"/>
          <w:color w:val="231F20"/>
          <w:spacing w:val="4"/>
        </w:rPr>
        <w:t>).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51" w:lineRule="auto" w:before="169"/>
        <w:ind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31F20"/>
        </w:rPr>
        <w:t>Les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réglages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correcteur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proportionnel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intégral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permettent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d’obtenir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système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asservi</w:t>
      </w:r>
      <w:r>
        <w:rPr>
          <w:rFonts w:ascii="Times New Roman" w:hAnsi="Times New Roman" w:cs="Times New Roman" w:eastAsia="Times New Roman"/>
          <w:color w:val="231F20"/>
          <w:spacing w:val="8"/>
        </w:rPr>
        <w:t> </w:t>
      </w:r>
      <w:r>
        <w:rPr>
          <w:rFonts w:ascii="Times New Roman" w:hAnsi="Times New Roman" w:cs="Times New Roman" w:eastAsia="Times New Roman"/>
          <w:color w:val="231F20"/>
        </w:rPr>
        <w:t>rapide</w:t>
      </w:r>
      <w:r>
        <w:rPr>
          <w:rFonts w:ascii="Times New Roman" w:hAnsi="Times New Roman" w:cs="Times New Roman" w:eastAsia="Times New Roman"/>
          <w:color w:val="231F20"/>
          <w:spacing w:val="9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stable.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32" w:lineRule="auto"/>
        <w:ind w:right="0" w:hanging="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Une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simulation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est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réalisée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pour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une</w:t>
      </w:r>
      <w:r>
        <w:rPr>
          <w:rFonts w:ascii="Times New Roman" w:hAnsi="Times New Roman"/>
          <w:color w:val="231F20"/>
          <w:spacing w:val="8"/>
        </w:rPr>
        <w:t> </w:t>
      </w:r>
      <w:r>
        <w:rPr>
          <w:rFonts w:ascii="Times New Roman" w:hAnsi="Times New Roman"/>
          <w:color w:val="231F20"/>
        </w:rPr>
        <w:t>consigne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angulaire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Century Gothic" w:hAnsi="Century Gothic"/>
          <w:i/>
          <w:color w:val="231F20"/>
          <w:spacing w:val="-2"/>
        </w:rPr>
        <w:t>ω</w:t>
      </w:r>
      <w:r>
        <w:rPr>
          <w:rFonts w:ascii="Times New Roman" w:hAnsi="Times New Roman"/>
          <w:i/>
          <w:color w:val="231F20"/>
          <w:spacing w:val="-1"/>
          <w:position w:val="-3"/>
          <w:sz w:val="16"/>
        </w:rPr>
        <w:t>c</w:t>
      </w:r>
      <w:r>
        <w:rPr>
          <w:rFonts w:ascii="Times New Roman" w:hAnsi="Times New Roman"/>
          <w:i/>
          <w:color w:val="231F20"/>
          <w:spacing w:val="37"/>
          <w:position w:val="-3"/>
          <w:sz w:val="16"/>
        </w:rPr>
        <w:t> </w:t>
      </w:r>
      <w:r>
        <w:rPr>
          <w:rFonts w:ascii="Times New Roman" w:hAnsi="Times New Roman"/>
          <w:color w:val="231F20"/>
          <w:spacing w:val="-1"/>
        </w:rPr>
        <w:t>variable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pendant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laquelle</w:t>
      </w:r>
      <w:r>
        <w:rPr>
          <w:rFonts w:ascii="Times New Roman" w:hAnsi="Times New Roman"/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23"/>
          <w:w w:val="99"/>
        </w:rPr>
        <w:t> </w:t>
      </w:r>
      <w:r>
        <w:rPr>
          <w:rFonts w:ascii="Times New Roman" w:hAnsi="Times New Roman"/>
          <w:color w:val="231F20"/>
        </w:rPr>
        <w:t>obstacle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apparaît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à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un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instant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donné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  <w:spacing w:val="-3"/>
        </w:rPr>
        <w:t>avant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fermeture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complète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vitre.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Les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  <w:spacing w:val="-1"/>
        </w:rPr>
        <w:t>évolutions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22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</w:rPr>
      </w:r>
    </w:p>
    <w:p>
      <w:pPr>
        <w:pStyle w:val="BodyText"/>
        <w:spacing w:line="288" w:lineRule="exact" w:before="8"/>
        <w:ind w:right="0" w:hanging="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color w:val="231F20"/>
        </w:rPr>
        <w:t>vitesse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2"/>
        </w:rPr>
        <w:t> moteur,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position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de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vitre,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couple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résistant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et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du</w:t>
      </w:r>
      <w:r>
        <w:rPr>
          <w:rFonts w:ascii="Times New Roman" w:hAnsi="Times New Roman"/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couple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estimé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i/>
          <w:color w:val="231F20"/>
          <w:spacing w:val="3"/>
        </w:rPr>
        <w:t>C</w:t>
      </w:r>
      <w:r>
        <w:rPr>
          <w:rFonts w:ascii="Times New Roman" w:hAnsi="Times New Roman"/>
          <w:i/>
          <w:color w:val="231F20"/>
          <w:spacing w:val="3"/>
          <w:position w:val="-3"/>
          <w:sz w:val="16"/>
        </w:rPr>
        <w:t>obs</w:t>
      </w:r>
      <w:r>
        <w:rPr>
          <w:rFonts w:ascii="Times New Roman" w:hAnsi="Times New Roman"/>
          <w:i/>
          <w:color w:val="231F20"/>
          <w:spacing w:val="27"/>
          <w:position w:val="-3"/>
          <w:sz w:val="16"/>
        </w:rPr>
        <w:t> </w:t>
      </w:r>
      <w:r>
        <w:rPr>
          <w:rFonts w:ascii="Times New Roman" w:hAnsi="Times New Roman"/>
          <w:color w:val="231F20"/>
        </w:rPr>
        <w:t>sont</w:t>
      </w:r>
      <w:r>
        <w:rPr>
          <w:rFonts w:ascii="Times New Roman" w:hAnsi="Times New Roman"/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tracées</w:t>
      </w:r>
      <w:r>
        <w:rPr>
          <w:rFonts w:ascii="Times New Roman" w:hAnsi="Times New Roman"/>
          <w:color w:val="231F20"/>
          <w:spacing w:val="24"/>
          <w:w w:val="99"/>
        </w:rPr>
        <w:t> </w:t>
      </w:r>
      <w:r>
        <w:rPr>
          <w:rFonts w:ascii="Times New Roman" w:hAnsi="Times New Roman"/>
          <w:color w:val="231F20"/>
        </w:rPr>
        <w:t>sur</w:t>
      </w:r>
      <w:r>
        <w:rPr>
          <w:rFonts w:ascii="Times New Roman" w:hAnsi="Times New Roman"/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la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rFonts w:ascii="Times New Roman" w:hAnsi="Times New Roman"/>
          <w:b/>
          <w:color w:val="231F20"/>
          <w:spacing w:val="-2"/>
        </w:rPr>
        <w:t>figur</w:t>
      </w:r>
      <w:r>
        <w:rPr>
          <w:rFonts w:ascii="Times New Roman" w:hAnsi="Times New Roman"/>
          <w:b/>
          <w:color w:val="231F20"/>
          <w:spacing w:val="-1"/>
        </w:rPr>
        <w:t>e</w:t>
      </w:r>
      <w:r>
        <w:rPr>
          <w:rFonts w:ascii="Times New Roman" w:hAnsi="Times New Roman"/>
          <w:b/>
          <w:color w:val="231F20"/>
          <w:spacing w:val="-7"/>
        </w:rPr>
        <w:t> </w:t>
      </w:r>
      <w:r>
        <w:rPr>
          <w:rFonts w:ascii="Times New Roman" w:hAnsi="Times New Roman"/>
          <w:b/>
          <w:color w:val="231F20"/>
        </w:rPr>
        <w:t>17</w:t>
      </w:r>
      <w:r>
        <w:rPr>
          <w:rFonts w:ascii="Times New Roman" w:hAnsi="Times New Roman"/>
          <w:color w:val="231F20"/>
        </w:rPr>
        <w:t>.</w:t>
      </w:r>
      <w:r>
        <w:rPr>
          <w:rFonts w:ascii="Times New Roman" w:hAnsi="Times New Roman"/>
        </w:rPr>
      </w:r>
    </w:p>
    <w:p>
      <w:pPr>
        <w:pStyle w:val="BodyText"/>
        <w:spacing w:line="251" w:lineRule="auto" w:before="67"/>
        <w:ind w:left="680" w:right="111" w:hanging="5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Q32.</w:t>
      </w:r>
      <w:r>
        <w:rPr>
          <w:rFonts w:ascii="Times New Roman" w:hAnsi="Times New Roman" w:cs="Times New Roman" w:eastAsia="Times New Roman"/>
          <w:b/>
          <w:bCs/>
          <w:color w:val="231F20"/>
          <w:spacing w:val="17"/>
        </w:rPr>
        <w:t> </w:t>
      </w:r>
      <w:r>
        <w:rPr>
          <w:rFonts w:ascii="Times New Roman" w:hAnsi="Times New Roman" w:cs="Times New Roman" w:eastAsia="Times New Roman"/>
          <w:color w:val="231F20"/>
        </w:rPr>
        <w:t>Indiquer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à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quel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instant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apparaît 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l’obstacle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et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expliquer</w:t>
      </w:r>
      <w:r>
        <w:rPr>
          <w:rFonts w:ascii="Times New Roman" w:hAnsi="Times New Roman" w:cs="Times New Roman" w:eastAsia="Times New Roman"/>
          <w:color w:val="231F20"/>
        </w:rPr>
        <w:t>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qualitativement</w:t>
      </w:r>
      <w:r>
        <w:rPr>
          <w:rFonts w:ascii="Times New Roman" w:hAnsi="Times New Roman" w:cs="Times New Roman" w:eastAsia="Times New Roman"/>
          <w:color w:val="231F20"/>
        </w:rPr>
        <w:t>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comment 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utiliser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l’estimation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"/>
        </w:rPr>
        <w:t>C</w:t>
      </w:r>
      <w:r>
        <w:rPr>
          <w:rFonts w:ascii="Times New Roman" w:hAnsi="Times New Roman" w:cs="Times New Roman" w:eastAsia="Times New Roman"/>
          <w:i/>
          <w:color w:val="231F20"/>
          <w:position w:val="-3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i/>
          <w:color w:val="231F20"/>
          <w:spacing w:val="7"/>
          <w:position w:val="-3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i/>
          <w:color w:val="231F20"/>
          <w:position w:val="-3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i/>
          <w:color w:val="231F20"/>
          <w:spacing w:val="21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repérer</w:t>
      </w:r>
      <w:r>
        <w:rPr>
          <w:rFonts w:ascii="Times New Roman" w:hAnsi="Times New Roman" w:cs="Times New Roman" w:eastAsia="Times New Roman"/>
          <w:color w:val="231F20"/>
          <w:spacing w:val="-8"/>
        </w:rPr>
        <w:t> </w:t>
      </w:r>
      <w:r>
        <w:rPr>
          <w:rFonts w:ascii="Times New Roman" w:hAnsi="Times New Roman" w:cs="Times New Roman" w:eastAsia="Times New Roman"/>
          <w:color w:val="231F20"/>
        </w:rPr>
        <w:t>un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obstacle.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3"/>
          <w:szCs w:val="23"/>
        </w:rPr>
        <w:sectPr>
          <w:pgSz w:w="11910" w:h="16840"/>
          <w:pgMar w:header="0" w:footer="1119" w:top="1080" w:bottom="1300" w:left="1020" w:right="1020"/>
        </w:sectPr>
      </w:pPr>
    </w:p>
    <w:p>
      <w:pPr>
        <w:spacing w:before="7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300</w:t>
      </w:r>
      <w:r>
        <w:rPr>
          <w:rFonts w:ascii="Times New Roman"/>
          <w:sz w:val="16"/>
        </w:rPr>
      </w:r>
    </w:p>
    <w:p>
      <w:pPr>
        <w:spacing w:before="73"/>
        <w:ind w:left="67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color w:val="231F20"/>
          <w:sz w:val="16"/>
        </w:rPr>
        <w:t>300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2" w:equalWidth="0">
            <w:col w:w="912" w:space="5891"/>
            <w:col w:w="3067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200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100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523" w:val="left" w:leader="none"/>
          <w:tab w:pos="1120" w:val="left" w:leader="none"/>
          <w:tab w:pos="1597" w:val="left" w:leader="none"/>
          <w:tab w:pos="2194" w:val="left" w:leader="none"/>
          <w:tab w:pos="2671" w:val="left" w:leader="none"/>
          <w:tab w:pos="3268" w:val="left" w:leader="none"/>
          <w:tab w:pos="3745" w:val="left" w:leader="none"/>
          <w:tab w:pos="4341" w:val="left" w:leader="none"/>
          <w:tab w:pos="4819" w:val="left" w:leader="none"/>
          <w:tab w:pos="5415" w:val="left" w:leader="none"/>
          <w:tab w:pos="5892" w:val="left" w:leader="none"/>
        </w:tabs>
        <w:spacing w:before="0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100.687401pt;margin-top:-58.276737pt;width:297.95pt;height:56.85pt;mso-position-horizontal-relative:page;mso-position-vertical-relative:paragraph;z-index:3640" coordorigin="2014,-1166" coordsize="5959,1137">
            <v:group style="position:absolute;left:2058;top:-1162;width:2;height:1088" coordorigin="2058,-1162" coordsize="2,1088">
              <v:shape style="position:absolute;left:2058;top:-1162;width:2;height:1088" coordorigin="2058,-1162" coordsize="0,1088" path="m2058,-74l2058,-1162e" filled="false" stroked="true" strokeweight=".398pt" strokecolor="#c7c8ca">
                <v:path arrowok="t"/>
              </v:shape>
            </v:group>
            <v:group style="position:absolute;left:2595;top:-1162;width:2;height:1088" coordorigin="2595,-1162" coordsize="2,1088">
              <v:shape style="position:absolute;left:2595;top:-1162;width:2;height:1088" coordorigin="2595,-1162" coordsize="0,1088" path="m2595,-74l2595,-1162e" filled="false" stroked="true" strokeweight=".398pt" strokecolor="#c7c8ca">
                <v:path arrowok="t"/>
              </v:shape>
            </v:group>
            <v:group style="position:absolute;left:3132;top:-1162;width:2;height:1088" coordorigin="3132,-1162" coordsize="2,1088">
              <v:shape style="position:absolute;left:3132;top:-1162;width:2;height:1088" coordorigin="3132,-1162" coordsize="0,1088" path="m3132,-74l3132,-1162e" filled="false" stroked="true" strokeweight=".398pt" strokecolor="#c7c8ca">
                <v:path arrowok="t"/>
              </v:shape>
            </v:group>
            <v:group style="position:absolute;left:3669;top:-1162;width:2;height:1088" coordorigin="3669,-1162" coordsize="2,1088">
              <v:shape style="position:absolute;left:3669;top:-1162;width:2;height:1088" coordorigin="3669,-1162" coordsize="0,1088" path="m3669,-74l3669,-1162e" filled="false" stroked="true" strokeweight=".398pt" strokecolor="#c7c8ca">
                <v:path arrowok="t"/>
              </v:shape>
            </v:group>
            <v:group style="position:absolute;left:4206;top:-1162;width:2;height:1088" coordorigin="4206,-1162" coordsize="2,1088">
              <v:shape style="position:absolute;left:4206;top:-1162;width:2;height:1088" coordorigin="4206,-1162" coordsize="0,1088" path="m4206,-74l4206,-1162e" filled="false" stroked="true" strokeweight=".398pt" strokecolor="#c7c8ca">
                <v:path arrowok="t"/>
              </v:shape>
            </v:group>
            <v:group style="position:absolute;left:4743;top:-1162;width:2;height:1088" coordorigin="4743,-1162" coordsize="2,1088">
              <v:shape style="position:absolute;left:4743;top:-1162;width:2;height:1088" coordorigin="4743,-1162" coordsize="0,1088" path="m4743,-74l4743,-1162e" filled="false" stroked="true" strokeweight=".398pt" strokecolor="#c7c8ca">
                <v:path arrowok="t"/>
              </v:shape>
            </v:group>
            <v:group style="position:absolute;left:5280;top:-1162;width:2;height:1088" coordorigin="5280,-1162" coordsize="2,1088">
              <v:shape style="position:absolute;left:5280;top:-1162;width:2;height:1088" coordorigin="5280,-1162" coordsize="0,1088" path="m5280,-74l5280,-1162e" filled="false" stroked="true" strokeweight=".398pt" strokecolor="#c7c8ca">
                <v:path arrowok="t"/>
              </v:shape>
            </v:group>
            <v:group style="position:absolute;left:5817;top:-165;width:2;height:91" coordorigin="5817,-165" coordsize="2,91">
              <v:shape style="position:absolute;left:5817;top:-165;width:2;height:91" coordorigin="5817,-165" coordsize="0,91" path="m5817,-165l5817,-74e" filled="false" stroked="true" strokeweight=".398pt" strokecolor="#c7c8ca">
                <v:path arrowok="t"/>
              </v:shape>
            </v:group>
            <v:group style="position:absolute;left:6354;top:-165;width:2;height:91" coordorigin="6354,-165" coordsize="2,91">
              <v:shape style="position:absolute;left:6354;top:-165;width:2;height:91" coordorigin="6354,-165" coordsize="0,91" path="m6354,-165l6354,-74e" filled="false" stroked="true" strokeweight=".398pt" strokecolor="#c7c8ca">
                <v:path arrowok="t"/>
              </v:shape>
            </v:group>
            <v:group style="position:absolute;left:6891;top:-165;width:2;height:91" coordorigin="6891,-165" coordsize="2,91">
              <v:shape style="position:absolute;left:6891;top:-165;width:2;height:91" coordorigin="6891,-165" coordsize="0,91" path="m6891,-165l6891,-74e" filled="false" stroked="true" strokeweight=".398pt" strokecolor="#c7c8ca">
                <v:path arrowok="t"/>
              </v:shape>
            </v:group>
            <v:group style="position:absolute;left:7428;top:-165;width:2;height:91" coordorigin="7428,-165" coordsize="2,91">
              <v:shape style="position:absolute;left:7428;top:-165;width:2;height:91" coordorigin="7428,-165" coordsize="0,91" path="m7428,-165l7428,-74e" filled="false" stroked="true" strokeweight=".398pt" strokecolor="#c7c8ca">
                <v:path arrowok="t"/>
              </v:shape>
            </v:group>
            <v:group style="position:absolute;left:7965;top:-1162;width:2;height:1088" coordorigin="7965,-1162" coordsize="2,1088">
              <v:shape style="position:absolute;left:7965;top:-1162;width:2;height:1088" coordorigin="7965,-1162" coordsize="0,1088" path="m7965,-74l7965,-1162e" filled="false" stroked="true" strokeweight=".398pt" strokecolor="#c7c8ca">
                <v:path arrowok="t"/>
              </v:shape>
            </v:group>
            <v:group style="position:absolute;left:2058;top:-77;width:5907;height:2" coordorigin="2058,-77" coordsize="5907,2">
              <v:shape style="position:absolute;left:2058;top:-77;width:5907;height:2" coordorigin="2058,-77" coordsize="5907,0" path="m2058,-77l7965,-77e" filled="false" stroked="true" strokeweight=".398pt" strokecolor="#c7c8ca">
                <v:path arrowok="t"/>
              </v:shape>
            </v:group>
            <v:group style="position:absolute;left:7843;top:-406;width:123;height:2" coordorigin="7843,-406" coordsize="123,2">
              <v:shape style="position:absolute;left:7843;top:-406;width:123;height:2" coordorigin="7843,-406" coordsize="123,0" path="m7843,-406l7965,-406e" filled="false" stroked="true" strokeweight=".398pt" strokecolor="#c7c8ca">
                <v:path arrowok="t"/>
              </v:shape>
            </v:group>
            <v:group style="position:absolute;left:2058;top:-406;width:3708;height:2" coordorigin="2058,-406" coordsize="3708,2">
              <v:shape style="position:absolute;left:2058;top:-406;width:3708;height:2" coordorigin="2058,-406" coordsize="3708,0" path="m2058,-406l5766,-406e" filled="false" stroked="true" strokeweight=".398pt" strokecolor="#c7c8ca">
                <v:path arrowok="t"/>
              </v:shape>
            </v:group>
            <v:group style="position:absolute;left:5817;top:-1162;width:2;height:471" coordorigin="5817,-1162" coordsize="2,471">
              <v:shape style="position:absolute;left:5817;top:-1162;width:2;height:471" coordorigin="5817,-1162" coordsize="0,471" path="m5817,-1162l5817,-691e" filled="false" stroked="true" strokeweight=".398pt" strokecolor="#c7c8ca">
                <v:path arrowok="t"/>
              </v:shape>
            </v:group>
            <v:group style="position:absolute;left:6354;top:-1162;width:2;height:471" coordorigin="6354,-1162" coordsize="2,471">
              <v:shape style="position:absolute;left:6354;top:-1162;width:2;height:471" coordorigin="6354,-1162" coordsize="0,471" path="m6354,-1162l6354,-691e" filled="false" stroked="true" strokeweight=".398pt" strokecolor="#c7c8ca">
                <v:path arrowok="t"/>
              </v:shape>
            </v:group>
            <v:group style="position:absolute;left:6891;top:-1162;width:2;height:471" coordorigin="6891,-1162" coordsize="2,471">
              <v:shape style="position:absolute;left:6891;top:-1162;width:2;height:471" coordorigin="6891,-1162" coordsize="0,471" path="m6891,-1162l6891,-691e" filled="false" stroked="true" strokeweight=".398pt" strokecolor="#c7c8ca">
                <v:path arrowok="t"/>
              </v:shape>
            </v:group>
            <v:group style="position:absolute;left:7428;top:-1162;width:2;height:471" coordorigin="7428,-1162" coordsize="2,471">
              <v:shape style="position:absolute;left:7428;top:-1162;width:2;height:471" coordorigin="7428,-1162" coordsize="0,471" path="m7428,-1162l7428,-691e" filled="false" stroked="true" strokeweight=".398pt" strokecolor="#c7c8ca">
                <v:path arrowok="t"/>
              </v:shape>
            </v:group>
            <v:group style="position:absolute;left:2058;top:-734;width:5907;height:2" coordorigin="2058,-734" coordsize="5907,2">
              <v:shape style="position:absolute;left:2058;top:-734;width:5907;height:2" coordorigin="2058,-734" coordsize="5907,0" path="m2058,-734l7965,-734e" filled="false" stroked="true" strokeweight=".398pt" strokecolor="#c7c8ca">
                <v:path arrowok="t"/>
              </v:shape>
            </v:group>
            <v:group style="position:absolute;left:2058;top:-1063;width:5907;height:2" coordorigin="2058,-1063" coordsize="5907,2">
              <v:shape style="position:absolute;left:2058;top:-1063;width:5907;height:2" coordorigin="2058,-1063" coordsize="5907,0" path="m2058,-1063l7965,-1063e" filled="false" stroked="true" strokeweight=".398pt" strokecolor="#c7c8ca">
                <v:path arrowok="t"/>
              </v:shape>
            </v:group>
            <v:group style="position:absolute;left:2166;top:-102;width:2;height:57" coordorigin="2166,-102" coordsize="2,57">
              <v:shape style="position:absolute;left:2166;top:-102;width:2;height:57" coordorigin="2166,-102" coordsize="0,57" path="m2166,-46l2166,-102e" filled="false" stroked="true" strokeweight=".199pt" strokecolor="#939598">
                <v:path arrowok="t"/>
              </v:shape>
            </v:group>
            <v:group style="position:absolute;left:2273;top:-102;width:2;height:57" coordorigin="2273,-102" coordsize="2,57">
              <v:shape style="position:absolute;left:2273;top:-102;width:2;height:57" coordorigin="2273,-102" coordsize="0,57" path="m2273,-46l2273,-102e" filled="false" stroked="true" strokeweight=".199pt" strokecolor="#939598">
                <v:path arrowok="t"/>
              </v:shape>
            </v:group>
            <v:group style="position:absolute;left:2380;top:-102;width:2;height:57" coordorigin="2380,-102" coordsize="2,57">
              <v:shape style="position:absolute;left:2380;top:-102;width:2;height:57" coordorigin="2380,-102" coordsize="0,57" path="m2380,-46l2380,-102e" filled="false" stroked="true" strokeweight=".199pt" strokecolor="#939598">
                <v:path arrowok="t"/>
              </v:shape>
            </v:group>
            <v:group style="position:absolute;left:2488;top:-102;width:2;height:57" coordorigin="2488,-102" coordsize="2,57">
              <v:shape style="position:absolute;left:2488;top:-102;width:2;height:57" coordorigin="2488,-102" coordsize="0,57" path="m2488,-46l2488,-102e" filled="false" stroked="true" strokeweight=".199pt" strokecolor="#939598">
                <v:path arrowok="t"/>
              </v:shape>
            </v:group>
            <v:group style="position:absolute;left:2703;top:-102;width:2;height:57" coordorigin="2703,-102" coordsize="2,57">
              <v:shape style="position:absolute;left:2703;top:-102;width:2;height:57" coordorigin="2703,-102" coordsize="0,57" path="m2703,-46l2703,-102e" filled="false" stroked="true" strokeweight=".199pt" strokecolor="#939598">
                <v:path arrowok="t"/>
              </v:shape>
            </v:group>
            <v:group style="position:absolute;left:2810;top:-102;width:2;height:57" coordorigin="2810,-102" coordsize="2,57">
              <v:shape style="position:absolute;left:2810;top:-102;width:2;height:57" coordorigin="2810,-102" coordsize="0,57" path="m2810,-46l2810,-102e" filled="false" stroked="true" strokeweight=".199pt" strokecolor="#939598">
                <v:path arrowok="t"/>
              </v:shape>
            </v:group>
            <v:group style="position:absolute;left:2917;top:-102;width:2;height:57" coordorigin="2917,-102" coordsize="2,57">
              <v:shape style="position:absolute;left:2917;top:-102;width:2;height:57" coordorigin="2917,-102" coordsize="0,57" path="m2917,-46l2917,-102e" filled="false" stroked="true" strokeweight=".199pt" strokecolor="#939598">
                <v:path arrowok="t"/>
              </v:shape>
            </v:group>
            <v:group style="position:absolute;left:3025;top:-102;width:2;height:57" coordorigin="3025,-102" coordsize="2,57">
              <v:shape style="position:absolute;left:3025;top:-102;width:2;height:57" coordorigin="3025,-102" coordsize="0,57" path="m3025,-46l3025,-102e" filled="false" stroked="true" strokeweight=".199pt" strokecolor="#939598">
                <v:path arrowok="t"/>
              </v:shape>
            </v:group>
            <v:group style="position:absolute;left:3240;top:-102;width:2;height:57" coordorigin="3240,-102" coordsize="2,57">
              <v:shape style="position:absolute;left:3240;top:-102;width:2;height:57" coordorigin="3240,-102" coordsize="0,57" path="m3240,-46l3240,-102e" filled="false" stroked="true" strokeweight=".199pt" strokecolor="#939598">
                <v:path arrowok="t"/>
              </v:shape>
            </v:group>
            <v:group style="position:absolute;left:3347;top:-102;width:2;height:57" coordorigin="3347,-102" coordsize="2,57">
              <v:shape style="position:absolute;left:3347;top:-102;width:2;height:57" coordorigin="3347,-102" coordsize="0,57" path="m3347,-46l3347,-102e" filled="false" stroked="true" strokeweight=".199pt" strokecolor="#939598">
                <v:path arrowok="t"/>
              </v:shape>
            </v:group>
            <v:group style="position:absolute;left:3454;top:-102;width:2;height:57" coordorigin="3454,-102" coordsize="2,57">
              <v:shape style="position:absolute;left:3454;top:-102;width:2;height:57" coordorigin="3454,-102" coordsize="0,57" path="m3454,-46l3454,-102e" filled="false" stroked="true" strokeweight=".199pt" strokecolor="#939598">
                <v:path arrowok="t"/>
              </v:shape>
            </v:group>
            <v:group style="position:absolute;left:3562;top:-102;width:2;height:57" coordorigin="3562,-102" coordsize="2,57">
              <v:shape style="position:absolute;left:3562;top:-102;width:2;height:57" coordorigin="3562,-102" coordsize="0,57" path="m3562,-46l3562,-102e" filled="false" stroked="true" strokeweight=".199pt" strokecolor="#939598">
                <v:path arrowok="t"/>
              </v:shape>
            </v:group>
            <v:group style="position:absolute;left:3776;top:-102;width:2;height:57" coordorigin="3776,-102" coordsize="2,57">
              <v:shape style="position:absolute;left:3776;top:-102;width:2;height:57" coordorigin="3776,-102" coordsize="0,57" path="m3776,-46l3776,-102e" filled="false" stroked="true" strokeweight=".199pt" strokecolor="#939598">
                <v:path arrowok="t"/>
              </v:shape>
            </v:group>
            <v:group style="position:absolute;left:3884;top:-102;width:2;height:57" coordorigin="3884,-102" coordsize="2,57">
              <v:shape style="position:absolute;left:3884;top:-102;width:2;height:57" coordorigin="3884,-102" coordsize="0,57" path="m3884,-46l3884,-102e" filled="false" stroked="true" strokeweight=".199pt" strokecolor="#939598">
                <v:path arrowok="t"/>
              </v:shape>
            </v:group>
            <v:group style="position:absolute;left:3991;top:-102;width:2;height:57" coordorigin="3991,-102" coordsize="2,57">
              <v:shape style="position:absolute;left:3991;top:-102;width:2;height:57" coordorigin="3991,-102" coordsize="0,57" path="m3991,-46l3991,-102e" filled="false" stroked="true" strokeweight=".199pt" strokecolor="#939598">
                <v:path arrowok="t"/>
              </v:shape>
            </v:group>
            <v:group style="position:absolute;left:4099;top:-102;width:2;height:57" coordorigin="4099,-102" coordsize="2,57">
              <v:shape style="position:absolute;left:4099;top:-102;width:2;height:57" coordorigin="4099,-102" coordsize="0,57" path="m4099,-46l4099,-102e" filled="false" stroked="true" strokeweight=".199pt" strokecolor="#939598">
                <v:path arrowok="t"/>
              </v:shape>
            </v:group>
            <v:group style="position:absolute;left:4313;top:-102;width:2;height:57" coordorigin="4313,-102" coordsize="2,57">
              <v:shape style="position:absolute;left:4313;top:-102;width:2;height:57" coordorigin="4313,-102" coordsize="0,57" path="m4313,-46l4313,-102e" filled="false" stroked="true" strokeweight=".199pt" strokecolor="#939598">
                <v:path arrowok="t"/>
              </v:shape>
            </v:group>
            <v:group style="position:absolute;left:4421;top:-102;width:2;height:57" coordorigin="4421,-102" coordsize="2,57">
              <v:shape style="position:absolute;left:4421;top:-102;width:2;height:57" coordorigin="4421,-102" coordsize="0,57" path="m4421,-46l4421,-102e" filled="false" stroked="true" strokeweight=".199pt" strokecolor="#939598">
                <v:path arrowok="t"/>
              </v:shape>
            </v:group>
            <v:group style="position:absolute;left:4528;top:-102;width:2;height:57" coordorigin="4528,-102" coordsize="2,57">
              <v:shape style="position:absolute;left:4528;top:-102;width:2;height:57" coordorigin="4528,-102" coordsize="0,57" path="m4528,-46l4528,-102e" filled="false" stroked="true" strokeweight=".199pt" strokecolor="#939598">
                <v:path arrowok="t"/>
              </v:shape>
            </v:group>
            <v:group style="position:absolute;left:4636;top:-102;width:2;height:57" coordorigin="4636,-102" coordsize="2,57">
              <v:shape style="position:absolute;left:4636;top:-102;width:2;height:57" coordorigin="4636,-102" coordsize="0,57" path="m4636,-46l4636,-102e" filled="false" stroked="true" strokeweight=".199pt" strokecolor="#939598">
                <v:path arrowok="t"/>
              </v:shape>
            </v:group>
            <v:group style="position:absolute;left:4850;top:-102;width:2;height:57" coordorigin="4850,-102" coordsize="2,57">
              <v:shape style="position:absolute;left:4850;top:-102;width:2;height:57" coordorigin="4850,-102" coordsize="0,57" path="m4850,-46l4850,-102e" filled="false" stroked="true" strokeweight=".199pt" strokecolor="#939598">
                <v:path arrowok="t"/>
              </v:shape>
            </v:group>
            <v:group style="position:absolute;left:4958;top:-102;width:2;height:57" coordorigin="4958,-102" coordsize="2,57">
              <v:shape style="position:absolute;left:4958;top:-102;width:2;height:57" coordorigin="4958,-102" coordsize="0,57" path="m4958,-46l4958,-102e" filled="false" stroked="true" strokeweight=".199pt" strokecolor="#939598">
                <v:path arrowok="t"/>
              </v:shape>
            </v:group>
            <v:group style="position:absolute;left:5065;top:-102;width:2;height:57" coordorigin="5065,-102" coordsize="2,57">
              <v:shape style="position:absolute;left:5065;top:-102;width:2;height:57" coordorigin="5065,-102" coordsize="0,57" path="m5065,-46l5065,-102e" filled="false" stroked="true" strokeweight=".199pt" strokecolor="#939598">
                <v:path arrowok="t"/>
              </v:shape>
            </v:group>
            <v:group style="position:absolute;left:5173;top:-102;width:2;height:57" coordorigin="5173,-102" coordsize="2,57">
              <v:shape style="position:absolute;left:5173;top:-102;width:2;height:57" coordorigin="5173,-102" coordsize="0,57" path="m5173,-46l5173,-102e" filled="false" stroked="true" strokeweight=".199pt" strokecolor="#939598">
                <v:path arrowok="t"/>
              </v:shape>
            </v:group>
            <v:group style="position:absolute;left:5387;top:-102;width:2;height:57" coordorigin="5387,-102" coordsize="2,57">
              <v:shape style="position:absolute;left:5387;top:-102;width:2;height:57" coordorigin="5387,-102" coordsize="0,57" path="m5387,-46l5387,-102e" filled="false" stroked="true" strokeweight=".199pt" strokecolor="#939598">
                <v:path arrowok="t"/>
              </v:shape>
            </v:group>
            <v:group style="position:absolute;left:5495;top:-102;width:2;height:57" coordorigin="5495,-102" coordsize="2,57">
              <v:shape style="position:absolute;left:5495;top:-102;width:2;height:57" coordorigin="5495,-102" coordsize="0,57" path="m5495,-46l5495,-102e" filled="false" stroked="true" strokeweight=".199pt" strokecolor="#939598">
                <v:path arrowok="t"/>
              </v:shape>
            </v:group>
            <v:group style="position:absolute;left:5602;top:-102;width:2;height:57" coordorigin="5602,-102" coordsize="2,57">
              <v:shape style="position:absolute;left:5602;top:-102;width:2;height:57" coordorigin="5602,-102" coordsize="0,57" path="m5602,-46l5602,-102e" filled="false" stroked="true" strokeweight=".199pt" strokecolor="#939598">
                <v:path arrowok="t"/>
              </v:shape>
            </v:group>
            <v:group style="position:absolute;left:5710;top:-102;width:2;height:57" coordorigin="5710,-102" coordsize="2,57">
              <v:shape style="position:absolute;left:5710;top:-102;width:2;height:57" coordorigin="5710,-102" coordsize="0,57" path="m5710,-46l5710,-102e" filled="false" stroked="true" strokeweight=".199pt" strokecolor="#939598">
                <v:path arrowok="t"/>
              </v:shape>
            </v:group>
            <v:group style="position:absolute;left:5924;top:-102;width:2;height:57" coordorigin="5924,-102" coordsize="2,57">
              <v:shape style="position:absolute;left:5924;top:-102;width:2;height:57" coordorigin="5924,-102" coordsize="0,57" path="m5924,-46l5924,-102e" filled="false" stroked="true" strokeweight=".199pt" strokecolor="#939598">
                <v:path arrowok="t"/>
              </v:shape>
            </v:group>
            <v:group style="position:absolute;left:6032;top:-102;width:2;height:57" coordorigin="6032,-102" coordsize="2,57">
              <v:shape style="position:absolute;left:6032;top:-102;width:2;height:57" coordorigin="6032,-102" coordsize="0,57" path="m6032,-46l6032,-102e" filled="false" stroked="true" strokeweight=".199pt" strokecolor="#939598">
                <v:path arrowok="t"/>
              </v:shape>
            </v:group>
            <v:group style="position:absolute;left:6139;top:-102;width:2;height:57" coordorigin="6139,-102" coordsize="2,57">
              <v:shape style="position:absolute;left:6139;top:-102;width:2;height:57" coordorigin="6139,-102" coordsize="0,57" path="m6139,-46l6139,-102e" filled="false" stroked="true" strokeweight=".199pt" strokecolor="#939598">
                <v:path arrowok="t"/>
              </v:shape>
            </v:group>
            <v:group style="position:absolute;left:6246;top:-102;width:2;height:57" coordorigin="6246,-102" coordsize="2,57">
              <v:shape style="position:absolute;left:6246;top:-102;width:2;height:57" coordorigin="6246,-102" coordsize="0,57" path="m6246,-46l6246,-102e" filled="false" stroked="true" strokeweight=".199pt" strokecolor="#939598">
                <v:path arrowok="t"/>
              </v:shape>
            </v:group>
            <v:group style="position:absolute;left:6461;top:-102;width:2;height:57" coordorigin="6461,-102" coordsize="2,57">
              <v:shape style="position:absolute;left:6461;top:-102;width:2;height:57" coordorigin="6461,-102" coordsize="0,57" path="m6461,-46l6461,-102e" filled="false" stroked="true" strokeweight=".199pt" strokecolor="#939598">
                <v:path arrowok="t"/>
              </v:shape>
            </v:group>
            <v:group style="position:absolute;left:6569;top:-102;width:2;height:57" coordorigin="6569,-102" coordsize="2,57">
              <v:shape style="position:absolute;left:6569;top:-102;width:2;height:57" coordorigin="6569,-102" coordsize="0,57" path="m6569,-46l6569,-102e" filled="false" stroked="true" strokeweight=".199pt" strokecolor="#939598">
                <v:path arrowok="t"/>
              </v:shape>
            </v:group>
            <v:group style="position:absolute;left:6676;top:-102;width:2;height:57" coordorigin="6676,-102" coordsize="2,57">
              <v:shape style="position:absolute;left:6676;top:-102;width:2;height:57" coordorigin="6676,-102" coordsize="0,57" path="m6676,-46l6676,-102e" filled="false" stroked="true" strokeweight=".199pt" strokecolor="#939598">
                <v:path arrowok="t"/>
              </v:shape>
            </v:group>
            <v:group style="position:absolute;left:6783;top:-102;width:2;height:57" coordorigin="6783,-102" coordsize="2,57">
              <v:shape style="position:absolute;left:6783;top:-102;width:2;height:57" coordorigin="6783,-102" coordsize="0,57" path="m6783,-46l6783,-102e" filled="false" stroked="true" strokeweight=".199pt" strokecolor="#939598">
                <v:path arrowok="t"/>
              </v:shape>
            </v:group>
            <v:group style="position:absolute;left:6998;top:-102;width:2;height:57" coordorigin="6998,-102" coordsize="2,57">
              <v:shape style="position:absolute;left:6998;top:-102;width:2;height:57" coordorigin="6998,-102" coordsize="0,57" path="m6998,-46l6998,-102e" filled="false" stroked="true" strokeweight=".199pt" strokecolor="#939598">
                <v:path arrowok="t"/>
              </v:shape>
            </v:group>
            <v:group style="position:absolute;left:7106;top:-102;width:2;height:57" coordorigin="7106,-102" coordsize="2,57">
              <v:shape style="position:absolute;left:7106;top:-102;width:2;height:57" coordorigin="7106,-102" coordsize="0,57" path="m7106,-46l7106,-102e" filled="false" stroked="true" strokeweight=".199pt" strokecolor="#939598">
                <v:path arrowok="t"/>
              </v:shape>
            </v:group>
            <v:group style="position:absolute;left:7213;top:-102;width:2;height:57" coordorigin="7213,-102" coordsize="2,57">
              <v:shape style="position:absolute;left:7213;top:-102;width:2;height:57" coordorigin="7213,-102" coordsize="0,57" path="m7213,-46l7213,-102e" filled="false" stroked="true" strokeweight=".199pt" strokecolor="#939598">
                <v:path arrowok="t"/>
              </v:shape>
            </v:group>
            <v:group style="position:absolute;left:7320;top:-102;width:2;height:57" coordorigin="7320,-102" coordsize="2,57">
              <v:shape style="position:absolute;left:7320;top:-102;width:2;height:57" coordorigin="7320,-102" coordsize="0,57" path="m7320,-46l7320,-102e" filled="false" stroked="true" strokeweight=".199pt" strokecolor="#939598">
                <v:path arrowok="t"/>
              </v:shape>
            </v:group>
            <v:group style="position:absolute;left:7535;top:-102;width:2;height:57" coordorigin="7535,-102" coordsize="2,57">
              <v:shape style="position:absolute;left:7535;top:-102;width:2;height:57" coordorigin="7535,-102" coordsize="0,57" path="m7535,-46l7535,-102e" filled="false" stroked="true" strokeweight=".199pt" strokecolor="#939598">
                <v:path arrowok="t"/>
              </v:shape>
            </v:group>
            <v:group style="position:absolute;left:7643;top:-102;width:2;height:57" coordorigin="7643,-102" coordsize="2,57">
              <v:shape style="position:absolute;left:7643;top:-102;width:2;height:57" coordorigin="7643,-102" coordsize="0,57" path="m7643,-46l7643,-102e" filled="false" stroked="true" strokeweight=".199pt" strokecolor="#939598">
                <v:path arrowok="t"/>
              </v:shape>
            </v:group>
            <v:group style="position:absolute;left:7750;top:-102;width:2;height:57" coordorigin="7750,-102" coordsize="2,57">
              <v:shape style="position:absolute;left:7750;top:-102;width:2;height:57" coordorigin="7750,-102" coordsize="0,57" path="m7750,-46l7750,-102e" filled="false" stroked="true" strokeweight=".199pt" strokecolor="#939598">
                <v:path arrowok="t"/>
              </v:shape>
            </v:group>
            <v:group style="position:absolute;left:7857;top:-102;width:2;height:57" coordorigin="7857,-102" coordsize="2,57">
              <v:shape style="position:absolute;left:7857;top:-102;width:2;height:57" coordorigin="7857,-102" coordsize="0,57" path="m7857,-46l7857,-102e" filled="false" stroked="true" strokeweight=".199pt" strokecolor="#939598">
                <v:path arrowok="t"/>
              </v:shape>
            </v:group>
            <v:group style="position:absolute;left:2058;top:-116;width:2;height:86" coordorigin="2058,-116" coordsize="2,86">
              <v:shape style="position:absolute;left:2058;top:-116;width:2;height:86" coordorigin="2058,-116" coordsize="0,86" path="m2058,-31l2058,-116e" filled="false" stroked="true" strokeweight=".199pt" strokecolor="#939598">
                <v:path arrowok="t"/>
              </v:shape>
            </v:group>
            <v:group style="position:absolute;left:2595;top:-116;width:2;height:86" coordorigin="2595,-116" coordsize="2,86">
              <v:shape style="position:absolute;left:2595;top:-116;width:2;height:86" coordorigin="2595,-116" coordsize="0,86" path="m2595,-31l2595,-116e" filled="false" stroked="true" strokeweight=".199pt" strokecolor="#939598">
                <v:path arrowok="t"/>
              </v:shape>
            </v:group>
            <v:group style="position:absolute;left:3132;top:-116;width:2;height:86" coordorigin="3132,-116" coordsize="2,86">
              <v:shape style="position:absolute;left:3132;top:-116;width:2;height:86" coordorigin="3132,-116" coordsize="0,86" path="m3132,-31l3132,-116e" filled="false" stroked="true" strokeweight=".199pt" strokecolor="#939598">
                <v:path arrowok="t"/>
              </v:shape>
            </v:group>
            <v:group style="position:absolute;left:3669;top:-116;width:2;height:86" coordorigin="3669,-116" coordsize="2,86">
              <v:shape style="position:absolute;left:3669;top:-116;width:2;height:86" coordorigin="3669,-116" coordsize="0,86" path="m3669,-31l3669,-116e" filled="false" stroked="true" strokeweight=".199pt" strokecolor="#939598">
                <v:path arrowok="t"/>
              </v:shape>
            </v:group>
            <v:group style="position:absolute;left:4206;top:-116;width:2;height:86" coordorigin="4206,-116" coordsize="2,86">
              <v:shape style="position:absolute;left:4206;top:-116;width:2;height:86" coordorigin="4206,-116" coordsize="0,86" path="m4206,-31l4206,-116e" filled="false" stroked="true" strokeweight=".199pt" strokecolor="#939598">
                <v:path arrowok="t"/>
              </v:shape>
            </v:group>
            <v:group style="position:absolute;left:4743;top:-116;width:2;height:86" coordorigin="4743,-116" coordsize="2,86">
              <v:shape style="position:absolute;left:4743;top:-116;width:2;height:86" coordorigin="4743,-116" coordsize="0,86" path="m4743,-31l4743,-116e" filled="false" stroked="true" strokeweight=".199pt" strokecolor="#939598">
                <v:path arrowok="t"/>
              </v:shape>
            </v:group>
            <v:group style="position:absolute;left:5280;top:-116;width:2;height:86" coordorigin="5280,-116" coordsize="2,86">
              <v:shape style="position:absolute;left:5280;top:-116;width:2;height:86" coordorigin="5280,-116" coordsize="0,86" path="m5280,-31l5280,-116e" filled="false" stroked="true" strokeweight=".199pt" strokecolor="#939598">
                <v:path arrowok="t"/>
              </v:shape>
            </v:group>
            <v:group style="position:absolute;left:5817;top:-116;width:2;height:86" coordorigin="5817,-116" coordsize="2,86">
              <v:shape style="position:absolute;left:5817;top:-116;width:2;height:86" coordorigin="5817,-116" coordsize="0,86" path="m5817,-31l5817,-116e" filled="false" stroked="true" strokeweight=".199pt" strokecolor="#939598">
                <v:path arrowok="t"/>
              </v:shape>
            </v:group>
            <v:group style="position:absolute;left:6354;top:-116;width:2;height:86" coordorigin="6354,-116" coordsize="2,86">
              <v:shape style="position:absolute;left:6354;top:-116;width:2;height:86" coordorigin="6354,-116" coordsize="0,86" path="m6354,-31l6354,-116e" filled="false" stroked="true" strokeweight=".199pt" strokecolor="#939598">
                <v:path arrowok="t"/>
              </v:shape>
            </v:group>
            <v:group style="position:absolute;left:6891;top:-116;width:2;height:86" coordorigin="6891,-116" coordsize="2,86">
              <v:shape style="position:absolute;left:6891;top:-116;width:2;height:86" coordorigin="6891,-116" coordsize="0,86" path="m6891,-31l6891,-116e" filled="false" stroked="true" strokeweight=".199pt" strokecolor="#939598">
                <v:path arrowok="t"/>
              </v:shape>
            </v:group>
            <v:group style="position:absolute;left:7428;top:-116;width:2;height:86" coordorigin="7428,-116" coordsize="2,86">
              <v:shape style="position:absolute;left:7428;top:-116;width:2;height:86" coordorigin="7428,-116" coordsize="0,86" path="m7428,-31l7428,-116e" filled="false" stroked="true" strokeweight=".199pt" strokecolor="#939598">
                <v:path arrowok="t"/>
              </v:shape>
            </v:group>
            <v:group style="position:absolute;left:7965;top:-116;width:2;height:86" coordorigin="7965,-116" coordsize="2,86">
              <v:shape style="position:absolute;left:7965;top:-116;width:2;height:86" coordorigin="7965,-116" coordsize="0,86" path="m7965,-31l7965,-116e" filled="false" stroked="true" strokeweight=".199pt" strokecolor="#939598">
                <v:path arrowok="t"/>
              </v:shape>
            </v:group>
            <v:group style="position:absolute;left:2030;top:-242;width:57;height:2" coordorigin="2030,-242" coordsize="57,2">
              <v:shape style="position:absolute;left:2030;top:-242;width:57;height:2" coordorigin="2030,-242" coordsize="57,0" path="m2030,-242l2087,-242e" filled="false" stroked="true" strokeweight=".199pt" strokecolor="#939598">
                <v:path arrowok="t"/>
              </v:shape>
            </v:group>
            <v:group style="position:absolute;left:2030;top:-570;width:57;height:2" coordorigin="2030,-570" coordsize="57,2">
              <v:shape style="position:absolute;left:2030;top:-570;width:57;height:2" coordorigin="2030,-570" coordsize="57,0" path="m2030,-570l2087,-570e" filled="false" stroked="true" strokeweight=".199pt" strokecolor="#939598">
                <v:path arrowok="t"/>
              </v:shape>
            </v:group>
            <v:group style="position:absolute;left:2030;top:-899;width:57;height:2" coordorigin="2030,-899" coordsize="57,2">
              <v:shape style="position:absolute;left:2030;top:-899;width:57;height:2" coordorigin="2030,-899" coordsize="57,0" path="m2030,-899l2087,-899e" filled="false" stroked="true" strokeweight=".199pt" strokecolor="#939598">
                <v:path arrowok="t"/>
              </v:shape>
            </v:group>
            <v:group style="position:absolute;left:2016;top:-77;width:86;height:2" coordorigin="2016,-77" coordsize="86,2">
              <v:shape style="position:absolute;left:2016;top:-77;width:86;height:2" coordorigin="2016,-77" coordsize="86,0" path="m2016,-77l2101,-77e" filled="false" stroked="true" strokeweight=".199pt" strokecolor="#939598">
                <v:path arrowok="t"/>
              </v:shape>
            </v:group>
            <v:group style="position:absolute;left:2016;top:-406;width:86;height:2" coordorigin="2016,-406" coordsize="86,2">
              <v:shape style="position:absolute;left:2016;top:-406;width:86;height:2" coordorigin="2016,-406" coordsize="86,0" path="m2016,-406l2101,-406e" filled="false" stroked="true" strokeweight=".199pt" strokecolor="#939598">
                <v:path arrowok="t"/>
              </v:shape>
            </v:group>
            <v:group style="position:absolute;left:2016;top:-734;width:86;height:2" coordorigin="2016,-734" coordsize="86,2">
              <v:shape style="position:absolute;left:2016;top:-734;width:86;height:2" coordorigin="2016,-734" coordsize="86,0" path="m2016,-734l2101,-734e" filled="false" stroked="true" strokeweight=".199pt" strokecolor="#939598">
                <v:path arrowok="t"/>
              </v:shape>
            </v:group>
            <v:group style="position:absolute;left:2016;top:-1063;width:86;height:2" coordorigin="2016,-1063" coordsize="86,2">
              <v:shape style="position:absolute;left:2016;top:-1063;width:86;height:2" coordorigin="2016,-1063" coordsize="86,0" path="m2016,-1063l2101,-1063e" filled="false" stroked="true" strokeweight=".199pt" strokecolor="#939598">
                <v:path arrowok="t"/>
              </v:shape>
            </v:group>
            <v:group style="position:absolute;left:2058;top:-74;width:5867;height:2" coordorigin="2058,-74" coordsize="5867,2">
              <v:shape style="position:absolute;left:2058;top:-74;width:5867;height:2" coordorigin="2058,-74" coordsize="5867,0" path="m2058,-74l7925,-74e" filled="false" stroked="true" strokeweight=".398pt" strokecolor="#231f20">
                <v:path arrowok="t"/>
              </v:shape>
            </v:group>
            <v:group style="position:absolute;left:7901;top:-106;width:64;height:64" coordorigin="7901,-106" coordsize="64,64">
              <v:shape style="position:absolute;left:7901;top:-106;width:64;height:64" coordorigin="7901,-106" coordsize="64,64" path="m7901,-106l7925,-74,7901,-42,7965,-74,7901,-106xe" filled="true" fillcolor="#231f20" stroked="false">
                <v:path arrowok="t"/>
                <v:fill type="solid"/>
              </v:shape>
            </v:group>
            <v:group style="position:absolute;left:2058;top:-1122;width:2;height:1048" coordorigin="2058,-1122" coordsize="2,1048">
              <v:shape style="position:absolute;left:2058;top:-1122;width:2;height:1048" coordorigin="2058,-1122" coordsize="0,1048" path="m2058,-74l2058,-1122e" filled="false" stroked="true" strokeweight=".398pt" strokecolor="#231f20">
                <v:path arrowok="t"/>
              </v:shape>
            </v:group>
            <v:group style="position:absolute;left:2026;top:-1162;width:64;height:64" coordorigin="2026,-1162" coordsize="64,64">
              <v:shape style="position:absolute;left:2026;top:-1162;width:64;height:64" coordorigin="2026,-1162" coordsize="64,64" path="m2058,-1162l2026,-1098,2058,-1122,2078,-1122,2058,-1162xe" filled="true" fillcolor="#231f20" stroked="false">
                <v:path arrowok="t"/>
                <v:fill type="solid"/>
              </v:shape>
              <v:shape style="position:absolute;left:2026;top:-1162;width:64;height:64" coordorigin="2026,-1162" coordsize="64,64" path="m2078,-1122l2058,-1122,2090,-1098,2078,-1122xe" filled="true" fillcolor="#231f20" stroked="false">
                <v:path arrowok="t"/>
                <v:fill type="solid"/>
              </v:shape>
            </v:group>
            <v:group style="position:absolute;left:2058;top:-1035;width:5907;height:959" coordorigin="2058,-1035" coordsize="5907,959">
              <v:shape style="position:absolute;left:2058;top:-1035;width:5907;height:959" coordorigin="2058,-1035" coordsize="5907,959" path="m2058,-77l2067,-77,3130,-77,3138,-811,3147,-1005,3155,-1031,3164,-1035,3172,-1035,3180,-1035,3189,-1035,3197,-1035,3206,-1035,3214,-1035,3223,-1035,3231,-1035,3240,-1035,3248,-1035,3256,-1034,3265,-1034,3273,-1034,3282,-1034,3290,-1034,3299,-1034,3307,-1034,3315,-1034,3324,-1034,3332,-1033,3341,-1033,3349,-1033,3358,-1033,3366,-1033,3375,-1033,3383,-1033,3391,-1033,3400,-1033,3408,-1032,3417,-1032,3425,-1032,3434,-1032,3442,-1032,3450,-1032,3459,-1032,3467,-1032,3476,-1031,3484,-1031,3493,-1031,3501,-1031,3510,-1031,3518,-1031,3526,-1031,3535,-1030,3543,-1030,3552,-1030,3560,-1030,3569,-1030,3577,-1030,3585,-1030,3594,-1030,3602,-1029,3611,-1029,3619,-1029,3628,-1029,3636,-1029,3645,-1029,3653,-1029,3661,-1028,3670,-1028,3678,-1028,3687,-1028,3695,-1028,3704,-1028,3712,-1028,3721,-1027,3729,-1027,3737,-1027,3746,-1027,3754,-1027,3763,-1027,3771,-1026,3780,-1026,3788,-1026,3796,-1026,3805,-1026,3813,-1026,3822,-1026,3830,-1025,3839,-1025,3847,-1025,3856,-1025,3864,-1025,3872,-1025,3881,-1024,3889,-1024,3898,-1024,3906,-1024,3915,-1024,3923,-1024,3931,-1024,3940,-1023,3948,-1023,3957,-1023,3965,-1023,3974,-1023,3982,-1023,3991,-1022,3999,-1022,4007,-1022,4016,-1022,4024,-1022,4033,-1022,4041,-1021,4050,-1021,4058,-1021,4066,-1021,4075,-1021,4083,-1020,4092,-1020,4100,-1020,4109,-1020,4117,-1020,4126,-1020,4134,-1019,4142,-1019,4151,-1019,4159,-1019,4168,-1019,4176,-1019,4185,-1018,4193,-1018,4201,-1018,4210,-1018,4218,-1018,4227,-1017,4235,-1017,4244,-1017,4252,-1017,4261,-1017,4269,-1017,4277,-1016,4286,-1016,4294,-1016,4303,-1016,4311,-1016,4320,-1015,4328,-1015,4336,-1015,4345,-1015,4353,-1015,4362,-1015,4370,-1014,4379,-1014,4387,-1014,4396,-1014,4404,-1014,4412,-1013,4421,-1013,4429,-1013,4438,-1013,4446,-1013,4455,-1012,4463,-1012,4471,-1012,4480,-1012,4488,-1012,4497,-1011,4505,-1011,4514,-1011,4522,-1011,4531,-1011,4539,-1010,4547,-1010,4556,-1010,4564,-1010,4573,-1010,4581,-1010,4590,-1009,4598,-1009,4606,-1009,4615,-1009,4623,-1009,4632,-1008,4640,-1008,4649,-1008,4657,-1008,4666,-1008,4674,-1007,4682,-1007,4691,-1007,4699,-1007,4708,-1006,4716,-1006,4725,-1006,4733,-1006,4741,-1006,4750,-1005,4758,-1005,4767,-1005,4775,-1005,4784,-1005,4792,-1004,4801,-1004,4809,-1004,4817,-1004,4826,-1004,4834,-1003,4843,-1003,4851,-1003,4860,-1003,4868,-1003,4876,-1002,4885,-1002,4893,-1002,4902,-1002,4910,-1002,4919,-1001,4927,-1001,4936,-1001,4944,-1001,4952,-1000,4961,-1000,4969,-1000,4978,-1000,4986,-1000,4995,-999,5003,-999,5011,-999,5020,-999,5028,-999,5037,-998,5045,-998,5054,-998,5062,-998,5071,-997,5079,-997,5087,-997,5096,-997,5104,-997,5113,-996,5121,-996,5130,-996,5138,-996,5146,-996,5155,-995,5163,-995,5172,-995,5180,-995,5189,-994,5197,-994,5206,-994,5214,-994,5222,-994,5231,-993,5239,-993,5248,-993,5256,-993,5265,-992,5273,-992,5281,-992,5290,-992,5298,-992,5307,-991,5315,-991,5324,-991,5332,-991,5341,-990,5349,-990,5357,-990,5366,-990,5374,-990,5383,-989,5391,-989,5400,-989,5408,-989,5416,-988,5425,-988,5433,-988,5442,-988,5450,-988,5459,-987,5467,-987,5476,-987,5484,-987,5492,-986,5501,-986,5509,-986,5518,-986,5526,-986,5535,-985,5543,-985,5551,-985,5560,-985,5568,-984,5577,-984,5585,-984,5594,-984,5602,-983,5611,-983,5619,-983,5627,-983,5636,-983,5644,-982,5653,-982,5661,-982,5670,-982,5678,-981,5686,-981,5695,-981,5703,-981,5712,-981,5720,-980,5729,-980,5737,-980,5746,-980,5754,-979,5762,-979,5771,-979,5779,-979,5788,-978,5796,-978,5805,-978,5813,-978,5821,-977,5830,-977,5838,-977,5847,-977,5855,-977,5864,-976,5872,-976,5881,-976,5889,-976,5897,-975,5906,-975,5914,-975,5923,-975,5931,-974,5940,-974,5948,-974,5956,-974,5965,-974,5973,-973,5982,-973,5990,-973,5999,-973,6007,-972,6016,-972,6024,-972,6032,-972,6041,-971,6049,-971,6058,-971,6066,-971,6075,-970,6083,-970,6092,-970,6100,-970,6108,-970,6117,-969,6125,-969,6134,-969,6142,-969,6151,-968,6159,-968,6167,-968,6176,-968,6184,-967,6193,-967,6201,-967,6210,-967,6218,-966,6227,-966,6235,-966,6243,-966,6252,-965,6260,-965,6269,-965,6277,-965,6319,-964,6328,-963,6336,-963,6345,-963,6353,-963,6362,-962,6370,-962,6378,-962,6387,-962,6395,-961,6404,-961,6412,-961,6421,-961,6429,-960,6437,-960,6446,-960,6454,-960,6463,-959,6471,-959,6480,-959,6522,-958,6530,-957,6539,-957,6547,-957,6556,-957,6564,-957,6572,-956,6581,-956,6589,-956,6598,-956,6606,-955,6615,-955,6623,-955,6632,-955,6640,-954,6648,-954,6657,-954,6665,-954,6674,-953,6682,-953,6691,-953,6699,-953,6707,-952,6716,-952,6724,-952,6733,-952,6741,-951,6750,-951,6758,-951,6767,-951,6775,-950,6783,-950,6792,-950,6800,-950,6809,-949,6817,-949,6826,-949,6834,-949,6842,-948,6851,-948,6859,-948,6868,-948,6876,-947,6885,-947,6893,-947,6902,-947,6910,-946,6918,-946,6927,-946,6935,-946,6944,-946,6952,-945,6961,-945,6969,-945,6977,-945,6986,-944,6994,-944,7003,-944,7011,-944,7020,-943,7028,-943,7037,-943,7045,-943,7053,-942,7062,-942,7070,-942,7079,-942,7087,-941,7096,-941,7104,-941,7112,-941,7121,-940,7129,-940,7138,-940,7146,-940,7155,-939,7163,-939,7172,-939,7180,-939,7188,-938,7197,-938,7205,-938,7214,-938,7222,-937,7231,-937,7239,-937,7247,-937,7256,-936,7264,-936,7273,-936,7281,-936,7290,-935,7298,-935,7307,-935,7315,-935,7323,-934,7332,-934,7340,-934,7349,-934,7357,-933,7366,-933,7374,-933,7382,-933,7391,-932,7399,-932,7408,-932,7416,-932,7425,-931,7433,-931,7442,-931,7450,-931,7458,-930,7467,-930,7475,-930,7484,-930,7492,-929,7501,-929,7509,-929,7517,-929,7526,-928,7534,-928,7543,-928,7551,-928,7560,-927,7568,-927,7577,-927,7585,-926,7593,-926,7602,-926,7610,-925,7619,-925,7627,-925,7636,-924,7644,-924,7652,-924,7661,-923,7669,-923,7678,-923,7686,-922,7695,-922,7703,-922,7712,-921,7720,-921,7728,-921,7737,-920,7745,-920,7754,-920,7762,-919,7771,-919,7779,-919,7787,-918,7796,-918,7804,-918,7813,-917,7821,-917,7830,-917,7838,-916,7847,-916,7855,-916,7863,-915,7872,-915,7880,-915,7889,-915,7897,-914,7906,-914,7914,-914,7922,-913,7931,-913,7939,-913,7948,-912,7956,-912,7965,-912e" filled="false" stroked="true" strokeweight=".797pt" strokecolor="#231f20">
                <v:path arrowok="t"/>
              </v:shape>
            </v:group>
            <v:group style="position:absolute;left:2058;top:-1063;width:5907;height:986" coordorigin="2058,-1063" coordsize="5907,986">
              <v:shape style="position:absolute;left:2058;top:-1063;width:5907;height:986" coordorigin="2058,-1063" coordsize="5907,986" path="m2058,-77l2067,-77,3130,-77,3138,-1063,3147,-1063,3155,-1062,3164,-1062,3172,-1062,3180,-1061,3189,-1061,3197,-1061,3206,-1061,3214,-1060,3223,-1060,3231,-1060,3240,-1060,3248,-1059,3256,-1059,3265,-1059,3273,-1059,3282,-1058,3290,-1058,3299,-1058,3307,-1058,3315,-1057,3324,-1057,3332,-1057,3341,-1057,3349,-1056,3358,-1056,3366,-1056,3375,-1056,3383,-1055,3391,-1055,3400,-1055,3408,-1055,3417,-1054,3425,-1054,3434,-1054,3442,-1053,3450,-1053,3459,-1053,3467,-1053,3476,-1052,3484,-1052,3493,-1052,3501,-1052,3510,-1051,3518,-1051,3526,-1051,3535,-1051,3543,-1050,3552,-1050,3560,-1050,3569,-1050,3577,-1049,3585,-1049,3594,-1049,3602,-1049,3611,-1048,3619,-1048,3628,-1048,3636,-1048,3645,-1047,3653,-1047,3661,-1047,3670,-1047,3678,-1046,3687,-1046,3695,-1046,3704,-1045,3712,-1045,3721,-1045,3729,-1045,3737,-1044,3746,-1044,3754,-1044,3763,-1044,3771,-1043,3780,-1043,3788,-1043,3796,-1043,3805,-1042,3813,-1042,3822,-1042,3830,-1042,3839,-1041,3847,-1041,3856,-1041,3864,-1041,3872,-1040,3881,-1040,3889,-1040,3898,-1040,3906,-1039,3915,-1039,3957,-1038,3965,-1037,3974,-1037,3982,-1037,3991,-1037,3999,-1036,4007,-1036,4016,-1036,4024,-1036,4033,-1035,4041,-1035,4050,-1035,4058,-1035,4066,-1034,4075,-1034,4083,-1034,4092,-1034,4100,-1033,4109,-1033,4117,-1033,4126,-1033,4134,-1032,4142,-1032,4151,-1032,4159,-1032,4168,-1031,4176,-1031,4185,-1031,4193,-1031,4201,-1030,4210,-1030,4218,-1030,4227,-1029,4235,-1029,4244,-1029,4252,-1029,4261,-1028,4269,-1028,4277,-1028,4286,-1028,4294,-1027,4303,-1027,4311,-1027,4320,-1027,4328,-1026,4336,-1026,4345,-1026,4353,-1026,4362,-1025,4370,-1025,4379,-1025,4387,-1025,4396,-1024,4404,-1024,4412,-1024,4421,-1024,4429,-1023,4438,-1023,4446,-1023,4455,-1023,4463,-1022,4471,-1022,4480,-1022,4488,-1021,4497,-1021,4505,-1021,4514,-1021,4522,-1020,4531,-1020,4539,-1020,4547,-1020,4556,-1019,4564,-1019,4573,-1019,4581,-1019,4590,-1018,4598,-1018,4606,-1018,4615,-1018,4623,-1017,4632,-1017,4640,-1017,4649,-1017,4657,-1016,4666,-1016,4674,-1016,4682,-1016,4691,-1015,4699,-1015,4708,-1015,4716,-1015,4725,-1014,4733,-1014,4741,-1014,4750,-1013,4758,-1013,4767,-1013,4775,-1013,4784,-1012,4792,-1012,4801,-1012,4809,-1012,4817,-1011,4826,-1011,4834,-1011,4843,-1011,4851,-1010,4860,-1010,4868,-1010,4876,-1010,4885,-1009,4893,-1009,4902,-1009,4910,-1009,4919,-1008,4927,-1008,4936,-1008,4944,-1008,4952,-1007,4961,-1007,4969,-1007,4978,-1007,4986,-1006,4995,-1006,5003,-1006,5011,-1005,5020,-1005,5028,-1005,5037,-1005,5045,-1004,5054,-1004,5062,-1004,5071,-1004,5079,-1003,5087,-1003,5096,-1003,5104,-1003,5113,-1002,5121,-1002,5130,-1002,5138,-1002,5146,-1001,5155,-1001,5163,-1001,5172,-1001,5180,-1000,5189,-1000,5197,-1000,5206,-1000,5214,-999,5222,-999,5231,-999,5239,-999,5248,-998,5256,-998,5265,-998,5273,-997,5281,-997,5290,-997,5298,-997,5307,-996,5315,-996,5324,-996,5332,-996,5341,-995,5349,-995,5357,-995,5366,-995,5374,-994,5383,-994,5391,-994,5400,-994,5408,-993,5416,-993,5425,-993,5433,-993,5442,-992,5450,-992,5459,-992,5467,-992,5476,-991,5484,-991,5492,-991,5501,-991,5509,-990,5518,-990,5526,-990,5535,-989,5543,-989,5551,-989,5560,-989,5568,-988,5577,-988,5585,-988,5594,-988,5602,-987,5611,-987,5619,-987,5627,-987,5636,-986,5644,-986,5653,-986,5661,-986,5670,-985,5678,-985,5686,-985,5695,-985,5703,-984,5712,-984,5720,-984,5729,-984,5737,-983,5746,-983,5754,-983,5762,-982,5771,-982,5779,-982,5788,-982,5796,-981,5805,-981,5813,-981,5821,-981,5830,-980,5838,-980,5847,-980,5855,-980,5864,-979,5872,-979,5881,-979,5889,-979,5897,-978,5906,-978,5914,-978,5923,-978,5931,-977,5940,-977,5948,-977,5956,-977,5965,-976,5973,-976,5982,-976,5990,-976,5999,-975,6007,-975,6016,-975,6024,-974,6032,-974,6041,-974,6049,-974,6058,-973,6066,-973,6075,-973,6083,-973,6092,-972,6100,-972,6108,-972,6117,-972,6125,-971,6134,-971,6142,-971,6151,-971,6159,-970,6167,-970,6176,-970,6184,-970,6193,-969,6201,-969,6210,-969,6218,-969,6227,-968,6235,-968,6243,-968,6252,-968,6260,-967,6269,-967,6277,-967,6286,-966,6294,-966,6302,-966,6311,-966,6319,-965,6328,-965,6336,-965,6345,-965,6353,-964,6362,-964,6370,-964,6378,-964,6387,-963,6395,-963,6404,-963,6412,-963,6421,-962,6429,-962,6437,-962,6446,-962,6454,-961,6463,-961,6471,-961,6480,-961,6488,-960,6497,-960,6505,-960,6513,-960,6522,-959,6530,-959,6539,-959,6547,-958,6556,-958,6564,-958,6572,-958,6581,-957,6589,-957,6598,-957,6606,-957,6615,-956,6623,-956,6632,-956,6640,-956,6648,-955,6657,-955,6665,-955,6674,-955,6682,-954,6691,-954,6699,-954,6707,-954,6716,-953,6724,-953,6733,-953,6741,-953,6750,-952,6758,-952,6767,-952,6775,-952,6783,-951,6792,-951,6800,-951,6809,-950,6817,-950,6826,-950,6834,-950,6842,-949,6851,-949,6859,-949,6868,-949,6876,-948,6885,-948,6893,-948,6902,-948,6910,-947,6918,-947,6927,-947,6935,-947,6944,-946,6952,-946,6961,-946,6969,-946,6977,-945,6986,-945,6994,-945,7003,-945,7011,-944,7020,-944,7028,-944,7037,-944,7045,-943,7053,-943,7062,-943,7070,-942,7079,-942,7087,-942,7096,-942,7104,-941,7112,-941,7121,-941,7129,-941,7138,-940,7146,-940,7155,-940,7163,-940,7172,-939,7180,-939,7188,-939,7197,-939,7205,-938,7214,-938,7222,-938,7231,-938,7239,-937,7247,-937,7256,-937,7264,-937,7273,-936,7281,-936,7290,-936,7298,-936,7307,-935,7315,-935,7323,-935,7332,-934,7340,-934,7349,-934,7357,-934,7366,-933,7374,-933,7382,-933,7391,-933,7399,-932,7408,-932,7416,-932,7425,-932,7433,-931,7442,-931,7450,-931,7458,-931,7467,-930,7475,-930,7484,-930,7492,-930,7501,-929,7509,-929,7517,-929,7526,-929,7534,-928,7543,-928,7551,-928,7560,-928,7568,-927,7577,-927,7585,-927,7593,-926,7602,-926,7610,-926,7619,-926,7627,-925,7636,-925,7644,-925,7652,-925,7661,-924,7669,-924,7678,-924,7686,-924,7695,-923,7703,-923,7712,-923,7720,-923,7728,-922,7737,-922,7745,-922,7754,-922,7762,-921,7771,-921,7779,-921,7787,-921,7796,-920,7804,-920,7813,-920,7821,-920,7830,-919,7838,-919,7847,-919,7855,-918,7863,-918,7872,-918,7880,-918,7889,-917,7897,-917,7906,-917,7914,-917,7922,-916,7931,-916,7939,-916,7948,-916,7956,-915,7965,-915e" filled="false" stroked="true" strokeweight=".797pt" strokecolor="#231f20">
                <v:path arrowok="t"/>
                <v:stroke dashstyle="dash"/>
              </v:shape>
            </v:group>
            <v:group style="position:absolute;left:5766;top:-691;width:2077;height:527" coordorigin="5766,-691" coordsize="2077,527">
              <v:shape style="position:absolute;left:5766;top:-691;width:2077;height:527" coordorigin="5766,-691" coordsize="2077,527" path="m5766,-165l7843,-165,7843,-691,5766,-691,5766,-165xe" filled="true" fillcolor="#ffffff" stroked="false">
                <v:path arrowok="t"/>
                <v:fill type="solid"/>
              </v:shape>
            </v:group>
            <v:group style="position:absolute;left:5766;top:-691;width:2077;height:527" coordorigin="5766,-691" coordsize="2077,527">
              <v:shape style="position:absolute;left:5766;top:-691;width:2077;height:527" coordorigin="5766,-691" coordsize="2077,527" path="m5766,-165l7843,-165,7843,-691,5766,-691,5766,-165xe" filled="false" stroked="true" strokeweight=".398pt" strokecolor="#231f20">
                <v:path arrowok="t"/>
              </v:shape>
            </v:group>
            <v:group style="position:absolute;left:5834;top:-540;width:341;height:2" coordorigin="5834,-540" coordsize="341,2">
              <v:shape style="position:absolute;left:5834;top:-540;width:341;height:2" coordorigin="5834,-540" coordsize="341,0" path="m5834,-540l6004,-540,6174,-540e" filled="false" stroked="true" strokeweight=".797pt" strokecolor="#231f20">
                <v:path arrowok="t"/>
              </v:shape>
              <v:shape style="position:absolute;left:2014;top:-1166;width:5959;height:113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143"/>
                        <w:ind w:left="0" w:right="285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16"/>
                        </w:rPr>
                        <w:t>Vitesse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moteur</w:t>
                      </w:r>
                      <w:r>
                        <w:rPr>
                          <w:rFonts w:ascii="Times New Roman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(rad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/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s)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340" w:val="left" w:leader="none"/>
                        </w:tabs>
                        <w:spacing w:before="38"/>
                        <w:ind w:left="0" w:right="227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w w:val="99"/>
                          <w:sz w:val="16"/>
                          <w:u w:val="dotted" w:color="231F20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  <w:u w:val="dotted" w:color="231F20"/>
                        </w:rPr>
                        <w:tab/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sz w:val="16"/>
                        </w:rPr>
                        <w:t>Vitesse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consigne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(rad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/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s)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440.866913pt;margin-top:-58.276733pt;width:71pt;height:56.85pt;mso-position-horizontal-relative:page;mso-position-vertical-relative:paragraph;z-index:3664" coordorigin="8817,-1166" coordsize="1420,1137">
            <v:group style="position:absolute;left:8862;top:-1162;width:2;height:1088" coordorigin="8862,-1162" coordsize="2,1088">
              <v:shape style="position:absolute;left:8862;top:-1162;width:2;height:1088" coordorigin="8862,-1162" coordsize="0,1088" path="m8862,-74l8862,-1162e" filled="false" stroked="true" strokeweight=".398pt" strokecolor="#c7c8ca">
                <v:path arrowok="t"/>
              </v:shape>
            </v:group>
            <v:group style="position:absolute;left:9205;top:-1162;width:2;height:1088" coordorigin="9205,-1162" coordsize="2,1088">
              <v:shape style="position:absolute;left:9205;top:-1162;width:2;height:1088" coordorigin="9205,-1162" coordsize="0,1088" path="m9205,-74l9205,-1162e" filled="false" stroked="true" strokeweight=".398pt" strokecolor="#c7c8ca">
                <v:path arrowok="t"/>
              </v:shape>
            </v:group>
            <v:group style="position:absolute;left:9547;top:-1162;width:2;height:1088" coordorigin="9547,-1162" coordsize="2,1088">
              <v:shape style="position:absolute;left:9547;top:-1162;width:2;height:1088" coordorigin="9547,-1162" coordsize="0,1088" path="m9547,-74l9547,-1162e" filled="false" stroked="true" strokeweight=".398pt" strokecolor="#c7c8ca">
                <v:path arrowok="t"/>
              </v:shape>
            </v:group>
            <v:group style="position:absolute;left:9890;top:-1162;width:2;height:1088" coordorigin="9890,-1162" coordsize="2,1088">
              <v:shape style="position:absolute;left:9890;top:-1162;width:2;height:1088" coordorigin="9890,-1162" coordsize="0,1088" path="m9890,-74l9890,-1162e" filled="false" stroked="true" strokeweight=".398pt" strokecolor="#c7c8ca">
                <v:path arrowok="t"/>
              </v:shape>
            </v:group>
            <v:group style="position:absolute;left:10233;top:-1162;width:2;height:1088" coordorigin="10233,-1162" coordsize="2,1088">
              <v:shape style="position:absolute;left:10233;top:-1162;width:2;height:1088" coordorigin="10233,-1162" coordsize="0,1088" path="m10233,-74l10233,-1162e" filled="false" stroked="true" strokeweight=".398pt" strokecolor="#c7c8ca">
                <v:path arrowok="t"/>
              </v:shape>
            </v:group>
            <v:group style="position:absolute;left:8862;top:-77;width:1372;height:2" coordorigin="8862,-77" coordsize="1372,2">
              <v:shape style="position:absolute;left:8862;top:-77;width:1372;height:2" coordorigin="8862,-77" coordsize="1372,0" path="m8862,-77l10233,-77e" filled="false" stroked="true" strokeweight=".398pt" strokecolor="#c7c8ca">
                <v:path arrowok="t"/>
              </v:shape>
            </v:group>
            <v:group style="position:absolute;left:8862;top:-406;width:1372;height:2" coordorigin="8862,-406" coordsize="1372,2">
              <v:shape style="position:absolute;left:8862;top:-406;width:1372;height:2" coordorigin="8862,-406" coordsize="1372,0" path="m8862,-406l10233,-406e" filled="false" stroked="true" strokeweight=".398pt" strokecolor="#c7c8ca">
                <v:path arrowok="t"/>
              </v:shape>
            </v:group>
            <v:group style="position:absolute;left:8862;top:-734;width:1372;height:2" coordorigin="8862,-734" coordsize="1372,2">
              <v:shape style="position:absolute;left:8862;top:-734;width:1372;height:2" coordorigin="8862,-734" coordsize="1372,0" path="m8862,-734l10233,-734e" filled="false" stroked="true" strokeweight=".398pt" strokecolor="#c7c8ca">
                <v:path arrowok="t"/>
              </v:shape>
            </v:group>
            <v:group style="position:absolute;left:8862;top:-1063;width:1372;height:2" coordorigin="8862,-1063" coordsize="1372,2">
              <v:shape style="position:absolute;left:8862;top:-1063;width:1372;height:2" coordorigin="8862,-1063" coordsize="1372,0" path="m8862,-1063l10233,-1063e" filled="false" stroked="true" strokeweight=".398pt" strokecolor="#c7c8ca">
                <v:path arrowok="t"/>
              </v:shape>
            </v:group>
            <v:group style="position:absolute;left:8930;top:-102;width:2;height:57" coordorigin="8930,-102" coordsize="2,57">
              <v:shape style="position:absolute;left:8930;top:-102;width:2;height:57" coordorigin="8930,-102" coordsize="0,57" path="m8930,-46l8930,-102e" filled="false" stroked="true" strokeweight=".199pt" strokecolor="#939598">
                <v:path arrowok="t"/>
              </v:shape>
            </v:group>
            <v:group style="position:absolute;left:8999;top:-102;width:2;height:57" coordorigin="8999,-102" coordsize="2,57">
              <v:shape style="position:absolute;left:8999;top:-102;width:2;height:57" coordorigin="8999,-102" coordsize="0,57" path="m8999,-46l8999,-102e" filled="false" stroked="true" strokeweight=".199pt" strokecolor="#939598">
                <v:path arrowok="t"/>
              </v:shape>
            </v:group>
            <v:group style="position:absolute;left:9068;top:-102;width:2;height:57" coordorigin="9068,-102" coordsize="2,57">
              <v:shape style="position:absolute;left:9068;top:-102;width:2;height:57" coordorigin="9068,-102" coordsize="0,57" path="m9068,-46l9068,-102e" filled="false" stroked="true" strokeweight=".199pt" strokecolor="#939598">
                <v:path arrowok="t"/>
              </v:shape>
            </v:group>
            <v:group style="position:absolute;left:9136;top:-102;width:2;height:57" coordorigin="9136,-102" coordsize="2,57">
              <v:shape style="position:absolute;left:9136;top:-102;width:2;height:57" coordorigin="9136,-102" coordsize="0,57" path="m9136,-46l9136,-102e" filled="false" stroked="true" strokeweight=".199pt" strokecolor="#939598">
                <v:path arrowok="t"/>
              </v:shape>
            </v:group>
            <v:group style="position:absolute;left:9273;top:-102;width:2;height:57" coordorigin="9273,-102" coordsize="2,57">
              <v:shape style="position:absolute;left:9273;top:-102;width:2;height:57" coordorigin="9273,-102" coordsize="0,57" path="m9273,-46l9273,-102e" filled="false" stroked="true" strokeweight=".199pt" strokecolor="#939598">
                <v:path arrowok="t"/>
              </v:shape>
            </v:group>
            <v:group style="position:absolute;left:9342;top:-102;width:2;height:57" coordorigin="9342,-102" coordsize="2,57">
              <v:shape style="position:absolute;left:9342;top:-102;width:2;height:57" coordorigin="9342,-102" coordsize="0,57" path="m9342,-46l9342,-102e" filled="false" stroked="true" strokeweight=".199pt" strokecolor="#939598">
                <v:path arrowok="t"/>
              </v:shape>
            </v:group>
            <v:group style="position:absolute;left:9410;top:-102;width:2;height:57" coordorigin="9410,-102" coordsize="2,57">
              <v:shape style="position:absolute;left:9410;top:-102;width:2;height:57" coordorigin="9410,-102" coordsize="0,57" path="m9410,-46l9410,-102e" filled="false" stroked="true" strokeweight=".199pt" strokecolor="#939598">
                <v:path arrowok="t"/>
              </v:shape>
            </v:group>
            <v:group style="position:absolute;left:9479;top:-102;width:2;height:57" coordorigin="9479,-102" coordsize="2,57">
              <v:shape style="position:absolute;left:9479;top:-102;width:2;height:57" coordorigin="9479,-102" coordsize="0,57" path="m9479,-46l9479,-102e" filled="false" stroked="true" strokeweight=".199pt" strokecolor="#939598">
                <v:path arrowok="t"/>
              </v:shape>
            </v:group>
            <v:group style="position:absolute;left:9616;top:-102;width:2;height:57" coordorigin="9616,-102" coordsize="2,57">
              <v:shape style="position:absolute;left:9616;top:-102;width:2;height:57" coordorigin="9616,-102" coordsize="0,57" path="m9616,-46l9616,-102e" filled="false" stroked="true" strokeweight=".199pt" strokecolor="#939598">
                <v:path arrowok="t"/>
              </v:shape>
            </v:group>
            <v:group style="position:absolute;left:9685;top:-102;width:2;height:57" coordorigin="9685,-102" coordsize="2,57">
              <v:shape style="position:absolute;left:9685;top:-102;width:2;height:57" coordorigin="9685,-102" coordsize="0,57" path="m9685,-46l9685,-102e" filled="false" stroked="true" strokeweight=".199pt" strokecolor="#939598">
                <v:path arrowok="t"/>
              </v:shape>
            </v:group>
            <v:group style="position:absolute;left:9753;top:-102;width:2;height:57" coordorigin="9753,-102" coordsize="2,57">
              <v:shape style="position:absolute;left:9753;top:-102;width:2;height:57" coordorigin="9753,-102" coordsize="0,57" path="m9753,-46l9753,-102e" filled="false" stroked="true" strokeweight=".199pt" strokecolor="#939598">
                <v:path arrowok="t"/>
              </v:shape>
            </v:group>
            <v:group style="position:absolute;left:9822;top:-102;width:2;height:57" coordorigin="9822,-102" coordsize="2,57">
              <v:shape style="position:absolute;left:9822;top:-102;width:2;height:57" coordorigin="9822,-102" coordsize="0,57" path="m9822,-46l9822,-102e" filled="false" stroked="true" strokeweight=".199pt" strokecolor="#939598">
                <v:path arrowok="t"/>
              </v:shape>
            </v:group>
            <v:group style="position:absolute;left:9959;top:-102;width:2;height:57" coordorigin="9959,-102" coordsize="2,57">
              <v:shape style="position:absolute;left:9959;top:-102;width:2;height:57" coordorigin="9959,-102" coordsize="0,57" path="m9959,-46l9959,-102e" filled="false" stroked="true" strokeweight=".199pt" strokecolor="#939598">
                <v:path arrowok="t"/>
              </v:shape>
            </v:group>
            <v:group style="position:absolute;left:10027;top:-102;width:2;height:57" coordorigin="10027,-102" coordsize="2,57">
              <v:shape style="position:absolute;left:10027;top:-102;width:2;height:57" coordorigin="10027,-102" coordsize="0,57" path="m10027,-46l10027,-102e" filled="false" stroked="true" strokeweight=".199pt" strokecolor="#939598">
                <v:path arrowok="t"/>
              </v:shape>
            </v:group>
            <v:group style="position:absolute;left:10096;top:-102;width:2;height:57" coordorigin="10096,-102" coordsize="2,57">
              <v:shape style="position:absolute;left:10096;top:-102;width:2;height:57" coordorigin="10096,-102" coordsize="0,57" path="m10096,-46l10096,-102e" filled="false" stroked="true" strokeweight=".199pt" strokecolor="#939598">
                <v:path arrowok="t"/>
              </v:shape>
            </v:group>
            <v:group style="position:absolute;left:10164;top:-102;width:2;height:57" coordorigin="10164,-102" coordsize="2,57">
              <v:shape style="position:absolute;left:10164;top:-102;width:2;height:57" coordorigin="10164,-102" coordsize="0,57" path="m10164,-46l10164,-102e" filled="false" stroked="true" strokeweight=".199pt" strokecolor="#939598">
                <v:path arrowok="t"/>
              </v:shape>
            </v:group>
            <v:group style="position:absolute;left:8862;top:-116;width:2;height:86" coordorigin="8862,-116" coordsize="2,86">
              <v:shape style="position:absolute;left:8862;top:-116;width:2;height:86" coordorigin="8862,-116" coordsize="0,86" path="m8862,-31l8862,-116e" filled="false" stroked="true" strokeweight=".199pt" strokecolor="#939598">
                <v:path arrowok="t"/>
              </v:shape>
            </v:group>
            <v:group style="position:absolute;left:9205;top:-116;width:2;height:86" coordorigin="9205,-116" coordsize="2,86">
              <v:shape style="position:absolute;left:9205;top:-116;width:2;height:86" coordorigin="9205,-116" coordsize="0,86" path="m9205,-31l9205,-116e" filled="false" stroked="true" strokeweight=".199pt" strokecolor="#939598">
                <v:path arrowok="t"/>
              </v:shape>
            </v:group>
            <v:group style="position:absolute;left:9547;top:-116;width:2;height:86" coordorigin="9547,-116" coordsize="2,86">
              <v:shape style="position:absolute;left:9547;top:-116;width:2;height:86" coordorigin="9547,-116" coordsize="0,86" path="m9547,-31l9547,-116e" filled="false" stroked="true" strokeweight=".199pt" strokecolor="#939598">
                <v:path arrowok="t"/>
              </v:shape>
            </v:group>
            <v:group style="position:absolute;left:9890;top:-116;width:2;height:86" coordorigin="9890,-116" coordsize="2,86">
              <v:shape style="position:absolute;left:9890;top:-116;width:2;height:86" coordorigin="9890,-116" coordsize="0,86" path="m9890,-31l9890,-116e" filled="false" stroked="true" strokeweight=".199pt" strokecolor="#939598">
                <v:path arrowok="t"/>
              </v:shape>
            </v:group>
            <v:group style="position:absolute;left:10233;top:-116;width:2;height:86" coordorigin="10233,-116" coordsize="2,86">
              <v:shape style="position:absolute;left:10233;top:-116;width:2;height:86" coordorigin="10233,-116" coordsize="0,86" path="m10233,-31l10233,-116e" filled="false" stroked="true" strokeweight=".199pt" strokecolor="#939598">
                <v:path arrowok="t"/>
              </v:shape>
            </v:group>
            <v:group style="position:absolute;left:8833;top:-242;width:57;height:2" coordorigin="8833,-242" coordsize="57,2">
              <v:shape style="position:absolute;left:8833;top:-242;width:57;height:2" coordorigin="8833,-242" coordsize="57,0" path="m8833,-242l8890,-242e" filled="false" stroked="true" strokeweight=".199pt" strokecolor="#939598">
                <v:path arrowok="t"/>
              </v:shape>
            </v:group>
            <v:group style="position:absolute;left:8833;top:-570;width:57;height:2" coordorigin="8833,-570" coordsize="57,2">
              <v:shape style="position:absolute;left:8833;top:-570;width:57;height:2" coordorigin="8833,-570" coordsize="57,0" path="m8833,-570l8890,-570e" filled="false" stroked="true" strokeweight=".199pt" strokecolor="#939598">
                <v:path arrowok="t"/>
              </v:shape>
            </v:group>
            <v:group style="position:absolute;left:8833;top:-899;width:57;height:2" coordorigin="8833,-899" coordsize="57,2">
              <v:shape style="position:absolute;left:8833;top:-899;width:57;height:2" coordorigin="8833,-899" coordsize="57,0" path="m8833,-899l8890,-899e" filled="false" stroked="true" strokeweight=".199pt" strokecolor="#939598">
                <v:path arrowok="t"/>
              </v:shape>
            </v:group>
            <v:group style="position:absolute;left:8819;top:-77;width:86;height:2" coordorigin="8819,-77" coordsize="86,2">
              <v:shape style="position:absolute;left:8819;top:-77;width:86;height:2" coordorigin="8819,-77" coordsize="86,0" path="m8819,-77l8904,-77e" filled="false" stroked="true" strokeweight=".199pt" strokecolor="#939598">
                <v:path arrowok="t"/>
              </v:shape>
            </v:group>
            <v:group style="position:absolute;left:8819;top:-406;width:86;height:2" coordorigin="8819,-406" coordsize="86,2">
              <v:shape style="position:absolute;left:8819;top:-406;width:86;height:2" coordorigin="8819,-406" coordsize="86,0" path="m8819,-406l8904,-406e" filled="false" stroked="true" strokeweight=".199pt" strokecolor="#939598">
                <v:path arrowok="t"/>
              </v:shape>
            </v:group>
            <v:group style="position:absolute;left:8819;top:-734;width:86;height:2" coordorigin="8819,-734" coordsize="86,2">
              <v:shape style="position:absolute;left:8819;top:-734;width:86;height:2" coordorigin="8819,-734" coordsize="86,0" path="m8819,-734l8904,-734e" filled="false" stroked="true" strokeweight=".199pt" strokecolor="#939598">
                <v:path arrowok="t"/>
              </v:shape>
            </v:group>
            <v:group style="position:absolute;left:8819;top:-1063;width:86;height:2" coordorigin="8819,-1063" coordsize="86,2">
              <v:shape style="position:absolute;left:8819;top:-1063;width:86;height:2" coordorigin="8819,-1063" coordsize="86,0" path="m8819,-1063l8904,-1063e" filled="false" stroked="true" strokeweight=".199pt" strokecolor="#939598">
                <v:path arrowok="t"/>
              </v:shape>
            </v:group>
            <v:group style="position:absolute;left:8862;top:-74;width:1332;height:2" coordorigin="8862,-74" coordsize="1332,2">
              <v:shape style="position:absolute;left:8862;top:-74;width:1332;height:2" coordorigin="8862,-74" coordsize="1332,0" path="m8862,-74l10193,-74e" filled="false" stroked="true" strokeweight=".398pt" strokecolor="#231f20">
                <v:path arrowok="t"/>
              </v:shape>
            </v:group>
            <v:group style="position:absolute;left:10169;top:-106;width:64;height:64" coordorigin="10169,-106" coordsize="64,64">
              <v:shape style="position:absolute;left:10169;top:-106;width:64;height:64" coordorigin="10169,-106" coordsize="64,64" path="m10169,-106l10193,-74,10169,-42,10233,-74,10169,-106xe" filled="true" fillcolor="#231f20" stroked="false">
                <v:path arrowok="t"/>
                <v:fill type="solid"/>
              </v:shape>
            </v:group>
            <v:group style="position:absolute;left:8862;top:-1122;width:2;height:1048" coordorigin="8862,-1122" coordsize="2,1048">
              <v:shape style="position:absolute;left:8862;top:-1122;width:2;height:1048" coordorigin="8862,-1122" coordsize="0,1048" path="m8862,-74l8862,-1122e" filled="false" stroked="true" strokeweight=".398pt" strokecolor="#231f20">
                <v:path arrowok="t"/>
              </v:shape>
            </v:group>
            <v:group style="position:absolute;left:8830;top:-1162;width:64;height:64" coordorigin="8830,-1162" coordsize="64,64">
              <v:shape style="position:absolute;left:8830;top:-1162;width:64;height:64" coordorigin="8830,-1162" coordsize="64,64" path="m8862,-1162l8830,-1098,8862,-1122,8882,-1122,8862,-1162xe" filled="true" fillcolor="#231f20" stroked="false">
                <v:path arrowok="t"/>
                <v:fill type="solid"/>
              </v:shape>
              <v:shape style="position:absolute;left:8830;top:-1162;width:64;height:64" coordorigin="8830,-1162" coordsize="64,64" path="m8882,-1122l8862,-1122,8894,-1098,8882,-1122xe" filled="true" fillcolor="#231f20" stroked="false">
                <v:path arrowok="t"/>
                <v:fill type="solid"/>
              </v:shape>
            </v:group>
            <v:group style="position:absolute;left:8862;top:-928;width:1372;height:2" coordorigin="8862,-928" coordsize="1372,2">
              <v:shape style="position:absolute;left:8862;top:-928;width:1372;height:2" coordorigin="8862,-928" coordsize="1372,0" path="m8862,-928l10233,-928e" filled="false" stroked="true" strokeweight=".380379pt" strokecolor="#231f2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4</w:t>
        <w:tab/>
        <w:t>4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5</w:t>
        <w:tab/>
        <w:t>5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200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100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5  </w:t>
      </w:r>
      <w:r>
        <w:rPr>
          <w:rFonts w:ascii="Times New Roman"/>
          <w:color w:val="231F20"/>
          <w:spacing w:val="33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05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 </w:t>
      </w:r>
      <w:r>
        <w:rPr>
          <w:rFonts w:ascii="Times New Roman"/>
          <w:color w:val="231F20"/>
          <w:spacing w:val="16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2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4" w:equalWidth="0">
            <w:col w:w="912" w:space="40"/>
            <w:col w:w="6093" w:space="40"/>
            <w:col w:w="631" w:space="40"/>
            <w:col w:w="2114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before="6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3</w:t>
      </w:r>
      <w:r>
        <w:rPr>
          <w:rFonts w:ascii="Times New Roman"/>
          <w:sz w:val="16"/>
        </w:rPr>
      </w:r>
    </w:p>
    <w:p>
      <w:pPr>
        <w:spacing w:before="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2</w:t>
      </w:r>
      <w:r>
        <w:rPr>
          <w:rFonts w:ascii="Times New Roman"/>
          <w:sz w:val="16"/>
        </w:rPr>
      </w:r>
    </w:p>
    <w:p>
      <w:pPr>
        <w:spacing w:before="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Times New Roman"/>
          <w:sz w:val="16"/>
        </w:rPr>
      </w:r>
    </w:p>
    <w:p>
      <w:pPr>
        <w:spacing w:before="23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04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Times New Roman"/>
          <w:sz w:val="16"/>
        </w:rPr>
      </w:r>
    </w:p>
    <w:p>
      <w:pPr>
        <w:spacing w:before="8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8</w:t>
      </w:r>
      <w:r>
        <w:rPr>
          <w:rFonts w:ascii="Times New Roman"/>
          <w:sz w:val="16"/>
        </w:rPr>
      </w:r>
    </w:p>
    <w:p>
      <w:pPr>
        <w:spacing w:before="2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6</w:t>
      </w:r>
      <w:r>
        <w:rPr>
          <w:rFonts w:ascii="Times New Roman"/>
          <w:sz w:val="16"/>
        </w:rPr>
      </w:r>
    </w:p>
    <w:p>
      <w:pPr>
        <w:spacing w:before="18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19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2</w:t>
      </w:r>
      <w:r>
        <w:rPr>
          <w:rFonts w:ascii="Times New Roman"/>
          <w:sz w:val="16"/>
        </w:rPr>
      </w:r>
    </w:p>
    <w:p>
      <w:pPr>
        <w:spacing w:before="4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92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01</w:t>
      </w:r>
      <w:r>
        <w:rPr>
          <w:rFonts w:ascii="Times New Roman"/>
          <w:sz w:val="16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6"/>
          <w:szCs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97.95pt;height:56.85pt;mso-position-horizontal-relative:char;mso-position-vertical-relative:line" coordorigin="0,0" coordsize="5959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581;top:4;width:2;height:1088" coordorigin="581,4" coordsize="2,1088">
              <v:shape style="position:absolute;left:581;top:4;width:2;height:1088" coordorigin="581,4" coordsize="0,1088" path="m581,1092l581,4e" filled="false" stroked="true" strokeweight=".398pt" strokecolor="#c7c8ca">
                <v:path arrowok="t"/>
              </v:shape>
            </v:group>
            <v:group style="position:absolute;left:1118;top:4;width:2;height:1088" coordorigin="1118,4" coordsize="2,1088">
              <v:shape style="position:absolute;left:1118;top:4;width:2;height:1088" coordorigin="1118,4" coordsize="0,1088" path="m1118,1092l1118,4e" filled="false" stroked="true" strokeweight=".398pt" strokecolor="#c7c8ca">
                <v:path arrowok="t"/>
              </v:shape>
            </v:group>
            <v:group style="position:absolute;left:1655;top:4;width:2;height:1088" coordorigin="1655,4" coordsize="2,1088">
              <v:shape style="position:absolute;left:1655;top:4;width:2;height:1088" coordorigin="1655,4" coordsize="0,1088" path="m1655,1092l1655,4e" filled="false" stroked="true" strokeweight=".398pt" strokecolor="#c7c8ca">
                <v:path arrowok="t"/>
              </v:shape>
            </v:group>
            <v:group style="position:absolute;left:2192;top:4;width:2;height:1088" coordorigin="2192,4" coordsize="2,1088">
              <v:shape style="position:absolute;left:2192;top:4;width:2;height:1088" coordorigin="2192,4" coordsize="0,1088" path="m2192,1092l2192,4e" filled="false" stroked="true" strokeweight=".398pt" strokecolor="#c7c8ca">
                <v:path arrowok="t"/>
              </v:shape>
            </v:group>
            <v:group style="position:absolute;left:2729;top:4;width:2;height:1088" coordorigin="2729,4" coordsize="2,1088">
              <v:shape style="position:absolute;left:2729;top:4;width:2;height:1088" coordorigin="2729,4" coordsize="0,1088" path="m2729,1092l2729,4e" filled="false" stroked="true" strokeweight=".398pt" strokecolor="#c7c8ca">
                <v:path arrowok="t"/>
              </v:shape>
            </v:group>
            <v:group style="position:absolute;left:3266;top:4;width:2;height:1088" coordorigin="3266,4" coordsize="2,1088">
              <v:shape style="position:absolute;left:3266;top:4;width:2;height:1088" coordorigin="3266,4" coordsize="0,1088" path="m3266,1092l3266,4e" filled="false" stroked="true" strokeweight=".398pt" strokecolor="#c7c8ca">
                <v:path arrowok="t"/>
              </v:shape>
            </v:group>
            <v:group style="position:absolute;left:3803;top:4;width:2;height:1088" coordorigin="3803,4" coordsize="2,1088">
              <v:shape style="position:absolute;left:3803;top:4;width:2;height:1088" coordorigin="3803,4" coordsize="0,1088" path="m3803,1092l3803,4e" filled="false" stroked="true" strokeweight=".398pt" strokecolor="#c7c8ca">
                <v:path arrowok="t"/>
              </v:shape>
            </v:group>
            <v:group style="position:absolute;left:4340;top:4;width:2;height:1088" coordorigin="4340,4" coordsize="2,1088">
              <v:shape style="position:absolute;left:4340;top:4;width:2;height:1088" coordorigin="4340,4" coordsize="0,1088" path="m4340,1092l4340,4e" filled="false" stroked="true" strokeweight=".398pt" strokecolor="#c7c8ca">
                <v:path arrowok="t"/>
              </v:shape>
            </v:group>
            <v:group style="position:absolute;left:4877;top:1001;width:2;height:91" coordorigin="4877,1001" coordsize="2,91">
              <v:shape style="position:absolute;left:4877;top:1001;width:2;height:91" coordorigin="4877,1001" coordsize="0,91" path="m4877,1001l4877,1092e" filled="false" stroked="true" strokeweight=".398pt" strokecolor="#c7c8ca">
                <v:path arrowok="t"/>
              </v:shape>
            </v:group>
            <v:group style="position:absolute;left:5414;top:1001;width:2;height:91" coordorigin="5414,1001" coordsize="2,91">
              <v:shape style="position:absolute;left:5414;top:1001;width:2;height:91" coordorigin="5414,1001" coordsize="0,91" path="m5414,1001l5414,1092e" filled="false" stroked="true" strokeweight=".398pt" strokecolor="#c7c8ca">
                <v:path arrowok="t"/>
              </v:shape>
            </v:group>
            <v:group style="position:absolute;left:5951;top:4;width:2;height:1088" coordorigin="5951,4" coordsize="2,1088">
              <v:shape style="position:absolute;left:5951;top:4;width:2;height:1088" coordorigin="5951,4" coordsize="0,1088" path="m5951,1092l5951,4e" filled="false" stroked="true" strokeweight=".398pt" strokecolor="#c7c8ca">
                <v:path arrowok="t"/>
              </v:shape>
            </v:group>
            <v:group style="position:absolute;left:45;top:1092;width:5907;height:2" coordorigin="45,1092" coordsize="5907,2">
              <v:shape style="position:absolute;left:45;top:1092;width:5907;height:2" coordorigin="45,1092" coordsize="5907,0" path="m45,1092l5951,1092e" filled="false" stroked="true" strokeweight=".398pt" strokecolor="#c7c8ca">
                <v:path arrowok="t"/>
              </v:shape>
            </v:group>
            <v:group style="position:absolute;left:5829;top:894;width:123;height:2" coordorigin="5829,894" coordsize="123,2">
              <v:shape style="position:absolute;left:5829;top:894;width:123;height:2" coordorigin="5829,894" coordsize="123,0" path="m5829,894l5951,894e" filled="false" stroked="true" strokeweight=".398pt" strokecolor="#c7c8ca">
                <v:path arrowok="t"/>
              </v:shape>
            </v:group>
            <v:group style="position:absolute;left:45;top:894;width:4437;height:2" coordorigin="45,894" coordsize="4437,2">
              <v:shape style="position:absolute;left:45;top:894;width:4437;height:2" coordorigin="45,894" coordsize="4437,0" path="m45,894l4481,894e" filled="false" stroked="true" strokeweight=".398pt" strokecolor="#c7c8ca">
                <v:path arrowok="t"/>
              </v:shape>
            </v:group>
            <v:group style="position:absolute;left:4877;top:4;width:2;height:694" coordorigin="4877,4" coordsize="2,694">
              <v:shape style="position:absolute;left:4877;top:4;width:2;height:694" coordorigin="4877,4" coordsize="0,694" path="m4877,4l4877,698e" filled="false" stroked="true" strokeweight=".398pt" strokecolor="#c7c8ca">
                <v:path arrowok="t"/>
              </v:shape>
            </v:group>
            <v:group style="position:absolute;left:5414;top:4;width:2;height:694" coordorigin="5414,4" coordsize="2,694">
              <v:shape style="position:absolute;left:5414;top:4;width:2;height:694" coordorigin="5414,4" coordsize="0,694" path="m5414,4l5414,698e" filled="false" stroked="true" strokeweight=".398pt" strokecolor="#c7c8ca">
                <v:path arrowok="t"/>
              </v:shape>
            </v:group>
            <v:group style="position:absolute;left:45;top:696;width:5907;height:2" coordorigin="45,696" coordsize="5907,2">
              <v:shape style="position:absolute;left:45;top:696;width:5907;height:2" coordorigin="45,696" coordsize="5907,0" path="m45,696l5951,696e" filled="false" stroked="true" strokeweight=".398pt" strokecolor="#c7c8ca">
                <v:path arrowok="t"/>
              </v:shape>
            </v:group>
            <v:group style="position:absolute;left:45;top:498;width:5907;height:2" coordorigin="45,498" coordsize="5907,2">
              <v:shape style="position:absolute;left:45;top:498;width:5907;height:2" coordorigin="45,498" coordsize="5907,0" path="m45,498l5951,498e" filled="false" stroked="true" strokeweight=".398pt" strokecolor="#c7c8ca">
                <v:path arrowok="t"/>
              </v:shape>
            </v:group>
            <v:group style="position:absolute;left:45;top:301;width:5907;height:2" coordorigin="45,301" coordsize="5907,2">
              <v:shape style="position:absolute;left:45;top:301;width:5907;height:2" coordorigin="45,301" coordsize="5907,0" path="m45,301l5951,301e" filled="false" stroked="true" strokeweight=".398pt" strokecolor="#c7c8ca">
                <v:path arrowok="t"/>
              </v:shape>
            </v:group>
            <v:group style="position:absolute;left:45;top:103;width:5907;height:2" coordorigin="45,103" coordsize="5907,2">
              <v:shape style="position:absolute;left:45;top:103;width:5907;height:2" coordorigin="45,103" coordsize="5907,0" path="m45,103l5951,103e" filled="false" stroked="true" strokeweight=".398pt" strokecolor="#c7c8ca">
                <v:path arrowok="t"/>
              </v:shape>
            </v:group>
            <v:group style="position:absolute;left:152;top:1063;width:2;height:57" coordorigin="152,1063" coordsize="2,57">
              <v:shape style="position:absolute;left:152;top:1063;width:2;height:57" coordorigin="152,1063" coordsize="0,57" path="m152,1120l152,1063e" filled="false" stroked="true" strokeweight=".199pt" strokecolor="#939598">
                <v:path arrowok="t"/>
              </v:shape>
            </v:group>
            <v:group style="position:absolute;left:259;top:1063;width:2;height:57" coordorigin="259,1063" coordsize="2,57">
              <v:shape style="position:absolute;left:259;top:1063;width:2;height:57" coordorigin="259,1063" coordsize="0,57" path="m259,1120l259,1063e" filled="false" stroked="true" strokeweight=".199pt" strokecolor="#939598">
                <v:path arrowok="t"/>
              </v:shape>
            </v:group>
            <v:group style="position:absolute;left:367;top:1063;width:2;height:57" coordorigin="367,1063" coordsize="2,57">
              <v:shape style="position:absolute;left:367;top:1063;width:2;height:57" coordorigin="367,1063" coordsize="0,57" path="m367,1120l367,1063e" filled="false" stroked="true" strokeweight=".199pt" strokecolor="#939598">
                <v:path arrowok="t"/>
              </v:shape>
            </v:group>
            <v:group style="position:absolute;left:474;top:1063;width:2;height:57" coordorigin="474,1063" coordsize="2,57">
              <v:shape style="position:absolute;left:474;top:1063;width:2;height:57" coordorigin="474,1063" coordsize="0,57" path="m474,1120l474,1063e" filled="false" stroked="true" strokeweight=".199pt" strokecolor="#939598">
                <v:path arrowok="t"/>
              </v:shape>
            </v:group>
            <v:group style="position:absolute;left:689;top:1063;width:2;height:57" coordorigin="689,1063" coordsize="2,57">
              <v:shape style="position:absolute;left:689;top:1063;width:2;height:57" coordorigin="689,1063" coordsize="0,57" path="m689,1120l689,1063e" filled="false" stroked="true" strokeweight=".199pt" strokecolor="#939598">
                <v:path arrowok="t"/>
              </v:shape>
            </v:group>
            <v:group style="position:absolute;left:796;top:1063;width:2;height:57" coordorigin="796,1063" coordsize="2,57">
              <v:shape style="position:absolute;left:796;top:1063;width:2;height:57" coordorigin="796,1063" coordsize="0,57" path="m796,1120l796,1063e" filled="false" stroked="true" strokeweight=".199pt" strokecolor="#939598">
                <v:path arrowok="t"/>
              </v:shape>
            </v:group>
            <v:group style="position:absolute;left:904;top:1063;width:2;height:57" coordorigin="904,1063" coordsize="2,57">
              <v:shape style="position:absolute;left:904;top:1063;width:2;height:57" coordorigin="904,1063" coordsize="0,57" path="m904,1120l904,1063e" filled="false" stroked="true" strokeweight=".199pt" strokecolor="#939598">
                <v:path arrowok="t"/>
              </v:shape>
            </v:group>
            <v:group style="position:absolute;left:1011;top:1063;width:2;height:57" coordorigin="1011,1063" coordsize="2,57">
              <v:shape style="position:absolute;left:1011;top:1063;width:2;height:57" coordorigin="1011,1063" coordsize="0,57" path="m1011,1120l1011,1063e" filled="false" stroked="true" strokeweight=".199pt" strokecolor="#939598">
                <v:path arrowok="t"/>
              </v:shape>
            </v:group>
            <v:group style="position:absolute;left:1226;top:1063;width:2;height:57" coordorigin="1226,1063" coordsize="2,57">
              <v:shape style="position:absolute;left:1226;top:1063;width:2;height:57" coordorigin="1226,1063" coordsize="0,57" path="m1226,1120l1226,1063e" filled="false" stroked="true" strokeweight=".199pt" strokecolor="#939598">
                <v:path arrowok="t"/>
              </v:shape>
            </v:group>
            <v:group style="position:absolute;left:1333;top:1063;width:2;height:57" coordorigin="1333,1063" coordsize="2,57">
              <v:shape style="position:absolute;left:1333;top:1063;width:2;height:57" coordorigin="1333,1063" coordsize="0,57" path="m1333,1120l1333,1063e" filled="false" stroked="true" strokeweight=".199pt" strokecolor="#939598">
                <v:path arrowok="t"/>
              </v:shape>
            </v:group>
            <v:group style="position:absolute;left:1441;top:1063;width:2;height:57" coordorigin="1441,1063" coordsize="2,57">
              <v:shape style="position:absolute;left:1441;top:1063;width:2;height:57" coordorigin="1441,1063" coordsize="0,57" path="m1441,1120l1441,1063e" filled="false" stroked="true" strokeweight=".199pt" strokecolor="#939598">
                <v:path arrowok="t"/>
              </v:shape>
            </v:group>
            <v:group style="position:absolute;left:1548;top:1063;width:2;height:57" coordorigin="1548,1063" coordsize="2,57">
              <v:shape style="position:absolute;left:1548;top:1063;width:2;height:57" coordorigin="1548,1063" coordsize="0,57" path="m1548,1120l1548,1063e" filled="false" stroked="true" strokeweight=".199pt" strokecolor="#939598">
                <v:path arrowok="t"/>
              </v:shape>
            </v:group>
            <v:group style="position:absolute;left:1763;top:1063;width:2;height:57" coordorigin="1763,1063" coordsize="2,57">
              <v:shape style="position:absolute;left:1763;top:1063;width:2;height:57" coordorigin="1763,1063" coordsize="0,57" path="m1763,1120l1763,1063e" filled="false" stroked="true" strokeweight=".199pt" strokecolor="#939598">
                <v:path arrowok="t"/>
              </v:shape>
            </v:group>
            <v:group style="position:absolute;left:1870;top:1063;width:2;height:57" coordorigin="1870,1063" coordsize="2,57">
              <v:shape style="position:absolute;left:1870;top:1063;width:2;height:57" coordorigin="1870,1063" coordsize="0,57" path="m1870,1120l1870,1063e" filled="false" stroked="true" strokeweight=".199pt" strokecolor="#939598">
                <v:path arrowok="t"/>
              </v:shape>
            </v:group>
            <v:group style="position:absolute;left:1978;top:1063;width:2;height:57" coordorigin="1978,1063" coordsize="2,57">
              <v:shape style="position:absolute;left:1978;top:1063;width:2;height:57" coordorigin="1978,1063" coordsize="0,57" path="m1978,1120l1978,1063e" filled="false" stroked="true" strokeweight=".199pt" strokecolor="#939598">
                <v:path arrowok="t"/>
              </v:shape>
            </v:group>
            <v:group style="position:absolute;left:2085;top:1063;width:2;height:57" coordorigin="2085,1063" coordsize="2,57">
              <v:shape style="position:absolute;left:2085;top:1063;width:2;height:57" coordorigin="2085,1063" coordsize="0,57" path="m2085,1120l2085,1063e" filled="false" stroked="true" strokeweight=".199pt" strokecolor="#939598">
                <v:path arrowok="t"/>
              </v:shape>
            </v:group>
            <v:group style="position:absolute;left:2300;top:1063;width:2;height:57" coordorigin="2300,1063" coordsize="2,57">
              <v:shape style="position:absolute;left:2300;top:1063;width:2;height:57" coordorigin="2300,1063" coordsize="0,57" path="m2300,1120l2300,1063e" filled="false" stroked="true" strokeweight=".199pt" strokecolor="#939598">
                <v:path arrowok="t"/>
              </v:shape>
            </v:group>
            <v:group style="position:absolute;left:2407;top:1063;width:2;height:57" coordorigin="2407,1063" coordsize="2,57">
              <v:shape style="position:absolute;left:2407;top:1063;width:2;height:57" coordorigin="2407,1063" coordsize="0,57" path="m2407,1120l2407,1063e" filled="false" stroked="true" strokeweight=".199pt" strokecolor="#939598">
                <v:path arrowok="t"/>
              </v:shape>
            </v:group>
            <v:group style="position:absolute;left:2514;top:1063;width:2;height:57" coordorigin="2514,1063" coordsize="2,57">
              <v:shape style="position:absolute;left:2514;top:1063;width:2;height:57" coordorigin="2514,1063" coordsize="0,57" path="m2514,1120l2514,1063e" filled="false" stroked="true" strokeweight=".199pt" strokecolor="#939598">
                <v:path arrowok="t"/>
              </v:shape>
            </v:group>
            <v:group style="position:absolute;left:2622;top:1063;width:2;height:57" coordorigin="2622,1063" coordsize="2,57">
              <v:shape style="position:absolute;left:2622;top:1063;width:2;height:57" coordorigin="2622,1063" coordsize="0,57" path="m2622,1120l2622,1063e" filled="false" stroked="true" strokeweight=".199pt" strokecolor="#939598">
                <v:path arrowok="t"/>
              </v:shape>
            </v:group>
            <v:group style="position:absolute;left:2837;top:1063;width:2;height:57" coordorigin="2837,1063" coordsize="2,57">
              <v:shape style="position:absolute;left:2837;top:1063;width:2;height:57" coordorigin="2837,1063" coordsize="0,57" path="m2837,1120l2837,1063e" filled="false" stroked="true" strokeweight=".199pt" strokecolor="#939598">
                <v:path arrowok="t"/>
              </v:shape>
            </v:group>
            <v:group style="position:absolute;left:2944;top:1063;width:2;height:57" coordorigin="2944,1063" coordsize="2,57">
              <v:shape style="position:absolute;left:2944;top:1063;width:2;height:57" coordorigin="2944,1063" coordsize="0,57" path="m2944,1120l2944,1063e" filled="false" stroked="true" strokeweight=".199pt" strokecolor="#939598">
                <v:path arrowok="t"/>
              </v:shape>
            </v:group>
            <v:group style="position:absolute;left:3051;top:1063;width:2;height:57" coordorigin="3051,1063" coordsize="2,57">
              <v:shape style="position:absolute;left:3051;top:1063;width:2;height:57" coordorigin="3051,1063" coordsize="0,57" path="m3051,1120l3051,1063e" filled="false" stroked="true" strokeweight=".199pt" strokecolor="#939598">
                <v:path arrowok="t"/>
              </v:shape>
            </v:group>
            <v:group style="position:absolute;left:3159;top:1063;width:2;height:57" coordorigin="3159,1063" coordsize="2,57">
              <v:shape style="position:absolute;left:3159;top:1063;width:2;height:57" coordorigin="3159,1063" coordsize="0,57" path="m3159,1120l3159,1063e" filled="false" stroked="true" strokeweight=".199pt" strokecolor="#939598">
                <v:path arrowok="t"/>
              </v:shape>
            </v:group>
            <v:group style="position:absolute;left:3374;top:1063;width:2;height:57" coordorigin="3374,1063" coordsize="2,57">
              <v:shape style="position:absolute;left:3374;top:1063;width:2;height:57" coordorigin="3374,1063" coordsize="0,57" path="m3374,1120l3374,1063e" filled="false" stroked="true" strokeweight=".199pt" strokecolor="#939598">
                <v:path arrowok="t"/>
              </v:shape>
            </v:group>
            <v:group style="position:absolute;left:3481;top:1063;width:2;height:57" coordorigin="3481,1063" coordsize="2,57">
              <v:shape style="position:absolute;left:3481;top:1063;width:2;height:57" coordorigin="3481,1063" coordsize="0,57" path="m3481,1120l3481,1063e" filled="false" stroked="true" strokeweight=".199pt" strokecolor="#939598">
                <v:path arrowok="t"/>
              </v:shape>
            </v:group>
            <v:group style="position:absolute;left:3588;top:1063;width:2;height:57" coordorigin="3588,1063" coordsize="2,57">
              <v:shape style="position:absolute;left:3588;top:1063;width:2;height:57" coordorigin="3588,1063" coordsize="0,57" path="m3588,1120l3588,1063e" filled="false" stroked="true" strokeweight=".199pt" strokecolor="#939598">
                <v:path arrowok="t"/>
              </v:shape>
            </v:group>
            <v:group style="position:absolute;left:3696;top:1063;width:2;height:57" coordorigin="3696,1063" coordsize="2,57">
              <v:shape style="position:absolute;left:3696;top:1063;width:2;height:57" coordorigin="3696,1063" coordsize="0,57" path="m3696,1120l3696,1063e" filled="false" stroked="true" strokeweight=".199pt" strokecolor="#939598">
                <v:path arrowok="t"/>
              </v:shape>
            </v:group>
            <v:group style="position:absolute;left:3911;top:1063;width:2;height:57" coordorigin="3911,1063" coordsize="2,57">
              <v:shape style="position:absolute;left:3911;top:1063;width:2;height:57" coordorigin="3911,1063" coordsize="0,57" path="m3911,1120l3911,1063e" filled="false" stroked="true" strokeweight=".199pt" strokecolor="#939598">
                <v:path arrowok="t"/>
              </v:shape>
            </v:group>
            <v:group style="position:absolute;left:4018;top:1063;width:2;height:57" coordorigin="4018,1063" coordsize="2,57">
              <v:shape style="position:absolute;left:4018;top:1063;width:2;height:57" coordorigin="4018,1063" coordsize="0,57" path="m4018,1120l4018,1063e" filled="false" stroked="true" strokeweight=".199pt" strokecolor="#939598">
                <v:path arrowok="t"/>
              </v:shape>
            </v:group>
            <v:group style="position:absolute;left:4125;top:1063;width:2;height:57" coordorigin="4125,1063" coordsize="2,57">
              <v:shape style="position:absolute;left:4125;top:1063;width:2;height:57" coordorigin="4125,1063" coordsize="0,57" path="m4125,1120l4125,1063e" filled="false" stroked="true" strokeweight=".199pt" strokecolor="#939598">
                <v:path arrowok="t"/>
              </v:shape>
            </v:group>
            <v:group style="position:absolute;left:4233;top:1063;width:2;height:57" coordorigin="4233,1063" coordsize="2,57">
              <v:shape style="position:absolute;left:4233;top:1063;width:2;height:57" coordorigin="4233,1063" coordsize="0,57" path="m4233,1120l4233,1063e" filled="false" stroked="true" strokeweight=".199pt" strokecolor="#939598">
                <v:path arrowok="t"/>
              </v:shape>
            </v:group>
            <v:group style="position:absolute;left:4448;top:1063;width:2;height:57" coordorigin="4448,1063" coordsize="2,57">
              <v:shape style="position:absolute;left:4448;top:1063;width:2;height:57" coordorigin="4448,1063" coordsize="0,57" path="m4448,1120l4448,1063e" filled="false" stroked="true" strokeweight=".199pt" strokecolor="#939598">
                <v:path arrowok="t"/>
              </v:shape>
            </v:group>
            <v:group style="position:absolute;left:4555;top:1063;width:2;height:57" coordorigin="4555,1063" coordsize="2,57">
              <v:shape style="position:absolute;left:4555;top:1063;width:2;height:57" coordorigin="4555,1063" coordsize="0,57" path="m4555,1120l4555,1063e" filled="false" stroked="true" strokeweight=".199pt" strokecolor="#939598">
                <v:path arrowok="t"/>
              </v:shape>
            </v:group>
            <v:group style="position:absolute;left:4662;top:1063;width:2;height:57" coordorigin="4662,1063" coordsize="2,57">
              <v:shape style="position:absolute;left:4662;top:1063;width:2;height:57" coordorigin="4662,1063" coordsize="0,57" path="m4662,1120l4662,1063e" filled="false" stroked="true" strokeweight=".199pt" strokecolor="#939598">
                <v:path arrowok="t"/>
              </v:shape>
            </v:group>
            <v:group style="position:absolute;left:4770;top:1063;width:2;height:57" coordorigin="4770,1063" coordsize="2,57">
              <v:shape style="position:absolute;left:4770;top:1063;width:2;height:57" coordorigin="4770,1063" coordsize="0,57" path="m4770,1120l4770,1063e" filled="false" stroked="true" strokeweight=".199pt" strokecolor="#939598">
                <v:path arrowok="t"/>
              </v:shape>
            </v:group>
            <v:group style="position:absolute;left:4984;top:1063;width:2;height:57" coordorigin="4984,1063" coordsize="2,57">
              <v:shape style="position:absolute;left:4984;top:1063;width:2;height:57" coordorigin="4984,1063" coordsize="0,57" path="m4984,1120l4984,1063e" filled="false" stroked="true" strokeweight=".199pt" strokecolor="#939598">
                <v:path arrowok="t"/>
              </v:shape>
            </v:group>
            <v:group style="position:absolute;left:5092;top:1063;width:2;height:57" coordorigin="5092,1063" coordsize="2,57">
              <v:shape style="position:absolute;left:5092;top:1063;width:2;height:57" coordorigin="5092,1063" coordsize="0,57" path="m5092,1120l5092,1063e" filled="false" stroked="true" strokeweight=".199pt" strokecolor="#939598">
                <v:path arrowok="t"/>
              </v:shape>
            </v:group>
            <v:group style="position:absolute;left:5199;top:1063;width:2;height:57" coordorigin="5199,1063" coordsize="2,57">
              <v:shape style="position:absolute;left:5199;top:1063;width:2;height:57" coordorigin="5199,1063" coordsize="0,57" path="m5199,1120l5199,1063e" filled="false" stroked="true" strokeweight=".199pt" strokecolor="#939598">
                <v:path arrowok="t"/>
              </v:shape>
            </v:group>
            <v:group style="position:absolute;left:5307;top:1063;width:2;height:57" coordorigin="5307,1063" coordsize="2,57">
              <v:shape style="position:absolute;left:5307;top:1063;width:2;height:57" coordorigin="5307,1063" coordsize="0,57" path="m5307,1120l5307,1063e" filled="false" stroked="true" strokeweight=".199pt" strokecolor="#939598">
                <v:path arrowok="t"/>
              </v:shape>
            </v:group>
            <v:group style="position:absolute;left:5521;top:1063;width:2;height:57" coordorigin="5521,1063" coordsize="2,57">
              <v:shape style="position:absolute;left:5521;top:1063;width:2;height:57" coordorigin="5521,1063" coordsize="0,57" path="m5521,1120l5521,1063e" filled="false" stroked="true" strokeweight=".199pt" strokecolor="#939598">
                <v:path arrowok="t"/>
              </v:shape>
            </v:group>
            <v:group style="position:absolute;left:5629;top:1063;width:2;height:57" coordorigin="5629,1063" coordsize="2,57">
              <v:shape style="position:absolute;left:5629;top:1063;width:2;height:57" coordorigin="5629,1063" coordsize="0,57" path="m5629,1120l5629,1063e" filled="false" stroked="true" strokeweight=".199pt" strokecolor="#939598">
                <v:path arrowok="t"/>
              </v:shape>
            </v:group>
            <v:group style="position:absolute;left:5736;top:1063;width:2;height:57" coordorigin="5736,1063" coordsize="2,57">
              <v:shape style="position:absolute;left:5736;top:1063;width:2;height:57" coordorigin="5736,1063" coordsize="0,57" path="m5736,1120l5736,1063e" filled="false" stroked="true" strokeweight=".199pt" strokecolor="#939598">
                <v:path arrowok="t"/>
              </v:shape>
            </v:group>
            <v:group style="position:absolute;left:5844;top:1063;width:2;height:57" coordorigin="5844,1063" coordsize="2,57">
              <v:shape style="position:absolute;left:5844;top:1063;width:2;height:57" coordorigin="5844,1063" coordsize="0,57" path="m5844,1120l5844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581;top:1049;width:2;height:86" coordorigin="581,1049" coordsize="2,86">
              <v:shape style="position:absolute;left:581;top:1049;width:2;height:86" coordorigin="581,1049" coordsize="0,86" path="m581,1134l581,1049e" filled="false" stroked="true" strokeweight=".199pt" strokecolor="#939598">
                <v:path arrowok="t"/>
              </v:shape>
            </v:group>
            <v:group style="position:absolute;left:1118;top:1049;width:2;height:86" coordorigin="1118,1049" coordsize="2,86">
              <v:shape style="position:absolute;left:1118;top:1049;width:2;height:86" coordorigin="1118,1049" coordsize="0,86" path="m1118,1134l1118,1049e" filled="false" stroked="true" strokeweight=".199pt" strokecolor="#939598">
                <v:path arrowok="t"/>
              </v:shape>
            </v:group>
            <v:group style="position:absolute;left:1655;top:1049;width:2;height:86" coordorigin="1655,1049" coordsize="2,86">
              <v:shape style="position:absolute;left:1655;top:1049;width:2;height:86" coordorigin="1655,1049" coordsize="0,86" path="m1655,1134l1655,1049e" filled="false" stroked="true" strokeweight=".199pt" strokecolor="#939598">
                <v:path arrowok="t"/>
              </v:shape>
            </v:group>
            <v:group style="position:absolute;left:2192;top:1049;width:2;height:86" coordorigin="2192,1049" coordsize="2,86">
              <v:shape style="position:absolute;left:2192;top:1049;width:2;height:86" coordorigin="2192,1049" coordsize="0,86" path="m2192,1134l2192,1049e" filled="false" stroked="true" strokeweight=".199pt" strokecolor="#939598">
                <v:path arrowok="t"/>
              </v:shape>
            </v:group>
            <v:group style="position:absolute;left:2729;top:1049;width:2;height:86" coordorigin="2729,1049" coordsize="2,86">
              <v:shape style="position:absolute;left:2729;top:1049;width:2;height:86" coordorigin="2729,1049" coordsize="0,86" path="m2729,1134l2729,1049e" filled="false" stroked="true" strokeweight=".199pt" strokecolor="#939598">
                <v:path arrowok="t"/>
              </v:shape>
            </v:group>
            <v:group style="position:absolute;left:3266;top:1049;width:2;height:86" coordorigin="3266,1049" coordsize="2,86">
              <v:shape style="position:absolute;left:3266;top:1049;width:2;height:86" coordorigin="3266,1049" coordsize="0,86" path="m3266,1134l3266,1049e" filled="false" stroked="true" strokeweight=".199pt" strokecolor="#939598">
                <v:path arrowok="t"/>
              </v:shape>
            </v:group>
            <v:group style="position:absolute;left:3803;top:1049;width:2;height:86" coordorigin="3803,1049" coordsize="2,86">
              <v:shape style="position:absolute;left:3803;top:1049;width:2;height:86" coordorigin="3803,1049" coordsize="0,86" path="m3803,1134l3803,1049e" filled="false" stroked="true" strokeweight=".199pt" strokecolor="#939598">
                <v:path arrowok="t"/>
              </v:shape>
            </v:group>
            <v:group style="position:absolute;left:4340;top:1049;width:2;height:86" coordorigin="4340,1049" coordsize="2,86">
              <v:shape style="position:absolute;left:4340;top:1049;width:2;height:86" coordorigin="4340,1049" coordsize="0,86" path="m4340,1134l4340,1049e" filled="false" stroked="true" strokeweight=".199pt" strokecolor="#939598">
                <v:path arrowok="t"/>
              </v:shape>
            </v:group>
            <v:group style="position:absolute;left:4877;top:1049;width:2;height:86" coordorigin="4877,1049" coordsize="2,86">
              <v:shape style="position:absolute;left:4877;top:1049;width:2;height:86" coordorigin="4877,1049" coordsize="0,86" path="m4877,1134l4877,1049e" filled="false" stroked="true" strokeweight=".199pt" strokecolor="#939598">
                <v:path arrowok="t"/>
              </v:shape>
            </v:group>
            <v:group style="position:absolute;left:5414;top:1049;width:2;height:86" coordorigin="5414,1049" coordsize="2,86">
              <v:shape style="position:absolute;left:5414;top:1049;width:2;height:86" coordorigin="5414,1049" coordsize="0,86" path="m5414,1134l5414,1049e" filled="false" stroked="true" strokeweight=".199pt" strokecolor="#939598">
                <v:path arrowok="t"/>
              </v:shape>
            </v:group>
            <v:group style="position:absolute;left:5951;top:1049;width:2;height:86" coordorigin="5951,1049" coordsize="2,86">
              <v:shape style="position:absolute;left:5951;top:1049;width:2;height:86" coordorigin="5951,1049" coordsize="0,86" path="m5951,1134l5951,1049e" filled="false" stroked="true" strokeweight=".199pt" strokecolor="#939598">
                <v:path arrowok="t"/>
              </v:shape>
            </v:group>
            <v:group style="position:absolute;left:16;top:993;width:57;height:2" coordorigin="16,993" coordsize="57,2">
              <v:shape style="position:absolute;left:16;top:993;width:57;height:2" coordorigin="16,993" coordsize="57,0" path="m16,993l73,993e" filled="false" stroked="true" strokeweight=".199pt" strokecolor="#939598">
                <v:path arrowok="t"/>
              </v:shape>
            </v:group>
            <v:group style="position:absolute;left:16;top:795;width:57;height:2" coordorigin="16,795" coordsize="57,2">
              <v:shape style="position:absolute;left:16;top:795;width:57;height:2" coordorigin="16,795" coordsize="57,0" path="m16,795l73,795e" filled="false" stroked="true" strokeweight=".199pt" strokecolor="#939598">
                <v:path arrowok="t"/>
              </v:shape>
            </v:group>
            <v:group style="position:absolute;left:16;top:597;width:57;height:2" coordorigin="16,597" coordsize="57,2">
              <v:shape style="position:absolute;left:16;top:597;width:57;height:2" coordorigin="16,597" coordsize="57,0" path="m16,597l73,597e" filled="false" stroked="true" strokeweight=".199pt" strokecolor="#939598">
                <v:path arrowok="t"/>
              </v:shape>
            </v:group>
            <v:group style="position:absolute;left:16;top:399;width:57;height:2" coordorigin="16,399" coordsize="57,2">
              <v:shape style="position:absolute;left:16;top:399;width:57;height:2" coordorigin="16,399" coordsize="57,0" path="m16,399l73,399e" filled="false" stroked="true" strokeweight=".199pt" strokecolor="#939598">
                <v:path arrowok="t"/>
              </v:shape>
            </v:group>
            <v:group style="position:absolute;left:16;top:202;width:57;height:2" coordorigin="16,202" coordsize="57,2">
              <v:shape style="position:absolute;left:16;top:202;width:57;height:2" coordorigin="16,202" coordsize="57,0" path="m16,202l73,202e" filled="false" stroked="true" strokeweight=".199pt" strokecolor="#939598">
                <v:path arrowok="t"/>
              </v:shape>
            </v:group>
            <v:group style="position:absolute;left:16;top:4;width:57;height:2" coordorigin="16,4" coordsize="57,2">
              <v:shape style="position:absolute;left:16;top:4;width:57;height:2" coordorigin="16,4" coordsize="57,0" path="m16,4l73,4e" filled="false" stroked="true" strokeweight=".199pt" strokecolor="#939598">
                <v:path arrowok="t"/>
              </v:shape>
            </v:group>
            <v:group style="position:absolute;left:2;top:1092;width:86;height:2" coordorigin="2,1092" coordsize="86,2">
              <v:shape style="position:absolute;left:2;top:1092;width:86;height:2" coordorigin="2,1092" coordsize="86,0" path="m2,1092l87,1092e" filled="false" stroked="true" strokeweight=".199pt" strokecolor="#939598">
                <v:path arrowok="t"/>
              </v:shape>
            </v:group>
            <v:group style="position:absolute;left:2;top:894;width:86;height:2" coordorigin="2,894" coordsize="86,2">
              <v:shape style="position:absolute;left:2;top:894;width:86;height:2" coordorigin="2,894" coordsize="86,0" path="m2,894l87,894e" filled="false" stroked="true" strokeweight=".199pt" strokecolor="#939598">
                <v:path arrowok="t"/>
              </v:shape>
            </v:group>
            <v:group style="position:absolute;left:2;top:696;width:86;height:2" coordorigin="2,696" coordsize="86,2">
              <v:shape style="position:absolute;left:2;top:696;width:86;height:2" coordorigin="2,696" coordsize="86,0" path="m2,696l87,696e" filled="false" stroked="true" strokeweight=".199pt" strokecolor="#939598">
                <v:path arrowok="t"/>
              </v:shape>
            </v:group>
            <v:group style="position:absolute;left:2;top:498;width:86;height:2" coordorigin="2,498" coordsize="86,2">
              <v:shape style="position:absolute;left:2;top:498;width:86;height:2" coordorigin="2,498" coordsize="86,0" path="m2,498l87,498e" filled="false" stroked="true" strokeweight=".199pt" strokecolor="#939598">
                <v:path arrowok="t"/>
              </v:shape>
            </v:group>
            <v:group style="position:absolute;left:2;top:301;width:86;height:2" coordorigin="2,301" coordsize="86,2">
              <v:shape style="position:absolute;left:2;top:301;width:86;height:2" coordorigin="2,301" coordsize="86,0" path="m2,301l87,301e" filled="false" stroked="true" strokeweight=".199pt" strokecolor="#939598">
                <v:path arrowok="t"/>
              </v:shape>
            </v:group>
            <v:group style="position:absolute;left:2;top:103;width:86;height:2" coordorigin="2,103" coordsize="86,2">
              <v:shape style="position:absolute;left:2;top:103;width:86;height:2" coordorigin="2,103" coordsize="86,0" path="m2,103l87,103e" filled="false" stroked="true" strokeweight=".199pt" strokecolor="#939598">
                <v:path arrowok="t"/>
              </v:shape>
            </v:group>
            <v:group style="position:absolute;left:45;top:1092;width:5867;height:2" coordorigin="45,1092" coordsize="5867,2">
              <v:shape style="position:absolute;left:45;top:1092;width:5867;height:2" coordorigin="45,1092" coordsize="5867,0" path="m45,1092l5911,1092e" filled="false" stroked="true" strokeweight=".398pt" strokecolor="#231f20">
                <v:path arrowok="t"/>
              </v:shape>
            </v:group>
            <v:group style="position:absolute;left:5887;top:1060;width:64;height:64" coordorigin="5887,1060" coordsize="64,64">
              <v:shape style="position:absolute;left:5887;top:1060;width:64;height:64" coordorigin="5887,1060" coordsize="64,64" path="m5887,1060l5911,1092,5887,1123,5951,1092,5887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133;width:5907;height:959" coordorigin="45,133" coordsize="5907,959">
              <v:shape style="position:absolute;left:45;top:133;width:5907;height:959" coordorigin="45,133" coordsize="5907,959" path="m1116,1092l1125,1091,1133,1089,1141,1088,1150,1086,1158,1084,1167,1082,1175,1081,1184,1079,1192,1077,1200,1075,1209,1073,1217,1072,1226,1070,1234,1068,1243,1066,1251,1065,1260,1063,1268,1061,1276,1059,1285,1058,1293,1056,1302,1054,1310,1052,1319,1050,1327,1049,1335,1047,1344,1045,1352,1043,1361,1042,1369,1040,1378,1038,1386,1036,1395,1034,1403,1033,1411,1031,1420,1029,1428,1027,1437,1026,1445,1024,1454,1022,1462,1020,1470,1019,1479,1017,1487,1015,1496,1013,1504,1012,1513,1010,1521,1008,1530,1006,1538,1004,1546,1003,1555,1001,1563,999,1572,997,1580,996,1589,994,1597,992,1605,990,1614,989,1622,987,1631,985,1639,983,1648,982,1656,980,1665,978,1673,976,1681,975,1690,973,1698,971,1707,969,1715,967,1724,966,1732,964,1740,962,1749,960,1757,959,1766,957,1774,955,1783,953,1791,952,1800,950,1808,948,1816,946,1825,945,1833,943,1842,941,1850,939,1859,938,1867,936,1875,934,1884,932,1892,931,1901,929,1909,927,1918,925,1926,924,1935,922,1943,920,1951,918,1960,917,1968,915,1977,913,1985,911,1994,910,2002,908,2010,906,2019,904,2027,903,2036,901,2044,899,2053,897,2061,896,2070,894,2078,892,2086,890,2095,889,2103,887,2112,885,2120,883,2129,882,2137,880,2146,878,2154,876,2162,875,2171,873,2179,871,2188,869,2196,868,2205,866,2213,864,2221,862,2230,861,2238,859,2247,857,2255,856,2264,854,2272,852,2281,850,2289,849,2297,847,2306,845,2314,843,2323,842,2331,840,2340,838,2348,836,2356,835,2365,833,2373,831,2382,829,2390,828,2399,826,2407,824,2416,823,2424,821,2432,819,2441,817,2449,816,2458,814,2466,812,2475,810,2483,809,2491,807,2500,805,2508,804,2517,802,2525,800,2534,798,2542,797,2551,795,2559,793,2567,791,2576,790,2584,788,2593,786,2601,785,2610,783,2618,781,2626,779,2635,778,2643,776,2652,774,2660,772,2669,771,2677,769,2686,767,2694,766,2702,764,2711,762,2719,760,2728,759,2736,757,2745,755,2753,754,2761,752,2770,750,2778,748,2787,747,2795,745,2804,743,2812,742,2821,740,2829,738,2837,736,2846,735,2854,733,2863,731,2871,730,2880,728,2888,726,2896,724,2905,723,2913,721,2922,719,2930,718,2939,716,2947,714,2956,712,2964,711,2972,709,2981,707,2989,706,2998,704,3006,702,3015,700,3023,699,3031,697,3040,695,3048,694,3057,692,3065,690,3074,689,3082,687,3091,685,3099,683,3107,682,3116,680,3124,678,3133,677,3141,675,3150,673,3158,672,3166,670,3175,668,3183,666,3192,665,3200,663,3209,661,3217,660,3226,658,3234,656,3242,655,3251,653,3259,651,3268,650,3276,648,3285,646,3293,644,3301,643,3310,641,3318,639,3327,638,3335,636,3344,634,3352,633,3361,631,3369,629,3377,628,3386,626,3394,624,3403,622,3411,621,3420,619,3428,617,3436,616,3445,614,3453,612,3462,611,3470,609,3479,607,3487,606,3496,604,3504,602,3512,601,3521,599,3529,597,3538,596,3546,594,3555,592,3563,590,3571,589,3580,587,3588,585,3597,584,3605,582,3614,580,3622,579,3631,577,3639,575,3647,574,3656,572,3664,570,3673,569,3681,567,3690,565,3698,564,3706,562,3715,560,3723,559,3732,557,3740,555,3749,554,3757,552,3766,550,3774,549,3782,547,3791,545,3799,544,3808,542,3816,540,3825,539,3833,537,3841,535,3850,534,3858,532,3867,530,3875,529,3884,527,3892,525,3901,524,3909,522,3917,520,3926,519,3934,517,3943,515,3951,514,3960,512,3968,510,3976,509,3985,507,3993,505,4002,504,4010,502,4019,500,4027,499,4036,497,4044,495,4052,494,4061,492,4069,491,4078,489,4086,487,4095,486,4103,484,4111,482,4120,481,4128,479,4137,477,4145,476,4154,474,4162,472,4171,471,4179,469,4187,467,4196,466,4204,464,4213,462,4221,461,4230,459,4238,458,4246,456,4255,454,4263,453,4272,451,4280,449,4289,448,4297,446,4306,444,4314,443,4322,441,4331,439,4339,438,4382,430,4390,428,4398,426,4407,425,4415,423,4424,421,4432,420,4441,418,4449,417,4457,415,4466,413,4474,412,4483,410,4491,408,4500,407,4508,405,4517,404,4525,402,4533,400,4542,399,4550,397,4559,395,4567,394,4576,392,4584,391,4592,389,4601,387,4609,386,4618,384,4626,382,4635,381,4643,379,4652,378,4660,376,4668,374,4677,373,4685,371,4694,369,4702,368,4711,366,4719,365,4727,363,4736,361,4744,360,4753,358,4761,356,4770,355,4778,353,4787,352,4795,350,4803,348,4812,347,4820,345,4829,344,4837,342,4846,340,4854,339,4862,337,4871,335,4879,334,4888,332,4896,331,4905,329,4913,327,4922,326,4930,324,4938,323,4947,321,4955,319,4964,318,4972,316,4981,315,4989,313,4997,311,5006,310,5014,308,5023,307,5031,305,5040,303,5048,302,5057,300,5065,299,5073,297,5082,295,5090,294,5099,292,5107,291,5116,289,5124,287,5132,286,5141,284,5149,283,5158,281,5166,279,5175,278,5183,276,5192,275,5200,273,5208,271,5217,270,5225,268,5234,267,5242,265,5251,263,5259,262,5267,260,5276,259,5284,257,5293,256,5301,254,5310,252,5318,251,5327,249,5335,248,5343,246,5352,244,5360,243,5369,241,5377,240,5386,238,5394,237,5402,235,5411,233,5419,232,5428,230,5436,229,5445,227,5453,225,5462,224,5470,222,5478,221,5487,219,5495,218,5504,216,5512,214,5521,213,5529,211,5537,210,5546,208,5554,207,5563,205,5571,203,5580,202,5588,200,5597,199,5605,197,5613,196,5622,194,5630,192,5639,191,5647,189,5656,188,5664,186,5672,185,5681,183,5689,181,5698,180,5706,178,5715,177,5723,175,5732,174,5740,172,5748,171,5757,169,5765,167,5774,166,5782,164,5791,163,5799,161,5807,160,5816,158,5824,157,5833,155,5841,153,5850,152,5858,150,5867,149,5875,147,5883,146,5892,144,5900,143,5909,141,5917,139,5926,138,5934,136,5942,135,5951,133e" filled="false" stroked="true" strokeweight=".797pt" strokecolor="#231f20">
                <v:path arrowok="t"/>
              </v:shape>
            </v:group>
            <v:group style="position:absolute;left:4481;top:698;width:1349;height:303" coordorigin="4481,698" coordsize="1349,303">
              <v:shape style="position:absolute;left:4481;top:698;width:1349;height:303" coordorigin="4481,698" coordsize="1349,303" path="m4481,1001l5829,1001,5829,698,4481,698,4481,1001xe" filled="true" fillcolor="#ffffff" stroked="false">
                <v:path arrowok="t"/>
                <v:fill type="solid"/>
              </v:shape>
            </v:group>
            <v:group style="position:absolute;left:4481;top:698;width:1349;height:303" coordorigin="4481,698" coordsize="1349,303">
              <v:shape style="position:absolute;left:4481;top:698;width:1349;height:303" coordorigin="4481,698" coordsize="1349,303" path="m4481,1001l5829,1001,5829,698,4481,698,4481,1001xe" filled="false" stroked="true" strokeweight=".398pt" strokecolor="#231f20">
                <v:path arrowok="t"/>
              </v:shape>
            </v:group>
            <v:group style="position:absolute;left:4548;top:849;width:341;height:2" coordorigin="4548,849" coordsize="341,2">
              <v:shape style="position:absolute;left:4548;top:849;width:341;height:2" coordorigin="4548,849" coordsize="341,0" path="m4548,849l4718,849,4889,849e" filled="false" stroked="true" strokeweight=".797pt" strokecolor="#231f20">
                <v:path arrowok="t"/>
              </v:shape>
              <v:shape style="position:absolute;left:4936;top:763;width:793;height:160" type="#_x0000_t20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Position</w:t>
                      </w:r>
                      <w:r>
                        <w:rPr>
                          <w:rFonts w:ascii="Times New Roman"/>
                          <w:color w:val="231F20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>(m)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523" w:val="left" w:leader="none"/>
          <w:tab w:pos="1120" w:val="left" w:leader="none"/>
          <w:tab w:pos="1597" w:val="left" w:leader="none"/>
          <w:tab w:pos="2194" w:val="left" w:leader="none"/>
          <w:tab w:pos="2671" w:val="left" w:leader="none"/>
          <w:tab w:pos="3267" w:val="left" w:leader="none"/>
          <w:tab w:pos="3745" w:val="left" w:leader="none"/>
          <w:tab w:pos="4341" w:val="left" w:leader="none"/>
          <w:tab w:pos="4818" w:val="left" w:leader="none"/>
          <w:tab w:pos="5415" w:val="left" w:leader="none"/>
          <w:tab w:pos="5892" w:val="left" w:leader="none"/>
        </w:tabs>
        <w:spacing w:before="29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4</w:t>
        <w:tab/>
        <w:t>4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5</w:t>
        <w:tab/>
        <w:t>5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4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97.95pt;height:56.85pt;mso-position-horizontal-relative:char;mso-position-vertical-relative:line" coordorigin="0,0" coordsize="5959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581;top:398;width:2;height:694" coordorigin="581,398" coordsize="2,694">
              <v:shape style="position:absolute;left:581;top:398;width:2;height:694" coordorigin="581,398" coordsize="0,694" path="m581,398l581,1092e" filled="false" stroked="true" strokeweight=".398pt" strokecolor="#c7c8ca">
                <v:path arrowok="t"/>
              </v:shape>
            </v:group>
            <v:group style="position:absolute;left:1118;top:398;width:2;height:694" coordorigin="1118,398" coordsize="2,694">
              <v:shape style="position:absolute;left:1118;top:398;width:2;height:694" coordorigin="1118,398" coordsize="0,694" path="m1118,398l1118,1092e" filled="false" stroked="true" strokeweight=".398pt" strokecolor="#c7c8ca">
                <v:path arrowok="t"/>
              </v:shape>
            </v:group>
            <v:group style="position:absolute;left:1655;top:398;width:2;height:694" coordorigin="1655,398" coordsize="2,694">
              <v:shape style="position:absolute;left:1655;top:398;width:2;height:694" coordorigin="1655,398" coordsize="0,694" path="m1655,398l1655,1092e" filled="false" stroked="true" strokeweight=".398pt" strokecolor="#c7c8ca">
                <v:path arrowok="t"/>
              </v:shape>
            </v:group>
            <v:group style="position:absolute;left:2192;top:4;width:2;height:1088" coordorigin="2192,4" coordsize="2,1088">
              <v:shape style="position:absolute;left:2192;top:4;width:2;height:1088" coordorigin="2192,4" coordsize="0,1088" path="m2192,1092l2192,4e" filled="false" stroked="true" strokeweight=".398pt" strokecolor="#c7c8ca">
                <v:path arrowok="t"/>
              </v:shape>
            </v:group>
            <v:group style="position:absolute;left:2729;top:4;width:2;height:1088" coordorigin="2729,4" coordsize="2,1088">
              <v:shape style="position:absolute;left:2729;top:4;width:2;height:1088" coordorigin="2729,4" coordsize="0,1088" path="m2729,1092l2729,4e" filled="false" stroked="true" strokeweight=".398pt" strokecolor="#c7c8ca">
                <v:path arrowok="t"/>
              </v:shape>
            </v:group>
            <v:group style="position:absolute;left:3266;top:4;width:2;height:1088" coordorigin="3266,4" coordsize="2,1088">
              <v:shape style="position:absolute;left:3266;top:4;width:2;height:1088" coordorigin="3266,4" coordsize="0,1088" path="m3266,1092l3266,4e" filled="false" stroked="true" strokeweight=".398pt" strokecolor="#c7c8ca">
                <v:path arrowok="t"/>
              </v:shape>
            </v:group>
            <v:group style="position:absolute;left:3803;top:4;width:2;height:1088" coordorigin="3803,4" coordsize="2,1088">
              <v:shape style="position:absolute;left:3803;top:4;width:2;height:1088" coordorigin="3803,4" coordsize="0,1088" path="m3803,1092l3803,4e" filled="false" stroked="true" strokeweight=".398pt" strokecolor="#c7c8ca">
                <v:path arrowok="t"/>
              </v:shape>
            </v:group>
            <v:group style="position:absolute;left:4340;top:4;width:2;height:1088" coordorigin="4340,4" coordsize="2,1088">
              <v:shape style="position:absolute;left:4340;top:4;width:2;height:1088" coordorigin="4340,4" coordsize="0,1088" path="m4340,1092l4340,4e" filled="false" stroked="true" strokeweight=".398pt" strokecolor="#c7c8ca">
                <v:path arrowok="t"/>
              </v:shape>
            </v:group>
            <v:group style="position:absolute;left:4877;top:4;width:2;height:1088" coordorigin="4877,4" coordsize="2,1088">
              <v:shape style="position:absolute;left:4877;top:4;width:2;height:1088" coordorigin="4877,4" coordsize="0,1088" path="m4877,1092l4877,4e" filled="false" stroked="true" strokeweight=".398pt" strokecolor="#c7c8ca">
                <v:path arrowok="t"/>
              </v:shape>
            </v:group>
            <v:group style="position:absolute;left:5414;top:4;width:2;height:1088" coordorigin="5414,4" coordsize="2,1088">
              <v:shape style="position:absolute;left:5414;top:4;width:2;height:1088" coordorigin="5414,4" coordsize="0,1088" path="m5414,1092l5414,4e" filled="false" stroked="true" strokeweight=".398pt" strokecolor="#c7c8ca">
                <v:path arrowok="t"/>
              </v:shape>
            </v:group>
            <v:group style="position:absolute;left:5951;top:4;width:2;height:1088" coordorigin="5951,4" coordsize="2,1088">
              <v:shape style="position:absolute;left:5951;top:4;width:2;height:1088" coordorigin="5951,4" coordsize="0,1088" path="m5951,1092l5951,4e" filled="false" stroked="true" strokeweight=".398pt" strokecolor="#c7c8ca">
                <v:path arrowok="t"/>
              </v:shape>
            </v:group>
            <v:group style="position:absolute;left:45;top:1081;width:5907;height:2" coordorigin="45,1081" coordsize="5907,2">
              <v:shape style="position:absolute;left:45;top:1081;width:5907;height:2" coordorigin="45,1081" coordsize="5907,0" path="m45,1081l5951,1081e" filled="false" stroked="true" strokeweight=".398pt" strokecolor="#c7c8ca">
                <v:path arrowok="t"/>
              </v:shape>
            </v:group>
            <v:group style="position:absolute;left:45;top:865;width:5907;height:2" coordorigin="45,865" coordsize="5907,2">
              <v:shape style="position:absolute;left:45;top:865;width:5907;height:2" coordorigin="45,865" coordsize="5907,0" path="m45,865l5951,865e" filled="false" stroked="true" strokeweight=".398pt" strokecolor="#c7c8ca">
                <v:path arrowok="t"/>
              </v:shape>
            </v:group>
            <v:group style="position:absolute;left:45;top:650;width:5907;height:2" coordorigin="45,650" coordsize="5907,2">
              <v:shape style="position:absolute;left:45;top:650;width:5907;height:2" coordorigin="45,650" coordsize="5907,0" path="m45,650l5951,650e" filled="false" stroked="true" strokeweight=".398pt" strokecolor="#c7c8ca">
                <v:path arrowok="t"/>
              </v:shape>
            </v:group>
            <v:group style="position:absolute;left:45;top:435;width:5907;height:2" coordorigin="45,435" coordsize="5907,2">
              <v:shape style="position:absolute;left:45;top:435;width:5907;height:2" coordorigin="45,435" coordsize="5907,0" path="m45,435l5951,435e" filled="false" stroked="true" strokeweight=".398pt" strokecolor="#c7c8ca">
                <v:path arrowok="t"/>
              </v:shape>
            </v:group>
            <v:group style="position:absolute;left:2179;top:219;width:3773;height:2" coordorigin="2179,219" coordsize="3773,2">
              <v:shape style="position:absolute;left:2179;top:219;width:3773;height:2" coordorigin="2179,219" coordsize="3773,0" path="m2179,219l5951,219e" filled="false" stroked="true" strokeweight=".398pt" strokecolor="#c7c8ca">
                <v:path arrowok="t"/>
              </v:shape>
            </v:group>
            <v:group style="position:absolute;left:45;top:219;width:123;height:2" coordorigin="45,219" coordsize="123,2">
              <v:shape style="position:absolute;left:45;top:219;width:123;height:2" coordorigin="45,219" coordsize="123,0" path="m45,219l167,219e" filled="false" stroked="true" strokeweight=".398pt" strokecolor="#c7c8ca">
                <v:path arrowok="t"/>
              </v:shape>
            </v:group>
            <v:group style="position:absolute;left:581;top:4;width:2;height:91" coordorigin="581,4" coordsize="2,91">
              <v:shape style="position:absolute;left:581;top:4;width:2;height:91" coordorigin="581,4" coordsize="0,91" path="m581,4l581,95e" filled="false" stroked="true" strokeweight=".398pt" strokecolor="#c7c8ca">
                <v:path arrowok="t"/>
              </v:shape>
            </v:group>
            <v:group style="position:absolute;left:1118;top:4;width:2;height:91" coordorigin="1118,4" coordsize="2,91">
              <v:shape style="position:absolute;left:1118;top:4;width:2;height:91" coordorigin="1118,4" coordsize="0,91" path="m1118,4l1118,95e" filled="false" stroked="true" strokeweight=".398pt" strokecolor="#c7c8ca">
                <v:path arrowok="t"/>
              </v:shape>
            </v:group>
            <v:group style="position:absolute;left:1655;top:4;width:2;height:91" coordorigin="1655,4" coordsize="2,91">
              <v:shape style="position:absolute;left:1655;top:4;width:2;height:91" coordorigin="1655,4" coordsize="0,91" path="m1655,4l1655,95e" filled="false" stroked="true" strokeweight=".398pt" strokecolor="#c7c8ca">
                <v:path arrowok="t"/>
              </v:shape>
            </v:group>
            <v:group style="position:absolute;left:45;top:4;width:5907;height:2" coordorigin="45,4" coordsize="5907,2">
              <v:shape style="position:absolute;left:45;top:4;width:5907;height:2" coordorigin="45,4" coordsize="5907,0" path="m45,4l5951,4e" filled="false" stroked="true" strokeweight=".398pt" strokecolor="#c7c8ca">
                <v:path arrowok="t"/>
              </v:shape>
            </v:group>
            <v:group style="position:absolute;left:152;top:1063;width:2;height:57" coordorigin="152,1063" coordsize="2,57">
              <v:shape style="position:absolute;left:152;top:1063;width:2;height:57" coordorigin="152,1063" coordsize="0,57" path="m152,1120l152,1063e" filled="false" stroked="true" strokeweight=".199pt" strokecolor="#939598">
                <v:path arrowok="t"/>
              </v:shape>
            </v:group>
            <v:group style="position:absolute;left:259;top:1063;width:2;height:57" coordorigin="259,1063" coordsize="2,57">
              <v:shape style="position:absolute;left:259;top:1063;width:2;height:57" coordorigin="259,1063" coordsize="0,57" path="m259,1120l259,1063e" filled="false" stroked="true" strokeweight=".199pt" strokecolor="#939598">
                <v:path arrowok="t"/>
              </v:shape>
            </v:group>
            <v:group style="position:absolute;left:367;top:1063;width:2;height:57" coordorigin="367,1063" coordsize="2,57">
              <v:shape style="position:absolute;left:367;top:1063;width:2;height:57" coordorigin="367,1063" coordsize="0,57" path="m367,1120l367,1063e" filled="false" stroked="true" strokeweight=".199pt" strokecolor="#939598">
                <v:path arrowok="t"/>
              </v:shape>
            </v:group>
            <v:group style="position:absolute;left:474;top:1063;width:2;height:57" coordorigin="474,1063" coordsize="2,57">
              <v:shape style="position:absolute;left:474;top:1063;width:2;height:57" coordorigin="474,1063" coordsize="0,57" path="m474,1120l474,1063e" filled="false" stroked="true" strokeweight=".199pt" strokecolor="#939598">
                <v:path arrowok="t"/>
              </v:shape>
            </v:group>
            <v:group style="position:absolute;left:689;top:1063;width:2;height:57" coordorigin="689,1063" coordsize="2,57">
              <v:shape style="position:absolute;left:689;top:1063;width:2;height:57" coordorigin="689,1063" coordsize="0,57" path="m689,1120l689,1063e" filled="false" stroked="true" strokeweight=".199pt" strokecolor="#939598">
                <v:path arrowok="t"/>
              </v:shape>
            </v:group>
            <v:group style="position:absolute;left:796;top:1063;width:2;height:57" coordorigin="796,1063" coordsize="2,57">
              <v:shape style="position:absolute;left:796;top:1063;width:2;height:57" coordorigin="796,1063" coordsize="0,57" path="m796,1120l796,1063e" filled="false" stroked="true" strokeweight=".199pt" strokecolor="#939598">
                <v:path arrowok="t"/>
              </v:shape>
            </v:group>
            <v:group style="position:absolute;left:904;top:1063;width:2;height:57" coordorigin="904,1063" coordsize="2,57">
              <v:shape style="position:absolute;left:904;top:1063;width:2;height:57" coordorigin="904,1063" coordsize="0,57" path="m904,1120l904,1063e" filled="false" stroked="true" strokeweight=".199pt" strokecolor="#939598">
                <v:path arrowok="t"/>
              </v:shape>
            </v:group>
            <v:group style="position:absolute;left:1011;top:1063;width:2;height:57" coordorigin="1011,1063" coordsize="2,57">
              <v:shape style="position:absolute;left:1011;top:1063;width:2;height:57" coordorigin="1011,1063" coordsize="0,57" path="m1011,1120l1011,1063e" filled="false" stroked="true" strokeweight=".199pt" strokecolor="#939598">
                <v:path arrowok="t"/>
              </v:shape>
            </v:group>
            <v:group style="position:absolute;left:1226;top:1063;width:2;height:57" coordorigin="1226,1063" coordsize="2,57">
              <v:shape style="position:absolute;left:1226;top:1063;width:2;height:57" coordorigin="1226,1063" coordsize="0,57" path="m1226,1120l1226,1063e" filled="false" stroked="true" strokeweight=".199pt" strokecolor="#939598">
                <v:path arrowok="t"/>
              </v:shape>
            </v:group>
            <v:group style="position:absolute;left:1333;top:1063;width:2;height:57" coordorigin="1333,1063" coordsize="2,57">
              <v:shape style="position:absolute;left:1333;top:1063;width:2;height:57" coordorigin="1333,1063" coordsize="0,57" path="m1333,1120l1333,1063e" filled="false" stroked="true" strokeweight=".199pt" strokecolor="#939598">
                <v:path arrowok="t"/>
              </v:shape>
            </v:group>
            <v:group style="position:absolute;left:1441;top:1063;width:2;height:57" coordorigin="1441,1063" coordsize="2,57">
              <v:shape style="position:absolute;left:1441;top:1063;width:2;height:57" coordorigin="1441,1063" coordsize="0,57" path="m1441,1120l1441,1063e" filled="false" stroked="true" strokeweight=".199pt" strokecolor="#939598">
                <v:path arrowok="t"/>
              </v:shape>
            </v:group>
            <v:group style="position:absolute;left:1548;top:1063;width:2;height:57" coordorigin="1548,1063" coordsize="2,57">
              <v:shape style="position:absolute;left:1548;top:1063;width:2;height:57" coordorigin="1548,1063" coordsize="0,57" path="m1548,1120l1548,1063e" filled="false" stroked="true" strokeweight=".199pt" strokecolor="#939598">
                <v:path arrowok="t"/>
              </v:shape>
            </v:group>
            <v:group style="position:absolute;left:1763;top:1063;width:2;height:57" coordorigin="1763,1063" coordsize="2,57">
              <v:shape style="position:absolute;left:1763;top:1063;width:2;height:57" coordorigin="1763,1063" coordsize="0,57" path="m1763,1120l1763,1063e" filled="false" stroked="true" strokeweight=".199pt" strokecolor="#939598">
                <v:path arrowok="t"/>
              </v:shape>
            </v:group>
            <v:group style="position:absolute;left:1870;top:1063;width:2;height:57" coordorigin="1870,1063" coordsize="2,57">
              <v:shape style="position:absolute;left:1870;top:1063;width:2;height:57" coordorigin="1870,1063" coordsize="0,57" path="m1870,1120l1870,1063e" filled="false" stroked="true" strokeweight=".199pt" strokecolor="#939598">
                <v:path arrowok="t"/>
              </v:shape>
            </v:group>
            <v:group style="position:absolute;left:1978;top:1063;width:2;height:57" coordorigin="1978,1063" coordsize="2,57">
              <v:shape style="position:absolute;left:1978;top:1063;width:2;height:57" coordorigin="1978,1063" coordsize="0,57" path="m1978,1120l1978,1063e" filled="false" stroked="true" strokeweight=".199pt" strokecolor="#939598">
                <v:path arrowok="t"/>
              </v:shape>
            </v:group>
            <v:group style="position:absolute;left:2085;top:1063;width:2;height:57" coordorigin="2085,1063" coordsize="2,57">
              <v:shape style="position:absolute;left:2085;top:1063;width:2;height:57" coordorigin="2085,1063" coordsize="0,57" path="m2085,1120l2085,1063e" filled="false" stroked="true" strokeweight=".199pt" strokecolor="#939598">
                <v:path arrowok="t"/>
              </v:shape>
            </v:group>
            <v:group style="position:absolute;left:2300;top:1063;width:2;height:57" coordorigin="2300,1063" coordsize="2,57">
              <v:shape style="position:absolute;left:2300;top:1063;width:2;height:57" coordorigin="2300,1063" coordsize="0,57" path="m2300,1120l2300,1063e" filled="false" stroked="true" strokeweight=".199pt" strokecolor="#939598">
                <v:path arrowok="t"/>
              </v:shape>
            </v:group>
            <v:group style="position:absolute;left:2407;top:1063;width:2;height:57" coordorigin="2407,1063" coordsize="2,57">
              <v:shape style="position:absolute;left:2407;top:1063;width:2;height:57" coordorigin="2407,1063" coordsize="0,57" path="m2407,1120l2407,1063e" filled="false" stroked="true" strokeweight=".199pt" strokecolor="#939598">
                <v:path arrowok="t"/>
              </v:shape>
            </v:group>
            <v:group style="position:absolute;left:2514;top:1063;width:2;height:57" coordorigin="2514,1063" coordsize="2,57">
              <v:shape style="position:absolute;left:2514;top:1063;width:2;height:57" coordorigin="2514,1063" coordsize="0,57" path="m2514,1120l2514,1063e" filled="false" stroked="true" strokeweight=".199pt" strokecolor="#939598">
                <v:path arrowok="t"/>
              </v:shape>
            </v:group>
            <v:group style="position:absolute;left:2622;top:1063;width:2;height:57" coordorigin="2622,1063" coordsize="2,57">
              <v:shape style="position:absolute;left:2622;top:1063;width:2;height:57" coordorigin="2622,1063" coordsize="0,57" path="m2622,1120l2622,1063e" filled="false" stroked="true" strokeweight=".199pt" strokecolor="#939598">
                <v:path arrowok="t"/>
              </v:shape>
            </v:group>
            <v:group style="position:absolute;left:2837;top:1063;width:2;height:57" coordorigin="2837,1063" coordsize="2,57">
              <v:shape style="position:absolute;left:2837;top:1063;width:2;height:57" coordorigin="2837,1063" coordsize="0,57" path="m2837,1120l2837,1063e" filled="false" stroked="true" strokeweight=".199pt" strokecolor="#939598">
                <v:path arrowok="t"/>
              </v:shape>
            </v:group>
            <v:group style="position:absolute;left:2944;top:1063;width:2;height:57" coordorigin="2944,1063" coordsize="2,57">
              <v:shape style="position:absolute;left:2944;top:1063;width:2;height:57" coordorigin="2944,1063" coordsize="0,57" path="m2944,1120l2944,1063e" filled="false" stroked="true" strokeweight=".199pt" strokecolor="#939598">
                <v:path arrowok="t"/>
              </v:shape>
            </v:group>
            <v:group style="position:absolute;left:3051;top:1063;width:2;height:57" coordorigin="3051,1063" coordsize="2,57">
              <v:shape style="position:absolute;left:3051;top:1063;width:2;height:57" coordorigin="3051,1063" coordsize="0,57" path="m3051,1120l3051,1063e" filled="false" stroked="true" strokeweight=".199pt" strokecolor="#939598">
                <v:path arrowok="t"/>
              </v:shape>
            </v:group>
            <v:group style="position:absolute;left:3159;top:1063;width:2;height:57" coordorigin="3159,1063" coordsize="2,57">
              <v:shape style="position:absolute;left:3159;top:1063;width:2;height:57" coordorigin="3159,1063" coordsize="0,57" path="m3159,1120l3159,1063e" filled="false" stroked="true" strokeweight=".199pt" strokecolor="#939598">
                <v:path arrowok="t"/>
              </v:shape>
            </v:group>
            <v:group style="position:absolute;left:3374;top:1063;width:2;height:57" coordorigin="3374,1063" coordsize="2,57">
              <v:shape style="position:absolute;left:3374;top:1063;width:2;height:57" coordorigin="3374,1063" coordsize="0,57" path="m3374,1120l3374,1063e" filled="false" stroked="true" strokeweight=".199pt" strokecolor="#939598">
                <v:path arrowok="t"/>
              </v:shape>
            </v:group>
            <v:group style="position:absolute;left:3481;top:1063;width:2;height:57" coordorigin="3481,1063" coordsize="2,57">
              <v:shape style="position:absolute;left:3481;top:1063;width:2;height:57" coordorigin="3481,1063" coordsize="0,57" path="m3481,1120l3481,1063e" filled="false" stroked="true" strokeweight=".199pt" strokecolor="#939598">
                <v:path arrowok="t"/>
              </v:shape>
            </v:group>
            <v:group style="position:absolute;left:3588;top:1063;width:2;height:57" coordorigin="3588,1063" coordsize="2,57">
              <v:shape style="position:absolute;left:3588;top:1063;width:2;height:57" coordorigin="3588,1063" coordsize="0,57" path="m3588,1120l3588,1063e" filled="false" stroked="true" strokeweight=".199pt" strokecolor="#939598">
                <v:path arrowok="t"/>
              </v:shape>
            </v:group>
            <v:group style="position:absolute;left:3696;top:1063;width:2;height:57" coordorigin="3696,1063" coordsize="2,57">
              <v:shape style="position:absolute;left:3696;top:1063;width:2;height:57" coordorigin="3696,1063" coordsize="0,57" path="m3696,1120l3696,1063e" filled="false" stroked="true" strokeweight=".199pt" strokecolor="#939598">
                <v:path arrowok="t"/>
              </v:shape>
            </v:group>
            <v:group style="position:absolute;left:3911;top:1063;width:2;height:57" coordorigin="3911,1063" coordsize="2,57">
              <v:shape style="position:absolute;left:3911;top:1063;width:2;height:57" coordorigin="3911,1063" coordsize="0,57" path="m3911,1120l3911,1063e" filled="false" stroked="true" strokeweight=".199pt" strokecolor="#939598">
                <v:path arrowok="t"/>
              </v:shape>
            </v:group>
            <v:group style="position:absolute;left:4018;top:1063;width:2;height:57" coordorigin="4018,1063" coordsize="2,57">
              <v:shape style="position:absolute;left:4018;top:1063;width:2;height:57" coordorigin="4018,1063" coordsize="0,57" path="m4018,1120l4018,1063e" filled="false" stroked="true" strokeweight=".199pt" strokecolor="#939598">
                <v:path arrowok="t"/>
              </v:shape>
            </v:group>
            <v:group style="position:absolute;left:4125;top:1063;width:2;height:57" coordorigin="4125,1063" coordsize="2,57">
              <v:shape style="position:absolute;left:4125;top:1063;width:2;height:57" coordorigin="4125,1063" coordsize="0,57" path="m4125,1120l4125,1063e" filled="false" stroked="true" strokeweight=".199pt" strokecolor="#939598">
                <v:path arrowok="t"/>
              </v:shape>
            </v:group>
            <v:group style="position:absolute;left:4233;top:1063;width:2;height:57" coordorigin="4233,1063" coordsize="2,57">
              <v:shape style="position:absolute;left:4233;top:1063;width:2;height:57" coordorigin="4233,1063" coordsize="0,57" path="m4233,1120l4233,1063e" filled="false" stroked="true" strokeweight=".199pt" strokecolor="#939598">
                <v:path arrowok="t"/>
              </v:shape>
            </v:group>
            <v:group style="position:absolute;left:4448;top:1063;width:2;height:57" coordorigin="4448,1063" coordsize="2,57">
              <v:shape style="position:absolute;left:4448;top:1063;width:2;height:57" coordorigin="4448,1063" coordsize="0,57" path="m4448,1120l4448,1063e" filled="false" stroked="true" strokeweight=".199pt" strokecolor="#939598">
                <v:path arrowok="t"/>
              </v:shape>
            </v:group>
            <v:group style="position:absolute;left:4555;top:1063;width:2;height:57" coordorigin="4555,1063" coordsize="2,57">
              <v:shape style="position:absolute;left:4555;top:1063;width:2;height:57" coordorigin="4555,1063" coordsize="0,57" path="m4555,1120l4555,1063e" filled="false" stroked="true" strokeweight=".199pt" strokecolor="#939598">
                <v:path arrowok="t"/>
              </v:shape>
            </v:group>
            <v:group style="position:absolute;left:4662;top:1063;width:2;height:57" coordorigin="4662,1063" coordsize="2,57">
              <v:shape style="position:absolute;left:4662;top:1063;width:2;height:57" coordorigin="4662,1063" coordsize="0,57" path="m4662,1120l4662,1063e" filled="false" stroked="true" strokeweight=".199pt" strokecolor="#939598">
                <v:path arrowok="t"/>
              </v:shape>
            </v:group>
            <v:group style="position:absolute;left:4770;top:1063;width:2;height:57" coordorigin="4770,1063" coordsize="2,57">
              <v:shape style="position:absolute;left:4770;top:1063;width:2;height:57" coordorigin="4770,1063" coordsize="0,57" path="m4770,1120l4770,1063e" filled="false" stroked="true" strokeweight=".199pt" strokecolor="#939598">
                <v:path arrowok="t"/>
              </v:shape>
            </v:group>
            <v:group style="position:absolute;left:4984;top:1063;width:2;height:57" coordorigin="4984,1063" coordsize="2,57">
              <v:shape style="position:absolute;left:4984;top:1063;width:2;height:57" coordorigin="4984,1063" coordsize="0,57" path="m4984,1120l4984,1063e" filled="false" stroked="true" strokeweight=".199pt" strokecolor="#939598">
                <v:path arrowok="t"/>
              </v:shape>
            </v:group>
            <v:group style="position:absolute;left:5092;top:1063;width:2;height:57" coordorigin="5092,1063" coordsize="2,57">
              <v:shape style="position:absolute;left:5092;top:1063;width:2;height:57" coordorigin="5092,1063" coordsize="0,57" path="m5092,1120l5092,1063e" filled="false" stroked="true" strokeweight=".199pt" strokecolor="#939598">
                <v:path arrowok="t"/>
              </v:shape>
            </v:group>
            <v:group style="position:absolute;left:5199;top:1063;width:2;height:57" coordorigin="5199,1063" coordsize="2,57">
              <v:shape style="position:absolute;left:5199;top:1063;width:2;height:57" coordorigin="5199,1063" coordsize="0,57" path="m5199,1120l5199,1063e" filled="false" stroked="true" strokeweight=".199pt" strokecolor="#939598">
                <v:path arrowok="t"/>
              </v:shape>
            </v:group>
            <v:group style="position:absolute;left:5307;top:1063;width:2;height:57" coordorigin="5307,1063" coordsize="2,57">
              <v:shape style="position:absolute;left:5307;top:1063;width:2;height:57" coordorigin="5307,1063" coordsize="0,57" path="m5307,1120l5307,1063e" filled="false" stroked="true" strokeweight=".199pt" strokecolor="#939598">
                <v:path arrowok="t"/>
              </v:shape>
            </v:group>
            <v:group style="position:absolute;left:5521;top:1063;width:2;height:57" coordorigin="5521,1063" coordsize="2,57">
              <v:shape style="position:absolute;left:5521;top:1063;width:2;height:57" coordorigin="5521,1063" coordsize="0,57" path="m5521,1120l5521,1063e" filled="false" stroked="true" strokeweight=".199pt" strokecolor="#939598">
                <v:path arrowok="t"/>
              </v:shape>
            </v:group>
            <v:group style="position:absolute;left:5629;top:1063;width:2;height:57" coordorigin="5629,1063" coordsize="2,57">
              <v:shape style="position:absolute;left:5629;top:1063;width:2;height:57" coordorigin="5629,1063" coordsize="0,57" path="m5629,1120l5629,1063e" filled="false" stroked="true" strokeweight=".199pt" strokecolor="#939598">
                <v:path arrowok="t"/>
              </v:shape>
            </v:group>
            <v:group style="position:absolute;left:5736;top:1063;width:2;height:57" coordorigin="5736,1063" coordsize="2,57">
              <v:shape style="position:absolute;left:5736;top:1063;width:2;height:57" coordorigin="5736,1063" coordsize="0,57" path="m5736,1120l5736,1063e" filled="false" stroked="true" strokeweight=".199pt" strokecolor="#939598">
                <v:path arrowok="t"/>
              </v:shape>
            </v:group>
            <v:group style="position:absolute;left:5844;top:1063;width:2;height:57" coordorigin="5844,1063" coordsize="2,57">
              <v:shape style="position:absolute;left:5844;top:1063;width:2;height:57" coordorigin="5844,1063" coordsize="0,57" path="m5844,1120l5844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581;top:1049;width:2;height:86" coordorigin="581,1049" coordsize="2,86">
              <v:shape style="position:absolute;left:581;top:1049;width:2;height:86" coordorigin="581,1049" coordsize="0,86" path="m581,1134l581,1049e" filled="false" stroked="true" strokeweight=".199pt" strokecolor="#939598">
                <v:path arrowok="t"/>
              </v:shape>
            </v:group>
            <v:group style="position:absolute;left:1118;top:1049;width:2;height:86" coordorigin="1118,1049" coordsize="2,86">
              <v:shape style="position:absolute;left:1118;top:1049;width:2;height:86" coordorigin="1118,1049" coordsize="0,86" path="m1118,1134l1118,1049e" filled="false" stroked="true" strokeweight=".199pt" strokecolor="#939598">
                <v:path arrowok="t"/>
              </v:shape>
            </v:group>
            <v:group style="position:absolute;left:1655;top:1049;width:2;height:86" coordorigin="1655,1049" coordsize="2,86">
              <v:shape style="position:absolute;left:1655;top:1049;width:2;height:86" coordorigin="1655,1049" coordsize="0,86" path="m1655,1134l1655,1049e" filled="false" stroked="true" strokeweight=".199pt" strokecolor="#939598">
                <v:path arrowok="t"/>
              </v:shape>
            </v:group>
            <v:group style="position:absolute;left:2192;top:1049;width:2;height:86" coordorigin="2192,1049" coordsize="2,86">
              <v:shape style="position:absolute;left:2192;top:1049;width:2;height:86" coordorigin="2192,1049" coordsize="0,86" path="m2192,1134l2192,1049e" filled="false" stroked="true" strokeweight=".199pt" strokecolor="#939598">
                <v:path arrowok="t"/>
              </v:shape>
            </v:group>
            <v:group style="position:absolute;left:2729;top:1049;width:2;height:86" coordorigin="2729,1049" coordsize="2,86">
              <v:shape style="position:absolute;left:2729;top:1049;width:2;height:86" coordorigin="2729,1049" coordsize="0,86" path="m2729,1134l2729,1049e" filled="false" stroked="true" strokeweight=".199pt" strokecolor="#939598">
                <v:path arrowok="t"/>
              </v:shape>
            </v:group>
            <v:group style="position:absolute;left:3266;top:1049;width:2;height:86" coordorigin="3266,1049" coordsize="2,86">
              <v:shape style="position:absolute;left:3266;top:1049;width:2;height:86" coordorigin="3266,1049" coordsize="0,86" path="m3266,1134l3266,1049e" filled="false" stroked="true" strokeweight=".199pt" strokecolor="#939598">
                <v:path arrowok="t"/>
              </v:shape>
            </v:group>
            <v:group style="position:absolute;left:3803;top:1049;width:2;height:86" coordorigin="3803,1049" coordsize="2,86">
              <v:shape style="position:absolute;left:3803;top:1049;width:2;height:86" coordorigin="3803,1049" coordsize="0,86" path="m3803,1134l3803,1049e" filled="false" stroked="true" strokeweight=".199pt" strokecolor="#939598">
                <v:path arrowok="t"/>
              </v:shape>
            </v:group>
            <v:group style="position:absolute;left:4340;top:1049;width:2;height:86" coordorigin="4340,1049" coordsize="2,86">
              <v:shape style="position:absolute;left:4340;top:1049;width:2;height:86" coordorigin="4340,1049" coordsize="0,86" path="m4340,1134l4340,1049e" filled="false" stroked="true" strokeweight=".199pt" strokecolor="#939598">
                <v:path arrowok="t"/>
              </v:shape>
            </v:group>
            <v:group style="position:absolute;left:4877;top:1049;width:2;height:86" coordorigin="4877,1049" coordsize="2,86">
              <v:shape style="position:absolute;left:4877;top:1049;width:2;height:86" coordorigin="4877,1049" coordsize="0,86" path="m4877,1134l4877,1049e" filled="false" stroked="true" strokeweight=".199pt" strokecolor="#939598">
                <v:path arrowok="t"/>
              </v:shape>
            </v:group>
            <v:group style="position:absolute;left:5414;top:1049;width:2;height:86" coordorigin="5414,1049" coordsize="2,86">
              <v:shape style="position:absolute;left:5414;top:1049;width:2;height:86" coordorigin="5414,1049" coordsize="0,86" path="m5414,1134l5414,1049e" filled="false" stroked="true" strokeweight=".199pt" strokecolor="#939598">
                <v:path arrowok="t"/>
              </v:shape>
            </v:group>
            <v:group style="position:absolute;left:5951;top:1049;width:2;height:86" coordorigin="5951,1049" coordsize="2,86">
              <v:shape style="position:absolute;left:5951;top:1049;width:2;height:86" coordorigin="5951,1049" coordsize="0,86" path="m5951,1134l5951,1049e" filled="false" stroked="true" strokeweight=".199pt" strokecolor="#939598">
                <v:path arrowok="t"/>
              </v:shape>
            </v:group>
            <v:group style="position:absolute;left:16;top:973;width:57;height:2" coordorigin="16,973" coordsize="57,2">
              <v:shape style="position:absolute;left:16;top:973;width:57;height:2" coordorigin="16,973" coordsize="57,0" path="m16,973l73,973e" filled="false" stroked="true" strokeweight=".199pt" strokecolor="#939598">
                <v:path arrowok="t"/>
              </v:shape>
            </v:group>
            <v:group style="position:absolute;left:16;top:758;width:57;height:2" coordorigin="16,758" coordsize="57,2">
              <v:shape style="position:absolute;left:16;top:758;width:57;height:2" coordorigin="16,758" coordsize="57,0" path="m16,758l73,758e" filled="false" stroked="true" strokeweight=".199pt" strokecolor="#939598">
                <v:path arrowok="t"/>
              </v:shape>
            </v:group>
            <v:group style="position:absolute;left:16;top:542;width:57;height:2" coordorigin="16,542" coordsize="57,2">
              <v:shape style="position:absolute;left:16;top:542;width:57;height:2" coordorigin="16,542" coordsize="57,0" path="m16,542l73,542e" filled="false" stroked="true" strokeweight=".199pt" strokecolor="#939598">
                <v:path arrowok="t"/>
              </v:shape>
            </v:group>
            <v:group style="position:absolute;left:16;top:327;width:57;height:2" coordorigin="16,327" coordsize="57,2">
              <v:shape style="position:absolute;left:16;top:327;width:57;height:2" coordorigin="16,327" coordsize="57,0" path="m16,327l73,327e" filled="false" stroked="true" strokeweight=".199pt" strokecolor="#939598">
                <v:path arrowok="t"/>
              </v:shape>
            </v:group>
            <v:group style="position:absolute;left:16;top:112;width:57;height:2" coordorigin="16,112" coordsize="57,2">
              <v:shape style="position:absolute;left:16;top:112;width:57;height:2" coordorigin="16,112" coordsize="57,0" path="m16,112l73,112e" filled="false" stroked="true" strokeweight=".199pt" strokecolor="#939598">
                <v:path arrowok="t"/>
              </v:shape>
            </v:group>
            <v:group style="position:absolute;left:2;top:1081;width:86;height:2" coordorigin="2,1081" coordsize="86,2">
              <v:shape style="position:absolute;left:2;top:1081;width:86;height:2" coordorigin="2,1081" coordsize="86,0" path="m2,1081l87,1081e" filled="false" stroked="true" strokeweight=".199pt" strokecolor="#939598">
                <v:path arrowok="t"/>
              </v:shape>
            </v:group>
            <v:group style="position:absolute;left:2;top:865;width:86;height:2" coordorigin="2,865" coordsize="86,2">
              <v:shape style="position:absolute;left:2;top:865;width:86;height:2" coordorigin="2,865" coordsize="86,0" path="m2,865l87,865e" filled="false" stroked="true" strokeweight=".199pt" strokecolor="#939598">
                <v:path arrowok="t"/>
              </v:shape>
            </v:group>
            <v:group style="position:absolute;left:2;top:650;width:86;height:2" coordorigin="2,650" coordsize="86,2">
              <v:shape style="position:absolute;left:2;top:650;width:86;height:2" coordorigin="2,650" coordsize="86,0" path="m2,650l87,650e" filled="false" stroked="true" strokeweight=".199pt" strokecolor="#939598">
                <v:path arrowok="t"/>
              </v:shape>
            </v:group>
            <v:group style="position:absolute;left:2;top:435;width:86;height:2" coordorigin="2,435" coordsize="86,2">
              <v:shape style="position:absolute;left:2;top:435;width:86;height:2" coordorigin="2,435" coordsize="86,0" path="m2,435l87,435e" filled="false" stroked="true" strokeweight=".199pt" strokecolor="#939598">
                <v:path arrowok="t"/>
              </v:shape>
            </v:group>
            <v:group style="position:absolute;left:2;top:219;width:86;height:2" coordorigin="2,219" coordsize="86,2">
              <v:shape style="position:absolute;left:2;top:219;width:86;height:2" coordorigin="2,219" coordsize="86,0" path="m2,219l87,219e" filled="false" stroked="true" strokeweight=".199pt" strokecolor="#939598">
                <v:path arrowok="t"/>
              </v:shape>
            </v:group>
            <v:group style="position:absolute;left:2;top:4;width:86;height:2" coordorigin="2,4" coordsize="86,2">
              <v:shape style="position:absolute;left:2;top:4;width:86;height:2" coordorigin="2,4" coordsize="86,0" path="m2,4l87,4e" filled="false" stroked="true" strokeweight=".199pt" strokecolor="#939598">
                <v:path arrowok="t"/>
              </v:shape>
            </v:group>
            <v:group style="position:absolute;left:45;top:1092;width:5867;height:2" coordorigin="45,1092" coordsize="5867,2">
              <v:shape style="position:absolute;left:45;top:1092;width:5867;height:2" coordorigin="45,1092" coordsize="5867,0" path="m45,1092l5911,1092e" filled="false" stroked="true" strokeweight=".398pt" strokecolor="#231f20">
                <v:path arrowok="t"/>
              </v:shape>
            </v:group>
            <v:group style="position:absolute;left:5887;top:1060;width:64;height:64" coordorigin="5887,1060" coordsize="64,64">
              <v:shape style="position:absolute;left:5887;top:1060;width:64;height:64" coordorigin="5887,1060" coordsize="64,64" path="m5887,1060l5911,1092,5887,1123,5951,1092,5887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68;width:5907;height:1014" coordorigin="45,68" coordsize="5907,1014">
              <v:shape style="position:absolute;left:45;top:68;width:5907;height:1014" coordorigin="45,68" coordsize="5907,1014" path="m45,1081l53,1081,1116,1081,1125,1052,1133,1051,1141,1051,1150,1051,1158,1051,1167,1050,1175,1050,1184,1050,1192,1050,1200,1050,1209,1049,1217,1049,1226,1049,1234,1049,1243,1048,1251,1048,1260,1048,1268,1048,1276,1047,1285,1047,1293,1047,1302,1047,1310,1047,1319,1046,1327,1046,1335,1046,1344,1046,1352,1045,1361,1045,1369,1045,1378,1045,1386,1045,1395,1044,1403,1044,1411,1044,1420,1044,1428,1043,1437,1043,1445,1043,1454,1043,1462,1042,1470,1042,1479,1042,1487,1042,1496,1042,1504,1041,1513,1041,1521,1041,1530,1041,1538,1040,1546,1040,1555,1040,1563,1040,1572,1039,1580,1039,1589,1039,1597,1039,1605,1039,1614,1038,1622,1038,1631,1038,1639,1038,1648,1037,1656,1037,1665,1037,1673,1037,1681,1037,1690,1036,1698,1036,1707,1036,1715,1036,1724,1035,1732,1035,1740,1035,1749,1035,1757,1034,1766,1034,1774,1034,1783,1034,1791,1034,1800,1033,1808,1033,1816,1033,1825,1033,1833,1032,1842,1032,1850,1032,1859,1032,1867,1031,1875,1031,1884,1031,1892,1031,1901,1031,1909,1030,1918,1030,1926,1030,1935,1030,1943,1029,1951,1029,1960,1029,1968,1029,1977,1029,1985,1028,1994,1028,2002,1028,2010,1028,2019,1027,2027,1027,2036,1027,2044,1027,2053,1026,2061,1026,2070,1026,2078,1026,2086,1026,2095,1025,2103,1025,2112,1025,2120,1025,2129,1024,2137,1024,2146,1024,2154,1024,2162,1023,2171,1023,2179,1023,2188,1023,2196,1023,2205,1022,2213,1022,2221,1022,2230,1022,2238,1021,2247,1021,2255,1021,2264,1021,2272,1021,2281,1020,2289,1020,2297,1020,2306,1020,2314,1019,2323,1019,2331,1019,2340,1019,2348,1018,2356,1018,2365,1018,2373,1018,2382,1018,2390,1017,2399,1017,2407,1017,2416,1017,2424,1016,2432,1016,2441,1016,2449,1016,2458,1015,2466,1015,2475,1015,2483,1015,2491,1015,2500,1014,2508,1014,2517,1014,2525,1014,2534,1013,2542,1013,2551,1013,2559,1013,2567,1013,2576,1012,2584,1012,2593,1012,2601,1012,2610,1011,2618,1011,2626,1011,2635,1011,2643,1010,2652,1010,2660,1010,2669,1010,2677,1010,2686,1009,2694,1009,2702,1009,2711,1009,2719,1008,2728,1008,2736,1008,2745,1008,2753,1007,2761,1007,2770,1007,2778,1007,2787,1007,2795,1006,2804,1006,2812,1006,2821,1006,2829,1005,2837,1005,2846,1005,2854,1005,2863,1005,2871,1004,2880,1004,2888,1004,2896,1004,2905,1003,2913,1003,2922,1003,2930,1003,2939,1002,2947,1002,2956,1002,2964,1002,2972,1002,2981,1001,2989,1001,2998,1001,3006,1001,3015,1000,3023,1000,3031,1000,3040,1000,3048,1000,3057,999,3065,999,3074,999,3082,999,3091,998,3099,998,3107,998,3116,998,3124,997,3133,997,3141,997,3150,997,3158,997,3166,996,3175,996,3183,996,3192,996,3200,995,3209,995,3217,995,3226,995,3234,994,3242,994,3251,994,3259,994,3268,994,3276,993,3285,993,3293,993,3301,993,3310,992,3318,992,3327,992,3335,992,3344,992,3352,991,3361,991,3369,991,3377,991,3386,990,3394,990,3403,990,3411,990,3420,989,3428,989,3436,989,3445,989,3453,989,3462,988,3470,988,3479,988,3487,988,3496,987,3504,987,3512,987,3521,987,3529,986,3538,986,3546,986,3555,986,3563,986,3571,985,3580,985,3588,985,3597,985,3605,984,3614,984,3622,984,3631,984,3639,984,3647,983,3656,983,3664,983,3673,983,3681,982,3690,982,3698,982,3706,982,3715,981,3723,981,3732,981,3740,981,3749,981,3757,980,3766,980,3774,980,3782,980,3791,979,3799,979,3808,979,3816,979,3825,978,3833,978,3841,978,3850,978,3858,978,3867,977,3875,977,3884,977,3892,977,3901,976,3909,976,3917,976,3926,976,3934,976,3943,975,3951,975,3960,975,3968,975,3976,974,3985,974,3993,974,4002,974,4010,973,4019,973,4027,973,4036,973,4044,973,4052,972,4061,972,4069,972,4078,972,4086,971,4095,971,4103,971,4111,971,4120,970,4128,970,4137,970,4145,970,4154,970,4162,969,4171,969,4179,969,4187,969,4196,968,4204,968,4213,968,4221,968,4230,968,4238,967,4246,967,4255,967,4263,967,4272,966,4280,966,4289,966,4297,966,4306,965,4314,965,4322,965,4331,965,4339,965,4348,964,4356,964,4365,964,4373,964,4382,963,4390,963,4398,963,4407,963,4415,962,4424,962,4432,962,4441,962,4449,962,4457,961,4466,961,4474,961,4483,961,4491,960,4500,960,4508,960,4517,960,4525,960,4533,959,4542,959,4550,959,4559,959,4567,958,4576,958,4584,958,4592,958,4601,957,4609,957,4618,957,4626,957,4635,957,4643,956,4652,956,4660,956,4668,956,4677,955,4685,955,4694,955,4702,955,4711,955,4719,954,4727,954,4736,954,4744,954,4753,953,4761,953,4770,953,4778,953,4787,952,4795,952,4803,952,4812,952,4820,952,4829,951,4837,951,4846,951,4854,951,4862,950,4871,950,4879,950,4888,950,4896,949,4905,949,4913,949,4922,949,4930,949,4938,948,4947,948,4955,948,4964,948,4972,947,4981,947,4989,947,4997,947,5006,947,5014,946,5023,946,5031,946,5040,946,5048,945,5057,945,5065,945,5073,945,5082,944,5090,944,5099,944,5107,944,5116,944,5124,943,5132,943,5141,943,5149,943,5158,942,5166,942,5175,942,5183,942,5192,941,5200,941,5208,941,5217,941,5225,941,5234,940,5242,940,5251,940,5259,940,5267,939,5276,939,5284,939,5293,939,5301,939,5310,938,5318,938,5327,938,5335,938,5343,937,5352,937,5360,937,5369,937,5377,936,5386,936,5394,936,5402,936,5411,936,5419,935,5428,935,5436,935,5445,935,5453,934,5462,934,5470,934,5478,934,5487,933,5495,933,5504,933,5512,933,5521,933,5529,928,5537,911,5546,894,5554,876,5563,859,5571,842,5580,824,5588,807,5597,790,5605,772,5613,755,5622,738,5630,720,5639,703,5647,686,5656,668,5664,651,5672,634,5681,617,5689,599,5698,582,5706,565,5715,548,5723,530,5732,513,5740,496,5748,479,5757,462,5765,444,5774,427,5782,410,5791,393,5799,376,5807,359,5816,341,5824,324,5833,307,5841,290,5850,273,5858,256,5867,239,5875,221,5883,204,5892,187,5900,170,5909,153,5917,136,5926,119,5934,102,5942,85,5951,68e" filled="false" stroked="true" strokeweight=".797pt" strokecolor="#231f20">
                <v:path arrowok="t"/>
              </v:shape>
            </v:group>
            <v:group style="position:absolute;left:167;top:95;width:2012;height:303" coordorigin="167,95" coordsize="2012,303">
              <v:shape style="position:absolute;left:167;top:95;width:2012;height:303" coordorigin="167,95" coordsize="2012,303" path="m167,398l2179,398,2179,95,167,95,167,398xe" filled="true" fillcolor="#ffffff" stroked="false">
                <v:path arrowok="t"/>
                <v:fill type="solid"/>
              </v:shape>
            </v:group>
            <v:group style="position:absolute;left:167;top:95;width:2012;height:303" coordorigin="167,95" coordsize="2012,303">
              <v:shape style="position:absolute;left:167;top:95;width:2012;height:303" coordorigin="167,95" coordsize="2012,303" path="m167,398l2179,398,2179,95,167,95,167,398xe" filled="false" stroked="true" strokeweight=".398pt" strokecolor="#231f20">
                <v:path arrowok="t"/>
              </v:shape>
              <v:shape style="position:absolute;left:0;top:0;width:5959;height:1137" type="#_x0000_t202" filled="false" stroked="false">
                <v:textbox inset="0,0,0,0">
                  <w:txbxContent>
                    <w:p>
                      <w:pPr>
                        <w:tabs>
                          <w:tab w:pos="574" w:val="left" w:leader="none"/>
                        </w:tabs>
                        <w:spacing w:before="133"/>
                        <w:ind w:left="2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99"/>
                          <w:position w:val="2"/>
                          <w:sz w:val="16"/>
                        </w:rPr>
                      </w:r>
                      <w:r>
                        <w:rPr>
                          <w:rFonts w:ascii="Times New Roman" w:hAnsi="Times New Roman"/>
                          <w:color w:val="231F20"/>
                          <w:w w:val="99"/>
                          <w:position w:val="2"/>
                          <w:sz w:val="16"/>
                          <w:u w:val="single" w:color="231F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position w:val="2"/>
                          <w:sz w:val="16"/>
                          <w:u w:val="single" w:color="231F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position w:val="2"/>
                          <w:sz w:val="16"/>
                        </w:rPr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Couple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résistant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(N.m)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523" w:val="left" w:leader="none"/>
          <w:tab w:pos="1120" w:val="left" w:leader="none"/>
          <w:tab w:pos="1597" w:val="left" w:leader="none"/>
          <w:tab w:pos="2194" w:val="left" w:leader="none"/>
          <w:tab w:pos="2671" w:val="left" w:leader="none"/>
          <w:tab w:pos="3267" w:val="left" w:leader="none"/>
          <w:tab w:pos="3745" w:val="left" w:leader="none"/>
          <w:tab w:pos="4341" w:val="left" w:leader="none"/>
          <w:tab w:pos="4818" w:val="left" w:leader="none"/>
          <w:tab w:pos="5415" w:val="left" w:leader="none"/>
          <w:tab w:pos="5892" w:val="left" w:leader="none"/>
        </w:tabs>
        <w:spacing w:before="29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100.687401pt;margin-top:21.116283pt;width:297.95pt;height:56.85pt;mso-position-horizontal-relative:page;mso-position-vertical-relative:paragraph;z-index:3712" coordorigin="2014,422" coordsize="5959,1137">
            <v:group style="position:absolute;left:2058;top:426;width:2;height:1088" coordorigin="2058,426" coordsize="2,1088">
              <v:shape style="position:absolute;left:2058;top:426;width:2;height:1088" coordorigin="2058,426" coordsize="0,1088" path="m2058,1514l2058,426e" filled="false" stroked="true" strokeweight=".398pt" strokecolor="#c7c8ca">
                <v:path arrowok="t"/>
              </v:shape>
            </v:group>
            <v:group style="position:absolute;left:2595;top:820;width:2;height:694" coordorigin="2595,820" coordsize="2,694">
              <v:shape style="position:absolute;left:2595;top:820;width:2;height:694" coordorigin="2595,820" coordsize="0,694" path="m2595,820l2595,1514e" filled="false" stroked="true" strokeweight=".398pt" strokecolor="#c7c8ca">
                <v:path arrowok="t"/>
              </v:shape>
            </v:group>
            <v:group style="position:absolute;left:3132;top:820;width:2;height:694" coordorigin="3132,820" coordsize="2,694">
              <v:shape style="position:absolute;left:3132;top:820;width:2;height:694" coordorigin="3132,820" coordsize="0,694" path="m3132,820l3132,1514e" filled="false" stroked="true" strokeweight=".398pt" strokecolor="#c7c8ca">
                <v:path arrowok="t"/>
              </v:shape>
            </v:group>
            <v:group style="position:absolute;left:3669;top:820;width:2;height:694" coordorigin="3669,820" coordsize="2,694">
              <v:shape style="position:absolute;left:3669;top:820;width:2;height:694" coordorigin="3669,820" coordsize="0,694" path="m3669,820l3669,1514e" filled="false" stroked="true" strokeweight=".398pt" strokecolor="#c7c8ca">
                <v:path arrowok="t"/>
              </v:shape>
            </v:group>
            <v:group style="position:absolute;left:4206;top:426;width:2;height:1088" coordorigin="4206,426" coordsize="2,1088">
              <v:shape style="position:absolute;left:4206;top:426;width:2;height:1088" coordorigin="4206,426" coordsize="0,1088" path="m4206,1514l4206,426e" filled="false" stroked="true" strokeweight=".398pt" strokecolor="#c7c8ca">
                <v:path arrowok="t"/>
              </v:shape>
            </v:group>
            <v:group style="position:absolute;left:4743;top:426;width:2;height:1088" coordorigin="4743,426" coordsize="2,1088">
              <v:shape style="position:absolute;left:4743;top:426;width:2;height:1088" coordorigin="4743,426" coordsize="0,1088" path="m4743,1514l4743,426e" filled="false" stroked="true" strokeweight=".398pt" strokecolor="#c7c8ca">
                <v:path arrowok="t"/>
              </v:shape>
            </v:group>
            <v:group style="position:absolute;left:5280;top:426;width:2;height:1088" coordorigin="5280,426" coordsize="2,1088">
              <v:shape style="position:absolute;left:5280;top:426;width:2;height:1088" coordorigin="5280,426" coordsize="0,1088" path="m5280,1514l5280,426e" filled="false" stroked="true" strokeweight=".398pt" strokecolor="#c7c8ca">
                <v:path arrowok="t"/>
              </v:shape>
            </v:group>
            <v:group style="position:absolute;left:5817;top:426;width:2;height:1088" coordorigin="5817,426" coordsize="2,1088">
              <v:shape style="position:absolute;left:5817;top:426;width:2;height:1088" coordorigin="5817,426" coordsize="0,1088" path="m5817,1514l5817,426e" filled="false" stroked="true" strokeweight=".398pt" strokecolor="#c7c8ca">
                <v:path arrowok="t"/>
              </v:shape>
            </v:group>
            <v:group style="position:absolute;left:6354;top:426;width:2;height:1088" coordorigin="6354,426" coordsize="2,1088">
              <v:shape style="position:absolute;left:6354;top:426;width:2;height:1088" coordorigin="6354,426" coordsize="0,1088" path="m6354,1514l6354,426e" filled="false" stroked="true" strokeweight=".398pt" strokecolor="#c7c8ca">
                <v:path arrowok="t"/>
              </v:shape>
            </v:group>
            <v:group style="position:absolute;left:6891;top:426;width:2;height:1088" coordorigin="6891,426" coordsize="2,1088">
              <v:shape style="position:absolute;left:6891;top:426;width:2;height:1088" coordorigin="6891,426" coordsize="0,1088" path="m6891,1514l6891,426e" filled="false" stroked="true" strokeweight=".398pt" strokecolor="#c7c8ca">
                <v:path arrowok="t"/>
              </v:shape>
            </v:group>
            <v:group style="position:absolute;left:7428;top:426;width:2;height:1088" coordorigin="7428,426" coordsize="2,1088">
              <v:shape style="position:absolute;left:7428;top:426;width:2;height:1088" coordorigin="7428,426" coordsize="0,1088" path="m7428,1514l7428,426e" filled="false" stroked="true" strokeweight=".398pt" strokecolor="#c7c8ca">
                <v:path arrowok="t"/>
              </v:shape>
            </v:group>
            <v:group style="position:absolute;left:7965;top:426;width:2;height:1088" coordorigin="7965,426" coordsize="2,1088">
              <v:shape style="position:absolute;left:7965;top:426;width:2;height:1088" coordorigin="7965,426" coordsize="0,1088" path="m7965,1514l7965,426e" filled="false" stroked="true" strokeweight=".398pt" strokecolor="#c7c8ca">
                <v:path arrowok="t"/>
              </v:shape>
            </v:group>
            <v:group style="position:absolute;left:2058;top:1503;width:5907;height:2" coordorigin="2058,1503" coordsize="5907,2">
              <v:shape style="position:absolute;left:2058;top:1503;width:5907;height:2" coordorigin="2058,1503" coordsize="5907,0" path="m2058,1503l7965,1503e" filled="false" stroked="true" strokeweight=".398pt" strokecolor="#c7c8ca">
                <v:path arrowok="t"/>
              </v:shape>
            </v:group>
            <v:group style="position:absolute;left:2058;top:965;width:5907;height:2" coordorigin="2058,965" coordsize="5907,2">
              <v:shape style="position:absolute;left:2058;top:965;width:5907;height:2" coordorigin="2058,965" coordsize="5907,0" path="m2058,965l7965,965e" filled="false" stroked="true" strokeweight=".398pt" strokecolor="#c7c8ca">
                <v:path arrowok="t"/>
              </v:shape>
            </v:group>
            <v:group style="position:absolute;left:2595;top:426;width:2;height:91" coordorigin="2595,426" coordsize="2,91">
              <v:shape style="position:absolute;left:2595;top:426;width:2;height:91" coordorigin="2595,426" coordsize="0,91" path="m2595,426l2595,517e" filled="false" stroked="true" strokeweight=".398pt" strokecolor="#c7c8ca">
                <v:path arrowok="t"/>
              </v:shape>
            </v:group>
            <v:group style="position:absolute;left:3132;top:426;width:2;height:91" coordorigin="3132,426" coordsize="2,91">
              <v:shape style="position:absolute;left:3132;top:426;width:2;height:91" coordorigin="3132,426" coordsize="0,91" path="m3132,426l3132,517e" filled="false" stroked="true" strokeweight=".398pt" strokecolor="#c7c8ca">
                <v:path arrowok="t"/>
              </v:shape>
            </v:group>
            <v:group style="position:absolute;left:3669;top:426;width:2;height:91" coordorigin="3669,426" coordsize="2,91">
              <v:shape style="position:absolute;left:3669;top:426;width:2;height:91" coordorigin="3669,426" coordsize="0,91" path="m3669,426l3669,517e" filled="false" stroked="true" strokeweight=".398pt" strokecolor="#c7c8ca">
                <v:path arrowok="t"/>
              </v:shape>
            </v:group>
            <v:group style="position:absolute;left:2058;top:426;width:5907;height:2" coordorigin="2058,426" coordsize="5907,2">
              <v:shape style="position:absolute;left:2058;top:426;width:5907;height:2" coordorigin="2058,426" coordsize="5907,0" path="m2058,426l7965,426e" filled="false" stroked="true" strokeweight=".398pt" strokecolor="#c7c8ca">
                <v:path arrowok="t"/>
              </v:shape>
            </v:group>
            <v:group style="position:absolute;left:2166;top:1486;width:2;height:57" coordorigin="2166,1486" coordsize="2,57">
              <v:shape style="position:absolute;left:2166;top:1486;width:2;height:57" coordorigin="2166,1486" coordsize="0,57" path="m2166,1542l2166,1486e" filled="false" stroked="true" strokeweight=".199pt" strokecolor="#939598">
                <v:path arrowok="t"/>
              </v:shape>
            </v:group>
            <v:group style="position:absolute;left:2273;top:1486;width:2;height:57" coordorigin="2273,1486" coordsize="2,57">
              <v:shape style="position:absolute;left:2273;top:1486;width:2;height:57" coordorigin="2273,1486" coordsize="0,57" path="m2273,1542l2273,1486e" filled="false" stroked="true" strokeweight=".199pt" strokecolor="#939598">
                <v:path arrowok="t"/>
              </v:shape>
            </v:group>
            <v:group style="position:absolute;left:2380;top:1486;width:2;height:57" coordorigin="2380,1486" coordsize="2,57">
              <v:shape style="position:absolute;left:2380;top:1486;width:2;height:57" coordorigin="2380,1486" coordsize="0,57" path="m2380,1542l2380,1486e" filled="false" stroked="true" strokeweight=".199pt" strokecolor="#939598">
                <v:path arrowok="t"/>
              </v:shape>
            </v:group>
            <v:group style="position:absolute;left:2488;top:1486;width:2;height:57" coordorigin="2488,1486" coordsize="2,57">
              <v:shape style="position:absolute;left:2488;top:1486;width:2;height:57" coordorigin="2488,1486" coordsize="0,57" path="m2488,1542l2488,1486e" filled="false" stroked="true" strokeweight=".199pt" strokecolor="#939598">
                <v:path arrowok="t"/>
              </v:shape>
            </v:group>
            <v:group style="position:absolute;left:2703;top:1486;width:2;height:57" coordorigin="2703,1486" coordsize="2,57">
              <v:shape style="position:absolute;left:2703;top:1486;width:2;height:57" coordorigin="2703,1486" coordsize="0,57" path="m2703,1542l2703,1486e" filled="false" stroked="true" strokeweight=".199pt" strokecolor="#939598">
                <v:path arrowok="t"/>
              </v:shape>
            </v:group>
            <v:group style="position:absolute;left:2810;top:1486;width:2;height:57" coordorigin="2810,1486" coordsize="2,57">
              <v:shape style="position:absolute;left:2810;top:1486;width:2;height:57" coordorigin="2810,1486" coordsize="0,57" path="m2810,1542l2810,1486e" filled="false" stroked="true" strokeweight=".199pt" strokecolor="#939598">
                <v:path arrowok="t"/>
              </v:shape>
            </v:group>
            <v:group style="position:absolute;left:2917;top:1486;width:2;height:57" coordorigin="2917,1486" coordsize="2,57">
              <v:shape style="position:absolute;left:2917;top:1486;width:2;height:57" coordorigin="2917,1486" coordsize="0,57" path="m2917,1542l2917,1486e" filled="false" stroked="true" strokeweight=".199pt" strokecolor="#939598">
                <v:path arrowok="t"/>
              </v:shape>
            </v:group>
            <v:group style="position:absolute;left:3025;top:1486;width:2;height:57" coordorigin="3025,1486" coordsize="2,57">
              <v:shape style="position:absolute;left:3025;top:1486;width:2;height:57" coordorigin="3025,1486" coordsize="0,57" path="m3025,1542l3025,1486e" filled="false" stroked="true" strokeweight=".199pt" strokecolor="#939598">
                <v:path arrowok="t"/>
              </v:shape>
            </v:group>
            <v:group style="position:absolute;left:3240;top:1486;width:2;height:57" coordorigin="3240,1486" coordsize="2,57">
              <v:shape style="position:absolute;left:3240;top:1486;width:2;height:57" coordorigin="3240,1486" coordsize="0,57" path="m3240,1542l3240,1486e" filled="false" stroked="true" strokeweight=".199pt" strokecolor="#939598">
                <v:path arrowok="t"/>
              </v:shape>
            </v:group>
            <v:group style="position:absolute;left:3347;top:1486;width:2;height:57" coordorigin="3347,1486" coordsize="2,57">
              <v:shape style="position:absolute;left:3347;top:1486;width:2;height:57" coordorigin="3347,1486" coordsize="0,57" path="m3347,1542l3347,1486e" filled="false" stroked="true" strokeweight=".199pt" strokecolor="#939598">
                <v:path arrowok="t"/>
              </v:shape>
            </v:group>
            <v:group style="position:absolute;left:3454;top:1486;width:2;height:57" coordorigin="3454,1486" coordsize="2,57">
              <v:shape style="position:absolute;left:3454;top:1486;width:2;height:57" coordorigin="3454,1486" coordsize="0,57" path="m3454,1542l3454,1486e" filled="false" stroked="true" strokeweight=".199pt" strokecolor="#939598">
                <v:path arrowok="t"/>
              </v:shape>
            </v:group>
            <v:group style="position:absolute;left:3562;top:1486;width:2;height:57" coordorigin="3562,1486" coordsize="2,57">
              <v:shape style="position:absolute;left:3562;top:1486;width:2;height:57" coordorigin="3562,1486" coordsize="0,57" path="m3562,1542l3562,1486e" filled="false" stroked="true" strokeweight=".199pt" strokecolor="#939598">
                <v:path arrowok="t"/>
              </v:shape>
            </v:group>
            <v:group style="position:absolute;left:3776;top:1486;width:2;height:57" coordorigin="3776,1486" coordsize="2,57">
              <v:shape style="position:absolute;left:3776;top:1486;width:2;height:57" coordorigin="3776,1486" coordsize="0,57" path="m3776,1542l3776,1486e" filled="false" stroked="true" strokeweight=".199pt" strokecolor="#939598">
                <v:path arrowok="t"/>
              </v:shape>
            </v:group>
            <v:group style="position:absolute;left:3884;top:1486;width:2;height:57" coordorigin="3884,1486" coordsize="2,57">
              <v:shape style="position:absolute;left:3884;top:1486;width:2;height:57" coordorigin="3884,1486" coordsize="0,57" path="m3884,1542l3884,1486e" filled="false" stroked="true" strokeweight=".199pt" strokecolor="#939598">
                <v:path arrowok="t"/>
              </v:shape>
            </v:group>
            <v:group style="position:absolute;left:3991;top:1486;width:2;height:57" coordorigin="3991,1486" coordsize="2,57">
              <v:shape style="position:absolute;left:3991;top:1486;width:2;height:57" coordorigin="3991,1486" coordsize="0,57" path="m3991,1542l3991,1486e" filled="false" stroked="true" strokeweight=".199pt" strokecolor="#939598">
                <v:path arrowok="t"/>
              </v:shape>
            </v:group>
            <v:group style="position:absolute;left:4099;top:1486;width:2;height:57" coordorigin="4099,1486" coordsize="2,57">
              <v:shape style="position:absolute;left:4099;top:1486;width:2;height:57" coordorigin="4099,1486" coordsize="0,57" path="m4099,1542l4099,1486e" filled="false" stroked="true" strokeweight=".199pt" strokecolor="#939598">
                <v:path arrowok="t"/>
              </v:shape>
            </v:group>
            <v:group style="position:absolute;left:4313;top:1486;width:2;height:57" coordorigin="4313,1486" coordsize="2,57">
              <v:shape style="position:absolute;left:4313;top:1486;width:2;height:57" coordorigin="4313,1486" coordsize="0,57" path="m4313,1542l4313,1486e" filled="false" stroked="true" strokeweight=".199pt" strokecolor="#939598">
                <v:path arrowok="t"/>
              </v:shape>
            </v:group>
            <v:group style="position:absolute;left:4421;top:1486;width:2;height:57" coordorigin="4421,1486" coordsize="2,57">
              <v:shape style="position:absolute;left:4421;top:1486;width:2;height:57" coordorigin="4421,1486" coordsize="0,57" path="m4421,1542l4421,1486e" filled="false" stroked="true" strokeweight=".199pt" strokecolor="#939598">
                <v:path arrowok="t"/>
              </v:shape>
            </v:group>
            <v:group style="position:absolute;left:4528;top:1486;width:2;height:57" coordorigin="4528,1486" coordsize="2,57">
              <v:shape style="position:absolute;left:4528;top:1486;width:2;height:57" coordorigin="4528,1486" coordsize="0,57" path="m4528,1542l4528,1486e" filled="false" stroked="true" strokeweight=".199pt" strokecolor="#939598">
                <v:path arrowok="t"/>
              </v:shape>
            </v:group>
            <v:group style="position:absolute;left:4636;top:1486;width:2;height:57" coordorigin="4636,1486" coordsize="2,57">
              <v:shape style="position:absolute;left:4636;top:1486;width:2;height:57" coordorigin="4636,1486" coordsize="0,57" path="m4636,1542l4636,1486e" filled="false" stroked="true" strokeweight=".199pt" strokecolor="#939598">
                <v:path arrowok="t"/>
              </v:shape>
            </v:group>
            <v:group style="position:absolute;left:4850;top:1486;width:2;height:57" coordorigin="4850,1486" coordsize="2,57">
              <v:shape style="position:absolute;left:4850;top:1486;width:2;height:57" coordorigin="4850,1486" coordsize="0,57" path="m4850,1542l4850,1486e" filled="false" stroked="true" strokeweight=".199pt" strokecolor="#939598">
                <v:path arrowok="t"/>
              </v:shape>
            </v:group>
            <v:group style="position:absolute;left:4958;top:1486;width:2;height:57" coordorigin="4958,1486" coordsize="2,57">
              <v:shape style="position:absolute;left:4958;top:1486;width:2;height:57" coordorigin="4958,1486" coordsize="0,57" path="m4958,1542l4958,1486e" filled="false" stroked="true" strokeweight=".199pt" strokecolor="#939598">
                <v:path arrowok="t"/>
              </v:shape>
            </v:group>
            <v:group style="position:absolute;left:5065;top:1486;width:2;height:57" coordorigin="5065,1486" coordsize="2,57">
              <v:shape style="position:absolute;left:5065;top:1486;width:2;height:57" coordorigin="5065,1486" coordsize="0,57" path="m5065,1542l5065,1486e" filled="false" stroked="true" strokeweight=".199pt" strokecolor="#939598">
                <v:path arrowok="t"/>
              </v:shape>
            </v:group>
            <v:group style="position:absolute;left:5173;top:1486;width:2;height:57" coordorigin="5173,1486" coordsize="2,57">
              <v:shape style="position:absolute;left:5173;top:1486;width:2;height:57" coordorigin="5173,1486" coordsize="0,57" path="m5173,1542l5173,1486e" filled="false" stroked="true" strokeweight=".199pt" strokecolor="#939598">
                <v:path arrowok="t"/>
              </v:shape>
            </v:group>
            <v:group style="position:absolute;left:5387;top:1486;width:2;height:57" coordorigin="5387,1486" coordsize="2,57">
              <v:shape style="position:absolute;left:5387;top:1486;width:2;height:57" coordorigin="5387,1486" coordsize="0,57" path="m5387,1542l5387,1486e" filled="false" stroked="true" strokeweight=".199pt" strokecolor="#939598">
                <v:path arrowok="t"/>
              </v:shape>
            </v:group>
            <v:group style="position:absolute;left:5495;top:1486;width:2;height:57" coordorigin="5495,1486" coordsize="2,57">
              <v:shape style="position:absolute;left:5495;top:1486;width:2;height:57" coordorigin="5495,1486" coordsize="0,57" path="m5495,1542l5495,1486e" filled="false" stroked="true" strokeweight=".199pt" strokecolor="#939598">
                <v:path arrowok="t"/>
              </v:shape>
            </v:group>
            <v:group style="position:absolute;left:5602;top:1486;width:2;height:57" coordorigin="5602,1486" coordsize="2,57">
              <v:shape style="position:absolute;left:5602;top:1486;width:2;height:57" coordorigin="5602,1486" coordsize="0,57" path="m5602,1542l5602,1486e" filled="false" stroked="true" strokeweight=".199pt" strokecolor="#939598">
                <v:path arrowok="t"/>
              </v:shape>
            </v:group>
            <v:group style="position:absolute;left:5710;top:1486;width:2;height:57" coordorigin="5710,1486" coordsize="2,57">
              <v:shape style="position:absolute;left:5710;top:1486;width:2;height:57" coordorigin="5710,1486" coordsize="0,57" path="m5710,1542l5710,1486e" filled="false" stroked="true" strokeweight=".199pt" strokecolor="#939598">
                <v:path arrowok="t"/>
              </v:shape>
            </v:group>
            <v:group style="position:absolute;left:5924;top:1486;width:2;height:57" coordorigin="5924,1486" coordsize="2,57">
              <v:shape style="position:absolute;left:5924;top:1486;width:2;height:57" coordorigin="5924,1486" coordsize="0,57" path="m5924,1542l5924,1486e" filled="false" stroked="true" strokeweight=".199pt" strokecolor="#939598">
                <v:path arrowok="t"/>
              </v:shape>
            </v:group>
            <v:group style="position:absolute;left:6032;top:1486;width:2;height:57" coordorigin="6032,1486" coordsize="2,57">
              <v:shape style="position:absolute;left:6032;top:1486;width:2;height:57" coordorigin="6032,1486" coordsize="0,57" path="m6032,1542l6032,1486e" filled="false" stroked="true" strokeweight=".199pt" strokecolor="#939598">
                <v:path arrowok="t"/>
              </v:shape>
            </v:group>
            <v:group style="position:absolute;left:6139;top:1486;width:2;height:57" coordorigin="6139,1486" coordsize="2,57">
              <v:shape style="position:absolute;left:6139;top:1486;width:2;height:57" coordorigin="6139,1486" coordsize="0,57" path="m6139,1542l6139,1486e" filled="false" stroked="true" strokeweight=".199pt" strokecolor="#939598">
                <v:path arrowok="t"/>
              </v:shape>
            </v:group>
            <v:group style="position:absolute;left:6246;top:1486;width:2;height:57" coordorigin="6246,1486" coordsize="2,57">
              <v:shape style="position:absolute;left:6246;top:1486;width:2;height:57" coordorigin="6246,1486" coordsize="0,57" path="m6246,1542l6246,1486e" filled="false" stroked="true" strokeweight=".199pt" strokecolor="#939598">
                <v:path arrowok="t"/>
              </v:shape>
            </v:group>
            <v:group style="position:absolute;left:6461;top:1486;width:2;height:57" coordorigin="6461,1486" coordsize="2,57">
              <v:shape style="position:absolute;left:6461;top:1486;width:2;height:57" coordorigin="6461,1486" coordsize="0,57" path="m6461,1542l6461,1486e" filled="false" stroked="true" strokeweight=".199pt" strokecolor="#939598">
                <v:path arrowok="t"/>
              </v:shape>
            </v:group>
            <v:group style="position:absolute;left:6569;top:1486;width:2;height:57" coordorigin="6569,1486" coordsize="2,57">
              <v:shape style="position:absolute;left:6569;top:1486;width:2;height:57" coordorigin="6569,1486" coordsize="0,57" path="m6569,1542l6569,1486e" filled="false" stroked="true" strokeweight=".199pt" strokecolor="#939598">
                <v:path arrowok="t"/>
              </v:shape>
            </v:group>
            <v:group style="position:absolute;left:6676;top:1486;width:2;height:57" coordorigin="6676,1486" coordsize="2,57">
              <v:shape style="position:absolute;left:6676;top:1486;width:2;height:57" coordorigin="6676,1486" coordsize="0,57" path="m6676,1542l6676,1486e" filled="false" stroked="true" strokeweight=".199pt" strokecolor="#939598">
                <v:path arrowok="t"/>
              </v:shape>
            </v:group>
            <v:group style="position:absolute;left:6783;top:1486;width:2;height:57" coordorigin="6783,1486" coordsize="2,57">
              <v:shape style="position:absolute;left:6783;top:1486;width:2;height:57" coordorigin="6783,1486" coordsize="0,57" path="m6783,1542l6783,1486e" filled="false" stroked="true" strokeweight=".199pt" strokecolor="#939598">
                <v:path arrowok="t"/>
              </v:shape>
            </v:group>
            <v:group style="position:absolute;left:6998;top:1486;width:2;height:57" coordorigin="6998,1486" coordsize="2,57">
              <v:shape style="position:absolute;left:6998;top:1486;width:2;height:57" coordorigin="6998,1486" coordsize="0,57" path="m6998,1542l6998,1486e" filled="false" stroked="true" strokeweight=".199pt" strokecolor="#939598">
                <v:path arrowok="t"/>
              </v:shape>
            </v:group>
            <v:group style="position:absolute;left:7106;top:1486;width:2;height:57" coordorigin="7106,1486" coordsize="2,57">
              <v:shape style="position:absolute;left:7106;top:1486;width:2;height:57" coordorigin="7106,1486" coordsize="0,57" path="m7106,1542l7106,1486e" filled="false" stroked="true" strokeweight=".199pt" strokecolor="#939598">
                <v:path arrowok="t"/>
              </v:shape>
            </v:group>
            <v:group style="position:absolute;left:7213;top:1486;width:2;height:57" coordorigin="7213,1486" coordsize="2,57">
              <v:shape style="position:absolute;left:7213;top:1486;width:2;height:57" coordorigin="7213,1486" coordsize="0,57" path="m7213,1542l7213,1486e" filled="false" stroked="true" strokeweight=".199pt" strokecolor="#939598">
                <v:path arrowok="t"/>
              </v:shape>
            </v:group>
            <v:group style="position:absolute;left:7320;top:1486;width:2;height:57" coordorigin="7320,1486" coordsize="2,57">
              <v:shape style="position:absolute;left:7320;top:1486;width:2;height:57" coordorigin="7320,1486" coordsize="0,57" path="m7320,1542l7320,1486e" filled="false" stroked="true" strokeweight=".199pt" strokecolor="#939598">
                <v:path arrowok="t"/>
              </v:shape>
            </v:group>
            <v:group style="position:absolute;left:7535;top:1486;width:2;height:57" coordorigin="7535,1486" coordsize="2,57">
              <v:shape style="position:absolute;left:7535;top:1486;width:2;height:57" coordorigin="7535,1486" coordsize="0,57" path="m7535,1542l7535,1486e" filled="false" stroked="true" strokeweight=".199pt" strokecolor="#939598">
                <v:path arrowok="t"/>
              </v:shape>
            </v:group>
            <v:group style="position:absolute;left:7643;top:1486;width:2;height:57" coordorigin="7643,1486" coordsize="2,57">
              <v:shape style="position:absolute;left:7643;top:1486;width:2;height:57" coordorigin="7643,1486" coordsize="0,57" path="m7643,1542l7643,1486e" filled="false" stroked="true" strokeweight=".199pt" strokecolor="#939598">
                <v:path arrowok="t"/>
              </v:shape>
            </v:group>
            <v:group style="position:absolute;left:7750;top:1486;width:2;height:57" coordorigin="7750,1486" coordsize="2,57">
              <v:shape style="position:absolute;left:7750;top:1486;width:2;height:57" coordorigin="7750,1486" coordsize="0,57" path="m7750,1542l7750,1486e" filled="false" stroked="true" strokeweight=".199pt" strokecolor="#939598">
                <v:path arrowok="t"/>
              </v:shape>
            </v:group>
            <v:group style="position:absolute;left:7857;top:1486;width:2;height:57" coordorigin="7857,1486" coordsize="2,57">
              <v:shape style="position:absolute;left:7857;top:1486;width:2;height:57" coordorigin="7857,1486" coordsize="0,57" path="m7857,1542l7857,1486e" filled="false" stroked="true" strokeweight=".199pt" strokecolor="#939598">
                <v:path arrowok="t"/>
              </v:shape>
            </v:group>
            <v:group style="position:absolute;left:2058;top:1471;width:2;height:86" coordorigin="2058,1471" coordsize="2,86">
              <v:shape style="position:absolute;left:2058;top:1471;width:2;height:86" coordorigin="2058,1471" coordsize="0,86" path="m2058,1556l2058,1471e" filled="false" stroked="true" strokeweight=".199pt" strokecolor="#939598">
                <v:path arrowok="t"/>
              </v:shape>
            </v:group>
            <v:group style="position:absolute;left:2595;top:1471;width:2;height:86" coordorigin="2595,1471" coordsize="2,86">
              <v:shape style="position:absolute;left:2595;top:1471;width:2;height:86" coordorigin="2595,1471" coordsize="0,86" path="m2595,1556l2595,1471e" filled="false" stroked="true" strokeweight=".199pt" strokecolor="#939598">
                <v:path arrowok="t"/>
              </v:shape>
            </v:group>
            <v:group style="position:absolute;left:3132;top:1471;width:2;height:86" coordorigin="3132,1471" coordsize="2,86">
              <v:shape style="position:absolute;left:3132;top:1471;width:2;height:86" coordorigin="3132,1471" coordsize="0,86" path="m3132,1556l3132,1471e" filled="false" stroked="true" strokeweight=".199pt" strokecolor="#939598">
                <v:path arrowok="t"/>
              </v:shape>
            </v:group>
            <v:group style="position:absolute;left:3669;top:1471;width:2;height:86" coordorigin="3669,1471" coordsize="2,86">
              <v:shape style="position:absolute;left:3669;top:1471;width:2;height:86" coordorigin="3669,1471" coordsize="0,86" path="m3669,1556l3669,1471e" filled="false" stroked="true" strokeweight=".199pt" strokecolor="#939598">
                <v:path arrowok="t"/>
              </v:shape>
            </v:group>
            <v:group style="position:absolute;left:4206;top:1471;width:2;height:86" coordorigin="4206,1471" coordsize="2,86">
              <v:shape style="position:absolute;left:4206;top:1471;width:2;height:86" coordorigin="4206,1471" coordsize="0,86" path="m4206,1556l4206,1471e" filled="false" stroked="true" strokeweight=".199pt" strokecolor="#939598">
                <v:path arrowok="t"/>
              </v:shape>
            </v:group>
            <v:group style="position:absolute;left:4743;top:1471;width:2;height:86" coordorigin="4743,1471" coordsize="2,86">
              <v:shape style="position:absolute;left:4743;top:1471;width:2;height:86" coordorigin="4743,1471" coordsize="0,86" path="m4743,1556l4743,1471e" filled="false" stroked="true" strokeweight=".199pt" strokecolor="#939598">
                <v:path arrowok="t"/>
              </v:shape>
            </v:group>
            <v:group style="position:absolute;left:5280;top:1471;width:2;height:86" coordorigin="5280,1471" coordsize="2,86">
              <v:shape style="position:absolute;left:5280;top:1471;width:2;height:86" coordorigin="5280,1471" coordsize="0,86" path="m5280,1556l5280,1471e" filled="false" stroked="true" strokeweight=".199pt" strokecolor="#939598">
                <v:path arrowok="t"/>
              </v:shape>
            </v:group>
            <v:group style="position:absolute;left:5817;top:1471;width:2;height:86" coordorigin="5817,1471" coordsize="2,86">
              <v:shape style="position:absolute;left:5817;top:1471;width:2;height:86" coordorigin="5817,1471" coordsize="0,86" path="m5817,1556l5817,1471e" filled="false" stroked="true" strokeweight=".199pt" strokecolor="#939598">
                <v:path arrowok="t"/>
              </v:shape>
            </v:group>
            <v:group style="position:absolute;left:6354;top:1471;width:2;height:86" coordorigin="6354,1471" coordsize="2,86">
              <v:shape style="position:absolute;left:6354;top:1471;width:2;height:86" coordorigin="6354,1471" coordsize="0,86" path="m6354,1556l6354,1471e" filled="false" stroked="true" strokeweight=".199pt" strokecolor="#939598">
                <v:path arrowok="t"/>
              </v:shape>
            </v:group>
            <v:group style="position:absolute;left:6891;top:1471;width:2;height:86" coordorigin="6891,1471" coordsize="2,86">
              <v:shape style="position:absolute;left:6891;top:1471;width:2;height:86" coordorigin="6891,1471" coordsize="0,86" path="m6891,1556l6891,1471e" filled="false" stroked="true" strokeweight=".199pt" strokecolor="#939598">
                <v:path arrowok="t"/>
              </v:shape>
            </v:group>
            <v:group style="position:absolute;left:7428;top:1471;width:2;height:86" coordorigin="7428,1471" coordsize="2,86">
              <v:shape style="position:absolute;left:7428;top:1471;width:2;height:86" coordorigin="7428,1471" coordsize="0,86" path="m7428,1556l7428,1471e" filled="false" stroked="true" strokeweight=".199pt" strokecolor="#939598">
                <v:path arrowok="t"/>
              </v:shape>
            </v:group>
            <v:group style="position:absolute;left:7965;top:1471;width:2;height:86" coordorigin="7965,1471" coordsize="2,86">
              <v:shape style="position:absolute;left:7965;top:1471;width:2;height:86" coordorigin="7965,1471" coordsize="0,86" path="m7965,1556l7965,1471e" filled="false" stroked="true" strokeweight=".199pt" strokecolor="#939598">
                <v:path arrowok="t"/>
              </v:shape>
            </v:group>
            <v:group style="position:absolute;left:2030;top:1234;width:57;height:2" coordorigin="2030,1234" coordsize="57,2">
              <v:shape style="position:absolute;left:2030;top:1234;width:57;height:2" coordorigin="2030,1234" coordsize="57,0" path="m2030,1234l2087,1234e" filled="false" stroked="true" strokeweight=".199pt" strokecolor="#939598">
                <v:path arrowok="t"/>
              </v:shape>
            </v:group>
            <v:group style="position:absolute;left:2030;top:696;width:57;height:2" coordorigin="2030,696" coordsize="57,2">
              <v:shape style="position:absolute;left:2030;top:696;width:57;height:2" coordorigin="2030,696" coordsize="57,0" path="m2030,696l2087,696e" filled="false" stroked="true" strokeweight=".199pt" strokecolor="#939598">
                <v:path arrowok="t"/>
              </v:shape>
            </v:group>
            <v:group style="position:absolute;left:2016;top:1503;width:86;height:2" coordorigin="2016,1503" coordsize="86,2">
              <v:shape style="position:absolute;left:2016;top:1503;width:86;height:2" coordorigin="2016,1503" coordsize="86,0" path="m2016,1503l2101,1503e" filled="false" stroked="true" strokeweight=".199pt" strokecolor="#939598">
                <v:path arrowok="t"/>
              </v:shape>
            </v:group>
            <v:group style="position:absolute;left:2016;top:965;width:86;height:2" coordorigin="2016,965" coordsize="86,2">
              <v:shape style="position:absolute;left:2016;top:965;width:86;height:2" coordorigin="2016,965" coordsize="86,0" path="m2016,965l2101,965e" filled="false" stroked="true" strokeweight=".199pt" strokecolor="#939598">
                <v:path arrowok="t"/>
              </v:shape>
            </v:group>
            <v:group style="position:absolute;left:2016;top:426;width:86;height:2" coordorigin="2016,426" coordsize="86,2">
              <v:shape style="position:absolute;left:2016;top:426;width:86;height:2" coordorigin="2016,426" coordsize="86,0" path="m2016,426l2101,426e" filled="false" stroked="true" strokeweight=".199pt" strokecolor="#939598">
                <v:path arrowok="t"/>
              </v:shape>
            </v:group>
            <v:group style="position:absolute;left:2058;top:1514;width:5867;height:2" coordorigin="2058,1514" coordsize="5867,2">
              <v:shape style="position:absolute;left:2058;top:1514;width:5867;height:2" coordorigin="2058,1514" coordsize="5867,0" path="m2058,1514l7925,1514e" filled="false" stroked="true" strokeweight=".398pt" strokecolor="#231f20">
                <v:path arrowok="t"/>
              </v:shape>
            </v:group>
            <v:group style="position:absolute;left:7901;top:1482;width:64;height:64" coordorigin="7901,1482" coordsize="64,64">
              <v:shape style="position:absolute;left:7901;top:1482;width:64;height:64" coordorigin="7901,1482" coordsize="64,64" path="m7901,1482l7925,1514,7901,1546,7965,1514,7901,1482xe" filled="true" fillcolor="#231f20" stroked="false">
                <v:path arrowok="t"/>
                <v:fill type="solid"/>
              </v:shape>
            </v:group>
            <v:group style="position:absolute;left:2058;top:466;width:2;height:1048" coordorigin="2058,466" coordsize="2,1048">
              <v:shape style="position:absolute;left:2058;top:466;width:2;height:1048" coordorigin="2058,466" coordsize="0,1048" path="m2058,1514l2058,466e" filled="false" stroked="true" strokeweight=".398pt" strokecolor="#231f20">
                <v:path arrowok="t"/>
              </v:shape>
            </v:group>
            <v:group style="position:absolute;left:2026;top:426;width:64;height:64" coordorigin="2026,426" coordsize="64,64">
              <v:shape style="position:absolute;left:2026;top:426;width:64;height:64" coordorigin="2026,426" coordsize="64,64" path="m2058,426l2026,490,2058,466,2078,466,2058,426xe" filled="true" fillcolor="#231f20" stroked="false">
                <v:path arrowok="t"/>
                <v:fill type="solid"/>
              </v:shape>
              <v:shape style="position:absolute;left:2026;top:426;width:64;height:64" coordorigin="2026,426" coordsize="64,64" path="m2078,466l2058,466,2090,490,2078,466xe" filled="true" fillcolor="#231f20" stroked="false">
                <v:path arrowok="t"/>
                <v:fill type="solid"/>
              </v:shape>
            </v:group>
            <v:group style="position:absolute;left:2058;top:753;width:5907;height:750" coordorigin="2058,753" coordsize="5907,750">
              <v:shape style="position:absolute;left:2058;top:753;width:5907;height:750" coordorigin="2058,753" coordsize="5907,750" path="m2058,1503l2067,1503,7543,1503,7551,1219,7560,969,7568,844,7585,763,7602,753,7610,755,7661,780,7669,785,7728,816,7771,837,7779,842,7838,871,7847,875,7855,879,7863,883,7872,887,7880,890,7889,894,7939,917,7948,921,7956,925,7965,929e" filled="false" stroked="true" strokeweight=".797pt" strokecolor="#231f20">
                <v:path arrowok="t"/>
              </v:shape>
            </v:group>
            <v:group style="position:absolute;left:2180;top:517;width:1897;height:303" coordorigin="2180,517" coordsize="1897,303">
              <v:shape style="position:absolute;left:2180;top:517;width:1897;height:303" coordorigin="2180,517" coordsize="1897,303" path="m2180,820l4077,820,4077,517,2180,517,2180,820xe" filled="true" fillcolor="#ffffff" stroked="false">
                <v:path arrowok="t"/>
                <v:fill type="solid"/>
              </v:shape>
            </v:group>
            <v:group style="position:absolute;left:2180;top:517;width:1897;height:303" coordorigin="2180,517" coordsize="1897,303">
              <v:shape style="position:absolute;left:2180;top:517;width:1897;height:303" coordorigin="2180,517" coordsize="1897,303" path="m2180,820l4077,820,4077,517,2180,517,2180,820xe" filled="false" stroked="true" strokeweight=".398pt" strokecolor="#231f20">
                <v:path arrowok="t"/>
              </v:shape>
            </v:group>
            <v:group style="position:absolute;left:2248;top:669;width:341;height:2" coordorigin="2248,669" coordsize="341,2">
              <v:shape style="position:absolute;left:2248;top:669;width:341;height:2" coordorigin="2248,669" coordsize="341,0" path="m2248,669l2418,669,2588,669e" filled="false" stroked="true" strokeweight=".797pt" strokecolor="#231f20">
                <v:path arrowok="t"/>
              </v:shape>
              <v:shape style="position:absolute;left:2636;top:582;width:1342;height:160" type="#_x0000_t20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Couple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estimé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>(N.m)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4</w:t>
        <w:tab/>
        <w:t>4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5</w:t>
        <w:tab/>
        <w:t>5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455</w:t>
      </w:r>
      <w:r>
        <w:rPr>
          <w:rFonts w:ascii="Times New Roman"/>
          <w:sz w:val="16"/>
        </w:rPr>
      </w:r>
    </w:p>
    <w:p>
      <w:pPr>
        <w:spacing w:before="7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45</w:t>
      </w:r>
      <w:r>
        <w:rPr>
          <w:rFonts w:ascii="Times New Roman"/>
          <w:sz w:val="16"/>
        </w:rPr>
      </w:r>
    </w:p>
    <w:p>
      <w:pPr>
        <w:spacing w:before="75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445</w:t>
      </w:r>
      <w:r>
        <w:rPr>
          <w:rFonts w:ascii="Times New Roman"/>
          <w:sz w:val="16"/>
        </w:rPr>
      </w:r>
    </w:p>
    <w:p>
      <w:pPr>
        <w:spacing w:before="74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44</w:t>
      </w:r>
      <w:r>
        <w:rPr>
          <w:rFonts w:ascii="Times New Roman"/>
          <w:sz w:val="16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4</w:t>
      </w:r>
      <w:r>
        <w:rPr>
          <w:rFonts w:ascii="Times New Roman"/>
          <w:sz w:val="16"/>
        </w:rPr>
      </w:r>
    </w:p>
    <w:p>
      <w:pPr>
        <w:spacing w:before="69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3</w:t>
      </w:r>
      <w:r>
        <w:rPr>
          <w:rFonts w:ascii="Times New Roman"/>
          <w:sz w:val="16"/>
        </w:rPr>
      </w:r>
    </w:p>
    <w:p>
      <w:pPr>
        <w:spacing w:before="69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2</w:t>
      </w:r>
      <w:r>
        <w:rPr>
          <w:rFonts w:ascii="Times New Roman"/>
          <w:sz w:val="16"/>
        </w:rPr>
      </w:r>
    </w:p>
    <w:p>
      <w:pPr>
        <w:spacing w:before="69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1</w:t>
      </w:r>
      <w:r>
        <w:rPr>
          <w:rFonts w:ascii="Times New Roman"/>
          <w:sz w:val="16"/>
        </w:rPr>
      </w:r>
    </w:p>
    <w:p>
      <w:pPr>
        <w:spacing w:before="91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08"/>
        <w:ind w:left="0" w:right="0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01</w:t>
      </w:r>
      <w:r>
        <w:rPr>
          <w:rFonts w:ascii="Times New Roman"/>
          <w:sz w:val="16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6"/>
          <w:szCs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line="200" w:lineRule="atLeast"/>
        <w:ind w:left="4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1pt;height:57.05pt;mso-position-horizontal-relative:char;mso-position-vertical-relative:line" coordorigin="0,0" coordsize="1420,1141">
            <v:group style="position:absolute;left:45;top:8;width:2;height:1088" coordorigin="45,8" coordsize="2,1088">
              <v:shape style="position:absolute;left:45;top:8;width:2;height:1088" coordorigin="45,8" coordsize="0,1088" path="m45,1096l45,8e" filled="false" stroked="true" strokeweight=".398pt" strokecolor="#c7c8ca">
                <v:path arrowok="t"/>
              </v:shape>
            </v:group>
            <v:group style="position:absolute;left:387;top:8;width:2;height:1088" coordorigin="387,8" coordsize="2,1088">
              <v:shape style="position:absolute;left:387;top:8;width:2;height:1088" coordorigin="387,8" coordsize="0,1088" path="m387,1096l387,8e" filled="false" stroked="true" strokeweight=".398pt" strokecolor="#c7c8ca">
                <v:path arrowok="t"/>
              </v:shape>
            </v:group>
            <v:group style="position:absolute;left:730;top:8;width:2;height:1088" coordorigin="730,8" coordsize="2,1088">
              <v:shape style="position:absolute;left:730;top:8;width:2;height:1088" coordorigin="730,8" coordsize="0,1088" path="m730,1096l730,8e" filled="false" stroked="true" strokeweight=".398pt" strokecolor="#c7c8ca">
                <v:path arrowok="t"/>
              </v:shape>
            </v:group>
            <v:group style="position:absolute;left:1073;top:8;width:2;height:1088" coordorigin="1073,8" coordsize="2,1088">
              <v:shape style="position:absolute;left:1073;top:8;width:2;height:1088" coordorigin="1073,8" coordsize="0,1088" path="m1073,1096l1073,8e" filled="false" stroked="true" strokeweight=".398pt" strokecolor="#c7c8ca">
                <v:path arrowok="t"/>
              </v:shape>
            </v:group>
            <v:group style="position:absolute;left:1416;top:8;width:2;height:1088" coordorigin="1416,8" coordsize="2,1088">
              <v:shape style="position:absolute;left:1416;top:8;width:2;height:1088" coordorigin="1416,8" coordsize="0,1088" path="m1416,1096l1416,8e" filled="false" stroked="true" strokeweight=".398pt" strokecolor="#c7c8ca">
                <v:path arrowok="t"/>
              </v:shape>
            </v:group>
            <v:group style="position:absolute;left:45;top:1096;width:1372;height:2" coordorigin="45,1096" coordsize="1372,2">
              <v:shape style="position:absolute;left:45;top:1096;width:1372;height:2" coordorigin="45,1096" coordsize="1372,0" path="m45,1096l1416,1096e" filled="false" stroked="true" strokeweight=".398pt" strokecolor="#c7c8ca">
                <v:path arrowok="t"/>
              </v:shape>
            </v:group>
            <v:group style="position:absolute;left:45;top:824;width:1372;height:2" coordorigin="45,824" coordsize="1372,2">
              <v:shape style="position:absolute;left:45;top:824;width:1372;height:2" coordorigin="45,824" coordsize="1372,0" path="m45,824l1416,824e" filled="false" stroked="true" strokeweight=".398pt" strokecolor="#c7c8ca">
                <v:path arrowok="t"/>
              </v:shape>
            </v:group>
            <v:group style="position:absolute;left:45;top:552;width:1372;height:2" coordorigin="45,552" coordsize="1372,2">
              <v:shape style="position:absolute;left:45;top:552;width:1372;height:2" coordorigin="45,552" coordsize="1372,0" path="m45,552l1416,552e" filled="false" stroked="true" strokeweight=".398pt" strokecolor="#c7c8ca">
                <v:path arrowok="t"/>
              </v:shape>
            </v:group>
            <v:group style="position:absolute;left:45;top:280;width:1372;height:2" coordorigin="45,280" coordsize="1372,2">
              <v:shape style="position:absolute;left:45;top:280;width:1372;height:2" coordorigin="45,280" coordsize="1372,0" path="m45,280l1416,280e" filled="false" stroked="true" strokeweight=".398pt" strokecolor="#c7c8ca">
                <v:path arrowok="t"/>
              </v:shape>
            </v:group>
            <v:group style="position:absolute;left:45;top:8;width:1372;height:2" coordorigin="45,8" coordsize="1372,2">
              <v:shape style="position:absolute;left:45;top:8;width:1372;height:2" coordorigin="45,8" coordsize="1372,0" path="m45,8l1416,8e" filled="false" stroked="true" strokeweight=".398pt" strokecolor="#c7c8ca">
                <v:path arrowok="t"/>
              </v:shape>
            </v:group>
            <v:group style="position:absolute;left:113;top:1067;width:2;height:57" coordorigin="113,1067" coordsize="2,57">
              <v:shape style="position:absolute;left:113;top:1067;width:2;height:57" coordorigin="113,1067" coordsize="0,57" path="m113,1124l113,1067e" filled="false" stroked="true" strokeweight=".199pt" strokecolor="#939598">
                <v:path arrowok="t"/>
              </v:shape>
            </v:group>
            <v:group style="position:absolute;left:182;top:1067;width:2;height:57" coordorigin="182,1067" coordsize="2,57">
              <v:shape style="position:absolute;left:182;top:1067;width:2;height:57" coordorigin="182,1067" coordsize="0,57" path="m182,1124l182,1067e" filled="false" stroked="true" strokeweight=".199pt" strokecolor="#939598">
                <v:path arrowok="t"/>
              </v:shape>
            </v:group>
            <v:group style="position:absolute;left:250;top:1067;width:2;height:57" coordorigin="250,1067" coordsize="2,57">
              <v:shape style="position:absolute;left:250;top:1067;width:2;height:57" coordorigin="250,1067" coordsize="0,57" path="m250,1124l250,1067e" filled="false" stroked="true" strokeweight=".199pt" strokecolor="#939598">
                <v:path arrowok="t"/>
              </v:shape>
            </v:group>
            <v:group style="position:absolute;left:319;top:1067;width:2;height:57" coordorigin="319,1067" coordsize="2,57">
              <v:shape style="position:absolute;left:319;top:1067;width:2;height:57" coordorigin="319,1067" coordsize="0,57" path="m319,1124l319,1067e" filled="false" stroked="true" strokeweight=".199pt" strokecolor="#939598">
                <v:path arrowok="t"/>
              </v:shape>
            </v:group>
            <v:group style="position:absolute;left:456;top:1067;width:2;height:57" coordorigin="456,1067" coordsize="2,57">
              <v:shape style="position:absolute;left:456;top:1067;width:2;height:57" coordorigin="456,1067" coordsize="0,57" path="m456,1124l456,1067e" filled="false" stroked="true" strokeweight=".199pt" strokecolor="#939598">
                <v:path arrowok="t"/>
              </v:shape>
            </v:group>
            <v:group style="position:absolute;left:524;top:1067;width:2;height:57" coordorigin="524,1067" coordsize="2,57">
              <v:shape style="position:absolute;left:524;top:1067;width:2;height:57" coordorigin="524,1067" coordsize="0,57" path="m524,1124l524,1067e" filled="false" stroked="true" strokeweight=".199pt" strokecolor="#939598">
                <v:path arrowok="t"/>
              </v:shape>
            </v:group>
            <v:group style="position:absolute;left:593;top:1067;width:2;height:57" coordorigin="593,1067" coordsize="2,57">
              <v:shape style="position:absolute;left:593;top:1067;width:2;height:57" coordorigin="593,1067" coordsize="0,57" path="m593,1124l593,1067e" filled="false" stroked="true" strokeweight=".199pt" strokecolor="#939598">
                <v:path arrowok="t"/>
              </v:shape>
            </v:group>
            <v:group style="position:absolute;left:662;top:1067;width:2;height:57" coordorigin="662,1067" coordsize="2,57">
              <v:shape style="position:absolute;left:662;top:1067;width:2;height:57" coordorigin="662,1067" coordsize="0,57" path="m662,1124l662,1067e" filled="false" stroked="true" strokeweight=".199pt" strokecolor="#939598">
                <v:path arrowok="t"/>
              </v:shape>
            </v:group>
            <v:group style="position:absolute;left:799;top:1067;width:2;height:57" coordorigin="799,1067" coordsize="2,57">
              <v:shape style="position:absolute;left:799;top:1067;width:2;height:57" coordorigin="799,1067" coordsize="0,57" path="m799,1124l799,1067e" filled="false" stroked="true" strokeweight=".199pt" strokecolor="#939598">
                <v:path arrowok="t"/>
              </v:shape>
            </v:group>
            <v:group style="position:absolute;left:867;top:1067;width:2;height:57" coordorigin="867,1067" coordsize="2,57">
              <v:shape style="position:absolute;left:867;top:1067;width:2;height:57" coordorigin="867,1067" coordsize="0,57" path="m867,1124l867,1067e" filled="false" stroked="true" strokeweight=".199pt" strokecolor="#939598">
                <v:path arrowok="t"/>
              </v:shape>
            </v:group>
            <v:group style="position:absolute;left:936;top:1067;width:2;height:57" coordorigin="936,1067" coordsize="2,57">
              <v:shape style="position:absolute;left:936;top:1067;width:2;height:57" coordorigin="936,1067" coordsize="0,57" path="m936,1124l936,1067e" filled="false" stroked="true" strokeweight=".199pt" strokecolor="#939598">
                <v:path arrowok="t"/>
              </v:shape>
            </v:group>
            <v:group style="position:absolute;left:1004;top:1067;width:2;height:57" coordorigin="1004,1067" coordsize="2,57">
              <v:shape style="position:absolute;left:1004;top:1067;width:2;height:57" coordorigin="1004,1067" coordsize="0,57" path="m1004,1124l1004,1067e" filled="false" stroked="true" strokeweight=".199pt" strokecolor="#939598">
                <v:path arrowok="t"/>
              </v:shape>
            </v:group>
            <v:group style="position:absolute;left:1141;top:1067;width:2;height:57" coordorigin="1141,1067" coordsize="2,57">
              <v:shape style="position:absolute;left:1141;top:1067;width:2;height:57" coordorigin="1141,1067" coordsize="0,57" path="m1141,1124l1141,1067e" filled="false" stroked="true" strokeweight=".199pt" strokecolor="#939598">
                <v:path arrowok="t"/>
              </v:shape>
            </v:group>
            <v:group style="position:absolute;left:1210;top:1067;width:2;height:57" coordorigin="1210,1067" coordsize="2,57">
              <v:shape style="position:absolute;left:1210;top:1067;width:2;height:57" coordorigin="1210,1067" coordsize="0,57" path="m1210,1124l1210,1067e" filled="false" stroked="true" strokeweight=".199pt" strokecolor="#939598">
                <v:path arrowok="t"/>
              </v:shape>
            </v:group>
            <v:group style="position:absolute;left:1278;top:1067;width:2;height:57" coordorigin="1278,1067" coordsize="2,57">
              <v:shape style="position:absolute;left:1278;top:1067;width:2;height:57" coordorigin="1278,1067" coordsize="0,57" path="m1278,1124l1278,1067e" filled="false" stroked="true" strokeweight=".199pt" strokecolor="#939598">
                <v:path arrowok="t"/>
              </v:shape>
            </v:group>
            <v:group style="position:absolute;left:1347;top:1067;width:2;height:57" coordorigin="1347,1067" coordsize="2,57">
              <v:shape style="position:absolute;left:1347;top:1067;width:2;height:57" coordorigin="1347,1067" coordsize="0,57" path="m1347,1124l1347,1067e" filled="false" stroked="true" strokeweight=".199pt" strokecolor="#939598">
                <v:path arrowok="t"/>
              </v:shape>
            </v:group>
            <v:group style="position:absolute;left:45;top:1053;width:2;height:86" coordorigin="45,1053" coordsize="2,86">
              <v:shape style="position:absolute;left:45;top:1053;width:2;height:86" coordorigin="45,1053" coordsize="0,86" path="m45,1138l45,1053e" filled="false" stroked="true" strokeweight=".199pt" strokecolor="#939598">
                <v:path arrowok="t"/>
              </v:shape>
            </v:group>
            <v:group style="position:absolute;left:387;top:1053;width:2;height:86" coordorigin="387,1053" coordsize="2,86">
              <v:shape style="position:absolute;left:387;top:1053;width:2;height:86" coordorigin="387,1053" coordsize="0,86" path="m387,1138l387,1053e" filled="false" stroked="true" strokeweight=".199pt" strokecolor="#939598">
                <v:path arrowok="t"/>
              </v:shape>
            </v:group>
            <v:group style="position:absolute;left:730;top:1053;width:2;height:86" coordorigin="730,1053" coordsize="2,86">
              <v:shape style="position:absolute;left:730;top:1053;width:2;height:86" coordorigin="730,1053" coordsize="0,86" path="m730,1138l730,1053e" filled="false" stroked="true" strokeweight=".199pt" strokecolor="#939598">
                <v:path arrowok="t"/>
              </v:shape>
            </v:group>
            <v:group style="position:absolute;left:1073;top:1053;width:2;height:86" coordorigin="1073,1053" coordsize="2,86">
              <v:shape style="position:absolute;left:1073;top:1053;width:2;height:86" coordorigin="1073,1053" coordsize="0,86" path="m1073,1138l1073,1053e" filled="false" stroked="true" strokeweight=".199pt" strokecolor="#939598">
                <v:path arrowok="t"/>
              </v:shape>
            </v:group>
            <v:group style="position:absolute;left:1416;top:1053;width:2;height:86" coordorigin="1416,1053" coordsize="2,86">
              <v:shape style="position:absolute;left:1416;top:1053;width:2;height:86" coordorigin="1416,1053" coordsize="0,86" path="m1416,1138l1416,1053e" filled="false" stroked="true" strokeweight=".199pt" strokecolor="#939598">
                <v:path arrowok="t"/>
              </v:shape>
            </v:group>
            <v:group style="position:absolute;left:16;top:960;width:57;height:2" coordorigin="16,960" coordsize="57,2">
              <v:shape style="position:absolute;left:16;top:960;width:57;height:2" coordorigin="16,960" coordsize="57,0" path="m16,960l73,960e" filled="false" stroked="true" strokeweight=".199pt" strokecolor="#939598">
                <v:path arrowok="t"/>
              </v:shape>
            </v:group>
            <v:group style="position:absolute;left:16;top:688;width:57;height:2" coordorigin="16,688" coordsize="57,2">
              <v:shape style="position:absolute;left:16;top:688;width:57;height:2" coordorigin="16,688" coordsize="57,0" path="m16,688l73,688e" filled="false" stroked="true" strokeweight=".199pt" strokecolor="#939598">
                <v:path arrowok="t"/>
              </v:shape>
            </v:group>
            <v:group style="position:absolute;left:16;top:416;width:57;height:2" coordorigin="16,416" coordsize="57,2">
              <v:shape style="position:absolute;left:16;top:416;width:57;height:2" coordorigin="16,416" coordsize="57,0" path="m16,416l73,416e" filled="false" stroked="true" strokeweight=".199pt" strokecolor="#939598">
                <v:path arrowok="t"/>
              </v:shape>
            </v:group>
            <v:group style="position:absolute;left:16;top:144;width:57;height:2" coordorigin="16,144" coordsize="57,2">
              <v:shape style="position:absolute;left:16;top:144;width:57;height:2" coordorigin="16,144" coordsize="57,0" path="m16,144l73,144e" filled="false" stroked="true" strokeweight=".199pt" strokecolor="#939598">
                <v:path arrowok="t"/>
              </v:shape>
            </v:group>
            <v:group style="position:absolute;left:2;top:1096;width:86;height:2" coordorigin="2,1096" coordsize="86,2">
              <v:shape style="position:absolute;left:2;top:1096;width:86;height:2" coordorigin="2,1096" coordsize="86,0" path="m2,1096l87,1096e" filled="false" stroked="true" strokeweight=".199pt" strokecolor="#939598">
                <v:path arrowok="t"/>
              </v:shape>
            </v:group>
            <v:group style="position:absolute;left:2;top:824;width:86;height:2" coordorigin="2,824" coordsize="86,2">
              <v:shape style="position:absolute;left:2;top:824;width:86;height:2" coordorigin="2,824" coordsize="86,0" path="m2,824l87,824e" filled="false" stroked="true" strokeweight=".199pt" strokecolor="#939598">
                <v:path arrowok="t"/>
              </v:shape>
            </v:group>
            <v:group style="position:absolute;left:2;top:552;width:86;height:2" coordorigin="2,552" coordsize="86,2">
              <v:shape style="position:absolute;left:2;top:552;width:86;height:2" coordorigin="2,552" coordsize="86,0" path="m2,552l87,552e" filled="false" stroked="true" strokeweight=".199pt" strokecolor="#939598">
                <v:path arrowok="t"/>
              </v:shape>
            </v:group>
            <v:group style="position:absolute;left:2;top:280;width:86;height:2" coordorigin="2,280" coordsize="86,2">
              <v:shape style="position:absolute;left:2;top:280;width:86;height:2" coordorigin="2,280" coordsize="86,0" path="m2,280l87,280e" filled="false" stroked="true" strokeweight=".199pt" strokecolor="#939598">
                <v:path arrowok="t"/>
              </v:shape>
            </v:group>
            <v:group style="position:absolute;left:2;top:8;width:86;height:2" coordorigin="2,8" coordsize="86,2">
              <v:shape style="position:absolute;left:2;top:8;width:86;height:2" coordorigin="2,8" coordsize="86,0" path="m2,8l87,8e" filled="false" stroked="true" strokeweight=".199pt" strokecolor="#939598">
                <v:path arrowok="t"/>
              </v:shape>
            </v:group>
            <v:group style="position:absolute;left:45;top:1096;width:1332;height:2" coordorigin="45,1096" coordsize="1332,2">
              <v:shape style="position:absolute;left:45;top:1096;width:1332;height:2" coordorigin="45,1096" coordsize="1332,0" path="m45,1096l1376,1096e" filled="false" stroked="true" strokeweight=".398pt" strokecolor="#231f20">
                <v:path arrowok="t"/>
              </v:shape>
            </v:group>
            <v:group style="position:absolute;left:1352;top:1064;width:64;height:64" coordorigin="1352,1064" coordsize="64,64">
              <v:shape style="position:absolute;left:1352;top:1064;width:64;height:64" coordorigin="1352,1064" coordsize="64,64" path="m1352,1064l1376,1096,1352,1127,1416,1096,1352,1064xe" filled="true" fillcolor="#231f20" stroked="false">
                <v:path arrowok="t"/>
                <v:fill type="solid"/>
              </v:shape>
            </v:group>
            <v:group style="position:absolute;left:45;top:48;width:2;height:1048" coordorigin="45,48" coordsize="2,1048">
              <v:shape style="position:absolute;left:45;top:48;width:2;height:1048" coordorigin="45,48" coordsize="0,1048" path="m45,1096l45,48e" filled="false" stroked="true" strokeweight=".398pt" strokecolor="#231f20">
                <v:path arrowok="t"/>
              </v:shape>
            </v:group>
            <v:group style="position:absolute;left:13;top:8;width:64;height:64" coordorigin="13,8" coordsize="64,64">
              <v:shape style="position:absolute;left:13;top:8;width:64;height:64" coordorigin="13,8" coordsize="64,64" path="m45,8l13,72,45,48,64,48,45,8xe" filled="true" fillcolor="#231f20" stroked="false">
                <v:path arrowok="t"/>
                <v:fill type="solid"/>
              </v:shape>
              <v:shape style="position:absolute;left:13;top:8;width:64;height:64" coordorigin="13,8" coordsize="64,64" path="m64,48l45,48,76,72,64,48xe" filled="true" fillcolor="#231f20" stroked="false">
                <v:path arrowok="t"/>
                <v:fill type="solid"/>
              </v:shape>
            </v:group>
            <v:group style="position:absolute;left:45;top:8;width:1061;height:854" coordorigin="45,8" coordsize="1061,854">
              <v:shape style="position:absolute;left:45;top:8;width:1061;height:854" coordorigin="45,8" coordsize="1061,854" path="m45,862l79,834,132,791,186,747,240,704,294,660,348,617,402,573,456,530,510,487,563,443,617,400,671,357,725,313,779,270,833,227,887,183,940,140,994,97,1048,54,1102,10,1105,8e" filled="false" stroked="true" strokeweight=".797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0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5  </w:t>
      </w:r>
      <w:r>
        <w:rPr>
          <w:rFonts w:ascii="Times New Roman"/>
          <w:color w:val="231F20"/>
          <w:spacing w:val="33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05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 </w:t>
      </w:r>
      <w:r>
        <w:rPr>
          <w:rFonts w:ascii="Times New Roman"/>
          <w:color w:val="231F20"/>
          <w:spacing w:val="16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2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4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1.2pt;height:56.85pt;mso-position-horizontal-relative:char;mso-position-vertical-relative:line" coordorigin="0,0" coordsize="1424,1137">
            <v:group style="position:absolute;left:45;top:4;width:2;height:1088" coordorigin="45,4" coordsize="2,1088">
              <v:shape style="position:absolute;left:45;top:4;width:2;height:1088" coordorigin="45,4" coordsize="0,1088" path="m45,1092l45,4e" filled="false" stroked="true" strokeweight=".398pt" strokecolor="#c7c8ca">
                <v:path arrowok="t"/>
              </v:shape>
            </v:group>
            <v:group style="position:absolute;left:387;top:4;width:2;height:1088" coordorigin="387,4" coordsize="2,1088">
              <v:shape style="position:absolute;left:387;top:4;width:2;height:1088" coordorigin="387,4" coordsize="0,1088" path="m387,1092l387,4e" filled="false" stroked="true" strokeweight=".398pt" strokecolor="#c7c8ca">
                <v:path arrowok="t"/>
              </v:shape>
            </v:group>
            <v:group style="position:absolute;left:730;top:4;width:2;height:1088" coordorigin="730,4" coordsize="2,1088">
              <v:shape style="position:absolute;left:730;top:4;width:2;height:1088" coordorigin="730,4" coordsize="0,1088" path="m730,1092l730,4e" filled="false" stroked="true" strokeweight=".398pt" strokecolor="#c7c8ca">
                <v:path arrowok="t"/>
              </v:shape>
            </v:group>
            <v:group style="position:absolute;left:1073;top:4;width:2;height:1088" coordorigin="1073,4" coordsize="2,1088">
              <v:shape style="position:absolute;left:1073;top:4;width:2;height:1088" coordorigin="1073,4" coordsize="0,1088" path="m1073,1092l1073,4e" filled="false" stroked="true" strokeweight=".398pt" strokecolor="#c7c8ca">
                <v:path arrowok="t"/>
              </v:shape>
            </v:group>
            <v:group style="position:absolute;left:1416;top:4;width:2;height:1088" coordorigin="1416,4" coordsize="2,1088">
              <v:shape style="position:absolute;left:1416;top:4;width:2;height:1088" coordorigin="1416,4" coordsize="0,1088" path="m1416,1092l1416,4e" filled="false" stroked="true" strokeweight=".398pt" strokecolor="#c7c8ca">
                <v:path arrowok="t"/>
              </v:shape>
            </v:group>
            <v:group style="position:absolute;left:45;top:1065;width:1372;height:2" coordorigin="45,1065" coordsize="1372,2">
              <v:shape style="position:absolute;left:45;top:1065;width:1372;height:2" coordorigin="45,1065" coordsize="1372,0" path="m45,1065l1416,1065e" filled="false" stroked="true" strokeweight=".398pt" strokecolor="#c7c8ca">
                <v:path arrowok="t"/>
              </v:shape>
            </v:group>
            <v:group style="position:absolute;left:45;top:800;width:1372;height:2" coordorigin="45,800" coordsize="1372,2">
              <v:shape style="position:absolute;left:45;top:800;width:1372;height:2" coordorigin="45,800" coordsize="1372,0" path="m45,800l1416,800e" filled="false" stroked="true" strokeweight=".398pt" strokecolor="#c7c8ca">
                <v:path arrowok="t"/>
              </v:shape>
            </v:group>
            <v:group style="position:absolute;left:45;top:535;width:1372;height:2" coordorigin="45,535" coordsize="1372,2">
              <v:shape style="position:absolute;left:45;top:535;width:1372;height:2" coordorigin="45,535" coordsize="1372,0" path="m45,535l1416,535e" filled="false" stroked="true" strokeweight=".398pt" strokecolor="#c7c8ca">
                <v:path arrowok="t"/>
              </v:shape>
            </v:group>
            <v:group style="position:absolute;left:45;top:269;width:1372;height:2" coordorigin="45,269" coordsize="1372,2">
              <v:shape style="position:absolute;left:45;top:269;width:1372;height:2" coordorigin="45,269" coordsize="1372,0" path="m45,269l1416,269e" filled="false" stroked="true" strokeweight=".398pt" strokecolor="#c7c8ca">
                <v:path arrowok="t"/>
              </v:shape>
            </v:group>
            <v:group style="position:absolute;left:45;top:4;width:1372;height:2" coordorigin="45,4" coordsize="1372,2">
              <v:shape style="position:absolute;left:45;top:4;width:1372;height:2" coordorigin="45,4" coordsize="1372,0" path="m45,4l1416,4e" filled="false" stroked="true" strokeweight=".398pt" strokecolor="#c7c8ca">
                <v:path arrowok="t"/>
              </v:shape>
            </v:group>
            <v:group style="position:absolute;left:113;top:1063;width:2;height:57" coordorigin="113,1063" coordsize="2,57">
              <v:shape style="position:absolute;left:113;top:1063;width:2;height:57" coordorigin="113,1063" coordsize="0,57" path="m113,1120l113,1063e" filled="false" stroked="true" strokeweight=".199pt" strokecolor="#939598">
                <v:path arrowok="t"/>
              </v:shape>
            </v:group>
            <v:group style="position:absolute;left:182;top:1063;width:2;height:57" coordorigin="182,1063" coordsize="2,57">
              <v:shape style="position:absolute;left:182;top:1063;width:2;height:57" coordorigin="182,1063" coordsize="0,57" path="m182,1120l182,1063e" filled="false" stroked="true" strokeweight=".199pt" strokecolor="#939598">
                <v:path arrowok="t"/>
              </v:shape>
            </v:group>
            <v:group style="position:absolute;left:250;top:1063;width:2;height:57" coordorigin="250,1063" coordsize="2,57">
              <v:shape style="position:absolute;left:250;top:1063;width:2;height:57" coordorigin="250,1063" coordsize="0,57" path="m250,1120l250,1063e" filled="false" stroked="true" strokeweight=".199pt" strokecolor="#939598">
                <v:path arrowok="t"/>
              </v:shape>
            </v:group>
            <v:group style="position:absolute;left:319;top:1063;width:2;height:57" coordorigin="319,1063" coordsize="2,57">
              <v:shape style="position:absolute;left:319;top:1063;width:2;height:57" coordorigin="319,1063" coordsize="0,57" path="m319,1120l319,1063e" filled="false" stroked="true" strokeweight=".199pt" strokecolor="#939598">
                <v:path arrowok="t"/>
              </v:shape>
            </v:group>
            <v:group style="position:absolute;left:456;top:1063;width:2;height:57" coordorigin="456,1063" coordsize="2,57">
              <v:shape style="position:absolute;left:456;top:1063;width:2;height:57" coordorigin="456,1063" coordsize="0,57" path="m456,1120l456,1063e" filled="false" stroked="true" strokeweight=".199pt" strokecolor="#939598">
                <v:path arrowok="t"/>
              </v:shape>
            </v:group>
            <v:group style="position:absolute;left:524;top:1063;width:2;height:57" coordorigin="524,1063" coordsize="2,57">
              <v:shape style="position:absolute;left:524;top:1063;width:2;height:57" coordorigin="524,1063" coordsize="0,57" path="m524,1120l524,1063e" filled="false" stroked="true" strokeweight=".199pt" strokecolor="#939598">
                <v:path arrowok="t"/>
              </v:shape>
            </v:group>
            <v:group style="position:absolute;left:593;top:1063;width:2;height:57" coordorigin="593,1063" coordsize="2,57">
              <v:shape style="position:absolute;left:593;top:1063;width:2;height:57" coordorigin="593,1063" coordsize="0,57" path="m593,1120l593,1063e" filled="false" stroked="true" strokeweight=".199pt" strokecolor="#939598">
                <v:path arrowok="t"/>
              </v:shape>
            </v:group>
            <v:group style="position:absolute;left:662;top:1063;width:2;height:57" coordorigin="662,1063" coordsize="2,57">
              <v:shape style="position:absolute;left:662;top:1063;width:2;height:57" coordorigin="662,1063" coordsize="0,57" path="m662,1120l662,1063e" filled="false" stroked="true" strokeweight=".199pt" strokecolor="#939598">
                <v:path arrowok="t"/>
              </v:shape>
            </v:group>
            <v:group style="position:absolute;left:799;top:1063;width:2;height:57" coordorigin="799,1063" coordsize="2,57">
              <v:shape style="position:absolute;left:799;top:1063;width:2;height:57" coordorigin="799,1063" coordsize="0,57" path="m799,1120l799,1063e" filled="false" stroked="true" strokeweight=".199pt" strokecolor="#939598">
                <v:path arrowok="t"/>
              </v:shape>
            </v:group>
            <v:group style="position:absolute;left:867;top:1063;width:2;height:57" coordorigin="867,1063" coordsize="2,57">
              <v:shape style="position:absolute;left:867;top:1063;width:2;height:57" coordorigin="867,1063" coordsize="0,57" path="m867,1120l867,1063e" filled="false" stroked="true" strokeweight=".199pt" strokecolor="#939598">
                <v:path arrowok="t"/>
              </v:shape>
            </v:group>
            <v:group style="position:absolute;left:936;top:1063;width:2;height:57" coordorigin="936,1063" coordsize="2,57">
              <v:shape style="position:absolute;left:936;top:1063;width:2;height:57" coordorigin="936,1063" coordsize="0,57" path="m936,1120l936,1063e" filled="false" stroked="true" strokeweight=".199pt" strokecolor="#939598">
                <v:path arrowok="t"/>
              </v:shape>
            </v:group>
            <v:group style="position:absolute;left:1004;top:1063;width:2;height:57" coordorigin="1004,1063" coordsize="2,57">
              <v:shape style="position:absolute;left:1004;top:1063;width:2;height:57" coordorigin="1004,1063" coordsize="0,57" path="m1004,1120l1004,1063e" filled="false" stroked="true" strokeweight=".199pt" strokecolor="#939598">
                <v:path arrowok="t"/>
              </v:shape>
            </v:group>
            <v:group style="position:absolute;left:1141;top:1063;width:2;height:57" coordorigin="1141,1063" coordsize="2,57">
              <v:shape style="position:absolute;left:1141;top:1063;width:2;height:57" coordorigin="1141,1063" coordsize="0,57" path="m1141,1120l1141,1063e" filled="false" stroked="true" strokeweight=".199pt" strokecolor="#939598">
                <v:path arrowok="t"/>
              </v:shape>
            </v:group>
            <v:group style="position:absolute;left:1210;top:1063;width:2;height:57" coordorigin="1210,1063" coordsize="2,57">
              <v:shape style="position:absolute;left:1210;top:1063;width:2;height:57" coordorigin="1210,1063" coordsize="0,57" path="m1210,1120l1210,1063e" filled="false" stroked="true" strokeweight=".199pt" strokecolor="#939598">
                <v:path arrowok="t"/>
              </v:shape>
            </v:group>
            <v:group style="position:absolute;left:1278;top:1063;width:2;height:57" coordorigin="1278,1063" coordsize="2,57">
              <v:shape style="position:absolute;left:1278;top:1063;width:2;height:57" coordorigin="1278,1063" coordsize="0,57" path="m1278,1120l1278,1063e" filled="false" stroked="true" strokeweight=".199pt" strokecolor="#939598">
                <v:path arrowok="t"/>
              </v:shape>
            </v:group>
            <v:group style="position:absolute;left:1347;top:1063;width:2;height:57" coordorigin="1347,1063" coordsize="2,57">
              <v:shape style="position:absolute;left:1347;top:1063;width:2;height:57" coordorigin="1347,1063" coordsize="0,57" path="m1347,1120l1347,1063e" filled="false" stroked="true" strokeweight=".199pt" strokecolor="#939598">
                <v:path arrowok="t"/>
              </v:shape>
            </v:group>
            <v:group style="position:absolute;left:45;top:1049;width:2;height:86" coordorigin="45,1049" coordsize="2,86">
              <v:shape style="position:absolute;left:45;top:1049;width:2;height:86" coordorigin="45,1049" coordsize="0,86" path="m45,1134l45,1049e" filled="false" stroked="true" strokeweight=".199pt" strokecolor="#939598">
                <v:path arrowok="t"/>
              </v:shape>
            </v:group>
            <v:group style="position:absolute;left:387;top:1049;width:2;height:86" coordorigin="387,1049" coordsize="2,86">
              <v:shape style="position:absolute;left:387;top:1049;width:2;height:86" coordorigin="387,1049" coordsize="0,86" path="m387,1134l387,1049e" filled="false" stroked="true" strokeweight=".199pt" strokecolor="#939598">
                <v:path arrowok="t"/>
              </v:shape>
            </v:group>
            <v:group style="position:absolute;left:730;top:1049;width:2;height:86" coordorigin="730,1049" coordsize="2,86">
              <v:shape style="position:absolute;left:730;top:1049;width:2;height:86" coordorigin="730,1049" coordsize="0,86" path="m730,1134l730,1049e" filled="false" stroked="true" strokeweight=".199pt" strokecolor="#939598">
                <v:path arrowok="t"/>
              </v:shape>
            </v:group>
            <v:group style="position:absolute;left:1073;top:1049;width:2;height:86" coordorigin="1073,1049" coordsize="2,86">
              <v:shape style="position:absolute;left:1073;top:1049;width:2;height:86" coordorigin="1073,1049" coordsize="0,86" path="m1073,1134l1073,1049e" filled="false" stroked="true" strokeweight=".199pt" strokecolor="#939598">
                <v:path arrowok="t"/>
              </v:shape>
            </v:group>
            <v:group style="position:absolute;left:1416;top:1049;width:2;height:86" coordorigin="1416,1049" coordsize="2,86">
              <v:shape style="position:absolute;left:1416;top:1049;width:2;height:86" coordorigin="1416,1049" coordsize="0,86" path="m1416,1134l1416,1049e" filled="false" stroked="true" strokeweight=".199pt" strokecolor="#939598">
                <v:path arrowok="t"/>
              </v:shape>
            </v:group>
            <v:group style="position:absolute;left:16;top:932;width:57;height:2" coordorigin="16,932" coordsize="57,2">
              <v:shape style="position:absolute;left:16;top:932;width:57;height:2" coordorigin="16,932" coordsize="57,0" path="m16,932l73,932e" filled="false" stroked="true" strokeweight=".199pt" strokecolor="#939598">
                <v:path arrowok="t"/>
              </v:shape>
            </v:group>
            <v:group style="position:absolute;left:16;top:667;width:57;height:2" coordorigin="16,667" coordsize="57,2">
              <v:shape style="position:absolute;left:16;top:667;width:57;height:2" coordorigin="16,667" coordsize="57,0" path="m16,667l73,667e" filled="false" stroked="true" strokeweight=".199pt" strokecolor="#939598">
                <v:path arrowok="t"/>
              </v:shape>
            </v:group>
            <v:group style="position:absolute;left:16;top:402;width:57;height:2" coordorigin="16,402" coordsize="57,2">
              <v:shape style="position:absolute;left:16;top:402;width:57;height:2" coordorigin="16,402" coordsize="57,0" path="m16,402l73,402e" filled="false" stroked="true" strokeweight=".199pt" strokecolor="#939598">
                <v:path arrowok="t"/>
              </v:shape>
            </v:group>
            <v:group style="position:absolute;left:16;top:137;width:57;height:2" coordorigin="16,137" coordsize="57,2">
              <v:shape style="position:absolute;left:16;top:137;width:57;height:2" coordorigin="16,137" coordsize="57,0" path="m16,137l73,137e" filled="false" stroked="true" strokeweight=".199pt" strokecolor="#939598">
                <v:path arrowok="t"/>
              </v:shape>
            </v:group>
            <v:group style="position:absolute;left:2;top:1065;width:86;height:2" coordorigin="2,1065" coordsize="86,2">
              <v:shape style="position:absolute;left:2;top:1065;width:86;height:2" coordorigin="2,1065" coordsize="86,0" path="m2,1065l87,1065e" filled="false" stroked="true" strokeweight=".199pt" strokecolor="#939598">
                <v:path arrowok="t"/>
              </v:shape>
            </v:group>
            <v:group style="position:absolute;left:2;top:800;width:86;height:2" coordorigin="2,800" coordsize="86,2">
              <v:shape style="position:absolute;left:2;top:800;width:86;height:2" coordorigin="2,800" coordsize="86,0" path="m2,800l87,800e" filled="false" stroked="true" strokeweight=".199pt" strokecolor="#939598">
                <v:path arrowok="t"/>
              </v:shape>
            </v:group>
            <v:group style="position:absolute;left:2;top:535;width:86;height:2" coordorigin="2,535" coordsize="86,2">
              <v:shape style="position:absolute;left:2;top:535;width:86;height:2" coordorigin="2,535" coordsize="86,0" path="m2,535l87,535e" filled="false" stroked="true" strokeweight=".199pt" strokecolor="#939598">
                <v:path arrowok="t"/>
              </v:shape>
            </v:group>
            <v:group style="position:absolute;left:2;top:269;width:86;height:2" coordorigin="2,269" coordsize="86,2">
              <v:shape style="position:absolute;left:2;top:269;width:86;height:2" coordorigin="2,269" coordsize="86,0" path="m2,269l87,269e" filled="false" stroked="true" strokeweight=".199pt" strokecolor="#939598">
                <v:path arrowok="t"/>
              </v:shape>
            </v:group>
            <v:group style="position:absolute;left:2;top:4;width:86;height:2" coordorigin="2,4" coordsize="86,2">
              <v:shape style="position:absolute;left:2;top:4;width:86;height:2" coordorigin="2,4" coordsize="86,0" path="m2,4l87,4e" filled="false" stroked="true" strokeweight=".199pt" strokecolor="#939598">
                <v:path arrowok="t"/>
              </v:shape>
            </v:group>
            <v:group style="position:absolute;left:45;top:1092;width:1332;height:2" coordorigin="45,1092" coordsize="1332,2">
              <v:shape style="position:absolute;left:45;top:1092;width:1332;height:2" coordorigin="45,1092" coordsize="1332,0" path="m45,1092l1376,1092e" filled="false" stroked="true" strokeweight=".398pt" strokecolor="#231f20">
                <v:path arrowok="t"/>
              </v:shape>
            </v:group>
            <v:group style="position:absolute;left:1352;top:1060;width:64;height:64" coordorigin="1352,1060" coordsize="64,64">
              <v:shape style="position:absolute;left:1352;top:1060;width:64;height:64" coordorigin="1352,1060" coordsize="64,64" path="m1352,1060l1376,1092,1352,1123,1416,1092,1352,1060xe" filled="true" fillcolor="#231f20" stroked="false">
                <v:path arrowok="t"/>
                <v:fill type="solid"/>
              </v:shape>
            </v:group>
            <v:group style="position:absolute;left:45;top:44;width:2;height:1048" coordorigin="45,44" coordsize="2,1048">
              <v:shape style="position:absolute;left:45;top:44;width:2;height:1048" coordorigin="45,44" coordsize="0,1048" path="m45,1092l45,44e" filled="false" stroked="true" strokeweight=".398pt" strokecolor="#231f20">
                <v:path arrowok="t"/>
              </v:shape>
            </v:group>
            <v:group style="position:absolute;left:13;top:4;width:64;height:64" coordorigin="13,4" coordsize="64,64">
              <v:shape style="position:absolute;left:13;top:4;width:64;height:64" coordorigin="13,4" coordsize="64,64" path="m45,4l13,68,45,44,64,44,45,4xe" filled="true" fillcolor="#231f20" stroked="false">
                <v:path arrowok="t"/>
                <v:fill type="solid"/>
              </v:shape>
              <v:shape style="position:absolute;left:13;top:4;width:64;height:64" coordorigin="13,4" coordsize="64,64" path="m64,44l45,44,76,68,64,44xe" filled="true" fillcolor="#231f20" stroked="false">
                <v:path arrowok="t"/>
                <v:fill type="solid"/>
              </v:shape>
            </v:group>
            <v:group style="position:absolute;left:45;top:185;width:1372;height:523" coordorigin="45,185" coordsize="1372,523">
              <v:shape style="position:absolute;left:45;top:185;width:1372;height:523" coordorigin="45,185" coordsize="1372,523" path="m45,707l79,707,132,706,186,705,240,705,294,704,348,704,402,703,456,703,510,702,563,702,617,701,671,700,725,700,779,690,833,647,887,604,940,561,994,519,1048,476,1102,433,1156,390,1210,348,1264,305,1317,262,1371,220,1416,185e" filled="false" stroked="true" strokeweight=".797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9"/>
        <w:ind w:left="4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440.866913pt;margin-top:21.119873pt;width:71.2pt;height:56.85pt;mso-position-horizontal-relative:page;mso-position-vertical-relative:paragraph;z-index:3736" coordorigin="8817,422" coordsize="1424,1137">
            <v:group style="position:absolute;left:8862;top:426;width:2;height:1088" coordorigin="8862,426" coordsize="2,1088">
              <v:shape style="position:absolute;left:8862;top:426;width:2;height:1088" coordorigin="8862,426" coordsize="0,1088" path="m8862,1514l8862,426e" filled="false" stroked="true" strokeweight=".398pt" strokecolor="#c7c8ca">
                <v:path arrowok="t"/>
              </v:shape>
            </v:group>
            <v:group style="position:absolute;left:9205;top:426;width:2;height:1088" coordorigin="9205,426" coordsize="2,1088">
              <v:shape style="position:absolute;left:9205;top:426;width:2;height:1088" coordorigin="9205,426" coordsize="0,1088" path="m9205,1514l9205,426e" filled="false" stroked="true" strokeweight=".398pt" strokecolor="#c7c8ca">
                <v:path arrowok="t"/>
              </v:shape>
            </v:group>
            <v:group style="position:absolute;left:9547;top:426;width:2;height:1088" coordorigin="9547,426" coordsize="2,1088">
              <v:shape style="position:absolute;left:9547;top:426;width:2;height:1088" coordorigin="9547,426" coordsize="0,1088" path="m9547,1514l9547,426e" filled="false" stroked="true" strokeweight=".398pt" strokecolor="#c7c8ca">
                <v:path arrowok="t"/>
              </v:shape>
            </v:group>
            <v:group style="position:absolute;left:9890;top:426;width:2;height:1088" coordorigin="9890,426" coordsize="2,1088">
              <v:shape style="position:absolute;left:9890;top:426;width:2;height:1088" coordorigin="9890,426" coordsize="0,1088" path="m9890,1514l9890,426e" filled="false" stroked="true" strokeweight=".398pt" strokecolor="#c7c8ca">
                <v:path arrowok="t"/>
              </v:shape>
            </v:group>
            <v:group style="position:absolute;left:10233;top:426;width:2;height:1088" coordorigin="10233,426" coordsize="2,1088">
              <v:shape style="position:absolute;left:10233;top:426;width:2;height:1088" coordorigin="10233,426" coordsize="0,1088" path="m10233,1514l10233,426e" filled="false" stroked="true" strokeweight=".398pt" strokecolor="#c7c8ca">
                <v:path arrowok="t"/>
              </v:shape>
            </v:group>
            <v:group style="position:absolute;left:8862;top:1503;width:1372;height:2" coordorigin="8862,1503" coordsize="1372,2">
              <v:shape style="position:absolute;left:8862;top:1503;width:1372;height:2" coordorigin="8862,1503" coordsize="1372,0" path="m8862,1503l10233,1503e" filled="false" stroked="true" strokeweight=".398pt" strokecolor="#c7c8ca">
                <v:path arrowok="t"/>
              </v:shape>
            </v:group>
            <v:group style="position:absolute;left:8862;top:965;width:1372;height:2" coordorigin="8862,965" coordsize="1372,2">
              <v:shape style="position:absolute;left:8862;top:965;width:1372;height:2" coordorigin="8862,965" coordsize="1372,0" path="m8862,965l10233,965e" filled="false" stroked="true" strokeweight=".398pt" strokecolor="#c7c8ca">
                <v:path arrowok="t"/>
              </v:shape>
            </v:group>
            <v:group style="position:absolute;left:8862;top:426;width:1372;height:2" coordorigin="8862,426" coordsize="1372,2">
              <v:shape style="position:absolute;left:8862;top:426;width:1372;height:2" coordorigin="8862,426" coordsize="1372,0" path="m8862,426l10233,426e" filled="false" stroked="true" strokeweight=".398pt" strokecolor="#c7c8ca">
                <v:path arrowok="t"/>
              </v:shape>
            </v:group>
            <v:group style="position:absolute;left:8930;top:1486;width:2;height:57" coordorigin="8930,1486" coordsize="2,57">
              <v:shape style="position:absolute;left:8930;top:1486;width:2;height:57" coordorigin="8930,1486" coordsize="0,57" path="m8930,1542l8930,1486e" filled="false" stroked="true" strokeweight=".199pt" strokecolor="#939598">
                <v:path arrowok="t"/>
              </v:shape>
            </v:group>
            <v:group style="position:absolute;left:8999;top:1486;width:2;height:57" coordorigin="8999,1486" coordsize="2,57">
              <v:shape style="position:absolute;left:8999;top:1486;width:2;height:57" coordorigin="8999,1486" coordsize="0,57" path="m8999,1542l8999,1486e" filled="false" stroked="true" strokeweight=".199pt" strokecolor="#939598">
                <v:path arrowok="t"/>
              </v:shape>
            </v:group>
            <v:group style="position:absolute;left:9068;top:1486;width:2;height:57" coordorigin="9068,1486" coordsize="2,57">
              <v:shape style="position:absolute;left:9068;top:1486;width:2;height:57" coordorigin="9068,1486" coordsize="0,57" path="m9068,1542l9068,1486e" filled="false" stroked="true" strokeweight=".199pt" strokecolor="#939598">
                <v:path arrowok="t"/>
              </v:shape>
            </v:group>
            <v:group style="position:absolute;left:9136;top:1486;width:2;height:57" coordorigin="9136,1486" coordsize="2,57">
              <v:shape style="position:absolute;left:9136;top:1486;width:2;height:57" coordorigin="9136,1486" coordsize="0,57" path="m9136,1542l9136,1486e" filled="false" stroked="true" strokeweight=".199pt" strokecolor="#939598">
                <v:path arrowok="t"/>
              </v:shape>
            </v:group>
            <v:group style="position:absolute;left:9273;top:1486;width:2;height:57" coordorigin="9273,1486" coordsize="2,57">
              <v:shape style="position:absolute;left:9273;top:1486;width:2;height:57" coordorigin="9273,1486" coordsize="0,57" path="m9273,1542l9273,1486e" filled="false" stroked="true" strokeweight=".199pt" strokecolor="#939598">
                <v:path arrowok="t"/>
              </v:shape>
            </v:group>
            <v:group style="position:absolute;left:9342;top:1486;width:2;height:57" coordorigin="9342,1486" coordsize="2,57">
              <v:shape style="position:absolute;left:9342;top:1486;width:2;height:57" coordorigin="9342,1486" coordsize="0,57" path="m9342,1542l9342,1486e" filled="false" stroked="true" strokeweight=".199pt" strokecolor="#939598">
                <v:path arrowok="t"/>
              </v:shape>
            </v:group>
            <v:group style="position:absolute;left:9410;top:1486;width:2;height:57" coordorigin="9410,1486" coordsize="2,57">
              <v:shape style="position:absolute;left:9410;top:1486;width:2;height:57" coordorigin="9410,1486" coordsize="0,57" path="m9410,1542l9410,1486e" filled="false" stroked="true" strokeweight=".199pt" strokecolor="#939598">
                <v:path arrowok="t"/>
              </v:shape>
            </v:group>
            <v:group style="position:absolute;left:9479;top:1486;width:2;height:57" coordorigin="9479,1486" coordsize="2,57">
              <v:shape style="position:absolute;left:9479;top:1486;width:2;height:57" coordorigin="9479,1486" coordsize="0,57" path="m9479,1542l9479,1486e" filled="false" stroked="true" strokeweight=".199pt" strokecolor="#939598">
                <v:path arrowok="t"/>
              </v:shape>
            </v:group>
            <v:group style="position:absolute;left:9616;top:1486;width:2;height:57" coordorigin="9616,1486" coordsize="2,57">
              <v:shape style="position:absolute;left:9616;top:1486;width:2;height:57" coordorigin="9616,1486" coordsize="0,57" path="m9616,1542l9616,1486e" filled="false" stroked="true" strokeweight=".199pt" strokecolor="#939598">
                <v:path arrowok="t"/>
              </v:shape>
            </v:group>
            <v:group style="position:absolute;left:9685;top:1486;width:2;height:57" coordorigin="9685,1486" coordsize="2,57">
              <v:shape style="position:absolute;left:9685;top:1486;width:2;height:57" coordorigin="9685,1486" coordsize="0,57" path="m9685,1542l9685,1486e" filled="false" stroked="true" strokeweight=".199pt" strokecolor="#939598">
                <v:path arrowok="t"/>
              </v:shape>
            </v:group>
            <v:group style="position:absolute;left:9753;top:1486;width:2;height:57" coordorigin="9753,1486" coordsize="2,57">
              <v:shape style="position:absolute;left:9753;top:1486;width:2;height:57" coordorigin="9753,1486" coordsize="0,57" path="m9753,1542l9753,1486e" filled="false" stroked="true" strokeweight=".199pt" strokecolor="#939598">
                <v:path arrowok="t"/>
              </v:shape>
            </v:group>
            <v:group style="position:absolute;left:9822;top:1486;width:2;height:57" coordorigin="9822,1486" coordsize="2,57">
              <v:shape style="position:absolute;left:9822;top:1486;width:2;height:57" coordorigin="9822,1486" coordsize="0,57" path="m9822,1542l9822,1486e" filled="false" stroked="true" strokeweight=".199pt" strokecolor="#939598">
                <v:path arrowok="t"/>
              </v:shape>
            </v:group>
            <v:group style="position:absolute;left:9959;top:1486;width:2;height:57" coordorigin="9959,1486" coordsize="2,57">
              <v:shape style="position:absolute;left:9959;top:1486;width:2;height:57" coordorigin="9959,1486" coordsize="0,57" path="m9959,1542l9959,1486e" filled="false" stroked="true" strokeweight=".199pt" strokecolor="#939598">
                <v:path arrowok="t"/>
              </v:shape>
            </v:group>
            <v:group style="position:absolute;left:10027;top:1486;width:2;height:57" coordorigin="10027,1486" coordsize="2,57">
              <v:shape style="position:absolute;left:10027;top:1486;width:2;height:57" coordorigin="10027,1486" coordsize="0,57" path="m10027,1542l10027,1486e" filled="false" stroked="true" strokeweight=".199pt" strokecolor="#939598">
                <v:path arrowok="t"/>
              </v:shape>
            </v:group>
            <v:group style="position:absolute;left:10096;top:1486;width:2;height:57" coordorigin="10096,1486" coordsize="2,57">
              <v:shape style="position:absolute;left:10096;top:1486;width:2;height:57" coordorigin="10096,1486" coordsize="0,57" path="m10096,1542l10096,1486e" filled="false" stroked="true" strokeweight=".199pt" strokecolor="#939598">
                <v:path arrowok="t"/>
              </v:shape>
            </v:group>
            <v:group style="position:absolute;left:10164;top:1486;width:2;height:57" coordorigin="10164,1486" coordsize="2,57">
              <v:shape style="position:absolute;left:10164;top:1486;width:2;height:57" coordorigin="10164,1486" coordsize="0,57" path="m10164,1542l10164,1486e" filled="false" stroked="true" strokeweight=".199pt" strokecolor="#939598">
                <v:path arrowok="t"/>
              </v:shape>
            </v:group>
            <v:group style="position:absolute;left:8862;top:1471;width:2;height:86" coordorigin="8862,1471" coordsize="2,86">
              <v:shape style="position:absolute;left:8862;top:1471;width:2;height:86" coordorigin="8862,1471" coordsize="0,86" path="m8862,1557l8862,1471e" filled="false" stroked="true" strokeweight=".199pt" strokecolor="#939598">
                <v:path arrowok="t"/>
              </v:shape>
            </v:group>
            <v:group style="position:absolute;left:9205;top:1471;width:2;height:86" coordorigin="9205,1471" coordsize="2,86">
              <v:shape style="position:absolute;left:9205;top:1471;width:2;height:86" coordorigin="9205,1471" coordsize="0,86" path="m9205,1557l9205,1471e" filled="false" stroked="true" strokeweight=".199pt" strokecolor="#939598">
                <v:path arrowok="t"/>
              </v:shape>
            </v:group>
            <v:group style="position:absolute;left:9547;top:1471;width:2;height:86" coordorigin="9547,1471" coordsize="2,86">
              <v:shape style="position:absolute;left:9547;top:1471;width:2;height:86" coordorigin="9547,1471" coordsize="0,86" path="m9547,1557l9547,1471e" filled="false" stroked="true" strokeweight=".199pt" strokecolor="#939598">
                <v:path arrowok="t"/>
              </v:shape>
            </v:group>
            <v:group style="position:absolute;left:9890;top:1471;width:2;height:86" coordorigin="9890,1471" coordsize="2,86">
              <v:shape style="position:absolute;left:9890;top:1471;width:2;height:86" coordorigin="9890,1471" coordsize="0,86" path="m9890,1557l9890,1471e" filled="false" stroked="true" strokeweight=".199pt" strokecolor="#939598">
                <v:path arrowok="t"/>
              </v:shape>
            </v:group>
            <v:group style="position:absolute;left:10233;top:1471;width:2;height:86" coordorigin="10233,1471" coordsize="2,86">
              <v:shape style="position:absolute;left:10233;top:1471;width:2;height:86" coordorigin="10233,1471" coordsize="0,86" path="m10233,1557l10233,1471e" filled="false" stroked="true" strokeweight=".199pt" strokecolor="#939598">
                <v:path arrowok="t"/>
              </v:shape>
            </v:group>
            <v:group style="position:absolute;left:8833;top:1234;width:57;height:2" coordorigin="8833,1234" coordsize="57,2">
              <v:shape style="position:absolute;left:8833;top:1234;width:57;height:2" coordorigin="8833,1234" coordsize="57,0" path="m8833,1234l8890,1234e" filled="false" stroked="true" strokeweight=".199pt" strokecolor="#939598">
                <v:path arrowok="t"/>
              </v:shape>
            </v:group>
            <v:group style="position:absolute;left:8833;top:696;width:57;height:2" coordorigin="8833,696" coordsize="57,2">
              <v:shape style="position:absolute;left:8833;top:696;width:57;height:2" coordorigin="8833,696" coordsize="57,0" path="m8833,696l8890,696e" filled="false" stroked="true" strokeweight=".199pt" strokecolor="#939598">
                <v:path arrowok="t"/>
              </v:shape>
            </v:group>
            <v:group style="position:absolute;left:8819;top:1503;width:86;height:2" coordorigin="8819,1503" coordsize="86,2">
              <v:shape style="position:absolute;left:8819;top:1503;width:86;height:2" coordorigin="8819,1503" coordsize="86,0" path="m8819,1503l8904,1503e" filled="false" stroked="true" strokeweight=".199pt" strokecolor="#939598">
                <v:path arrowok="t"/>
              </v:shape>
            </v:group>
            <v:group style="position:absolute;left:8819;top:965;width:86;height:2" coordorigin="8819,965" coordsize="86,2">
              <v:shape style="position:absolute;left:8819;top:965;width:86;height:2" coordorigin="8819,965" coordsize="86,0" path="m8819,965l8904,965e" filled="false" stroked="true" strokeweight=".199pt" strokecolor="#939598">
                <v:path arrowok="t"/>
              </v:shape>
            </v:group>
            <v:group style="position:absolute;left:8819;top:426;width:86;height:2" coordorigin="8819,426" coordsize="86,2">
              <v:shape style="position:absolute;left:8819;top:426;width:86;height:2" coordorigin="8819,426" coordsize="86,0" path="m8819,426l8904,426e" filled="false" stroked="true" strokeweight=".199pt" strokecolor="#939598">
                <v:path arrowok="t"/>
              </v:shape>
            </v:group>
            <v:group style="position:absolute;left:8862;top:1514;width:1332;height:2" coordorigin="8862,1514" coordsize="1332,2">
              <v:shape style="position:absolute;left:8862;top:1514;width:1332;height:2" coordorigin="8862,1514" coordsize="1332,0" path="m8862,1514l10193,1514e" filled="false" stroked="true" strokeweight=".398pt" strokecolor="#231f20">
                <v:path arrowok="t"/>
              </v:shape>
            </v:group>
            <v:group style="position:absolute;left:10169;top:1482;width:64;height:64" coordorigin="10169,1482" coordsize="64,64">
              <v:shape style="position:absolute;left:10169;top:1482;width:64;height:64" coordorigin="10169,1482" coordsize="64,64" path="m10169,1482l10193,1514,10169,1546,10233,1514,10169,1482xe" filled="true" fillcolor="#231f20" stroked="false">
                <v:path arrowok="t"/>
                <v:fill type="solid"/>
              </v:shape>
            </v:group>
            <v:group style="position:absolute;left:8862;top:466;width:2;height:1048" coordorigin="8862,466" coordsize="2,1048">
              <v:shape style="position:absolute;left:8862;top:466;width:2;height:1048" coordorigin="8862,466" coordsize="0,1048" path="m8862,1514l8862,466e" filled="false" stroked="true" strokeweight=".398pt" strokecolor="#231f20">
                <v:path arrowok="t"/>
              </v:shape>
            </v:group>
            <v:group style="position:absolute;left:8830;top:426;width:64;height:64" coordorigin="8830,426" coordsize="64,64">
              <v:shape style="position:absolute;left:8830;top:426;width:64;height:64" coordorigin="8830,426" coordsize="64,64" path="m8862,426l8830,490,8862,466,8882,466,8862,426xe" filled="true" fillcolor="#231f20" stroked="false">
                <v:path arrowok="t"/>
                <v:fill type="solid"/>
              </v:shape>
              <v:shape style="position:absolute;left:8830;top:426;width:64;height:64" coordorigin="8830,426" coordsize="64,64" path="m8882,466l8862,466,8894,490,8882,466xe" filled="true" fillcolor="#231f20" stroked="false">
                <v:path arrowok="t"/>
                <v:fill type="solid"/>
              </v:shape>
            </v:group>
            <v:group style="position:absolute;left:8862;top:753;width:1372;height:750" coordorigin="8862,753" coordsize="1372,750">
              <v:shape style="position:absolute;left:8862;top:753;width:1372;height:750" coordorigin="8862,753" coordsize="1372,750" path="m8862,1503l8862,1503,9596,1503,9650,1219,9704,969,9758,844,9812,787,9919,755,9973,753,10027,755,10081,758,10135,762,10189,767,10233,770e" filled="false" stroked="true" strokeweight=".797pt" strokecolor="#231f2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231F20"/>
          <w:sz w:val="16"/>
        </w:rPr>
        <w:t>5  </w:t>
      </w:r>
      <w:r>
        <w:rPr>
          <w:rFonts w:ascii="Times New Roman"/>
          <w:color w:val="231F20"/>
          <w:spacing w:val="33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05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 </w:t>
      </w:r>
      <w:r>
        <w:rPr>
          <w:rFonts w:ascii="Times New Roman"/>
          <w:color w:val="231F20"/>
          <w:spacing w:val="16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2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4" w:equalWidth="0">
            <w:col w:w="912" w:space="40"/>
            <w:col w:w="6093" w:space="40"/>
            <w:col w:w="632" w:space="40"/>
            <w:col w:w="2113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before="63"/>
        <w:ind w:left="55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005</w:t>
      </w:r>
      <w:r>
        <w:rPr>
          <w:rFonts w:ascii="Times New Roman"/>
          <w:sz w:val="16"/>
        </w:rPr>
      </w:r>
    </w:p>
    <w:p>
      <w:pPr>
        <w:spacing w:before="63"/>
        <w:ind w:left="55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color w:val="231F20"/>
          <w:sz w:val="16"/>
        </w:rPr>
        <w:t>0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005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2" w:equalWidth="0">
            <w:col w:w="912" w:space="5891"/>
            <w:col w:w="3067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spacing w:line="183" w:lineRule="exact" w:before="73"/>
        <w:ind w:left="83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0</w:t>
      </w:r>
      <w:r>
        <w:rPr>
          <w:rFonts w:ascii="Times New Roman"/>
          <w:sz w:val="16"/>
        </w:rPr>
      </w:r>
    </w:p>
    <w:p>
      <w:pPr>
        <w:tabs>
          <w:tab w:pos="1475" w:val="left" w:leader="none"/>
          <w:tab w:pos="2072" w:val="left" w:leader="none"/>
          <w:tab w:pos="2549" w:val="left" w:leader="none"/>
          <w:tab w:pos="3146" w:val="left" w:leader="none"/>
          <w:tab w:pos="3623" w:val="left" w:leader="none"/>
          <w:tab w:pos="4219" w:val="left" w:leader="none"/>
          <w:tab w:pos="4697" w:val="left" w:leader="none"/>
          <w:tab w:pos="5293" w:val="left" w:leader="none"/>
          <w:tab w:pos="5770" w:val="left" w:leader="none"/>
          <w:tab w:pos="6367" w:val="left" w:leader="none"/>
          <w:tab w:pos="6844" w:val="left" w:leader="none"/>
        </w:tabs>
        <w:spacing w:line="195" w:lineRule="exact" w:before="0"/>
        <w:ind w:left="998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w w:val="95"/>
          <w:sz w:val="16"/>
        </w:rPr>
        <w:t>0</w:t>
        <w:tab/>
        <w:t>0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1</w:t>
        <w:tab/>
        <w:t>1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2</w:t>
        <w:tab/>
        <w:t>2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3</w:t>
        <w:tab/>
        <w:t>3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4</w:t>
        <w:tab/>
        <w:t>4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  <w:tab/>
        <w:t>5</w:t>
        <w:tab/>
        <w:t>5</w:t>
      </w:r>
      <w:r>
        <w:rPr>
          <w:rFonts w:ascii="Century Gothic"/>
          <w:i/>
          <w:color w:val="231F20"/>
          <w:w w:val="95"/>
          <w:sz w:val="16"/>
        </w:rPr>
        <w:t>,</w:t>
      </w:r>
      <w:r>
        <w:rPr>
          <w:rFonts w:ascii="Times New Roman"/>
          <w:color w:val="231F20"/>
          <w:w w:val="95"/>
          <w:sz w:val="16"/>
        </w:rPr>
        <w:t>5</w:t>
      </w:r>
      <w:r>
        <w:rPr>
          <w:rFonts w:ascii="Times New Roman"/>
          <w:sz w:val="16"/>
        </w:rPr>
      </w:r>
    </w:p>
    <w:p>
      <w:pPr>
        <w:spacing w:before="70"/>
        <w:ind w:left="938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pacing w:val="-3"/>
          <w:sz w:val="16"/>
        </w:rPr>
        <w:t>Temps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(s)</w:t>
      </w:r>
      <w:r>
        <w:rPr>
          <w:rFonts w:ascii="Times New Roman"/>
          <w:sz w:val="16"/>
        </w:rPr>
      </w:r>
    </w:p>
    <w:p>
      <w:pPr>
        <w:spacing w:line="183" w:lineRule="exact" w:before="73"/>
        <w:ind w:left="55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color w:val="231F20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195" w:lineRule="exact" w:before="0"/>
        <w:ind w:left="702" w:right="539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z w:val="16"/>
        </w:rPr>
        <w:t>5  </w:t>
      </w:r>
      <w:r>
        <w:rPr>
          <w:rFonts w:ascii="Times New Roman"/>
          <w:color w:val="231F20"/>
          <w:spacing w:val="33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05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 </w:t>
      </w:r>
      <w:r>
        <w:rPr>
          <w:rFonts w:ascii="Times New Roman"/>
          <w:color w:val="231F20"/>
          <w:spacing w:val="16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15 </w:t>
      </w:r>
      <w:r>
        <w:rPr>
          <w:rFonts w:ascii="Times New Roman"/>
          <w:color w:val="231F20"/>
          <w:spacing w:val="17"/>
          <w:sz w:val="16"/>
        </w:rPr>
        <w:t> </w:t>
      </w:r>
      <w:r>
        <w:rPr>
          <w:rFonts w:ascii="Times New Roman"/>
          <w:color w:val="231F20"/>
          <w:sz w:val="16"/>
        </w:rPr>
        <w:t>5</w:t>
      </w:r>
      <w:r>
        <w:rPr>
          <w:rFonts w:ascii="Century Gothic"/>
          <w:i/>
          <w:color w:val="231F20"/>
          <w:sz w:val="16"/>
        </w:rPr>
        <w:t>,</w:t>
      </w:r>
      <w:r>
        <w:rPr>
          <w:rFonts w:ascii="Times New Roman"/>
          <w:color w:val="231F20"/>
          <w:sz w:val="16"/>
        </w:rPr>
        <w:t>2</w:t>
      </w:r>
      <w:r>
        <w:rPr>
          <w:rFonts w:ascii="Times New Roman"/>
          <w:sz w:val="16"/>
        </w:rPr>
      </w:r>
    </w:p>
    <w:p>
      <w:pPr>
        <w:spacing w:before="70"/>
        <w:ind w:left="643" w:right="539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231F20"/>
          <w:spacing w:val="-3"/>
          <w:sz w:val="16"/>
        </w:rPr>
        <w:t>Temps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(s)</w:t>
      </w:r>
      <w:r>
        <w:rPr>
          <w:rFonts w:ascii="Times New Roman"/>
          <w:sz w:val="16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500" w:bottom="280" w:left="1020" w:right="1020"/>
          <w:cols w:num="2" w:equalWidth="0">
            <w:col w:w="7045" w:space="40"/>
            <w:col w:w="2785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88" w:lineRule="exact" w:before="53"/>
        <w:ind w:right="11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17</w:t>
      </w:r>
      <w:r>
        <w:rPr>
          <w:rFonts w:ascii="Times New Roman" w:hAnsi="Times New Roman" w:cs="Times New Roman" w:eastAsia="Times New Roman"/>
          <w:b/>
          <w:bCs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vitesse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position,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courbes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résistant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12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généré</w:t>
      </w:r>
      <w:r>
        <w:rPr>
          <w:rFonts w:ascii="Times New Roman" w:hAnsi="Times New Roman" w:cs="Times New Roman" w:eastAsia="Times New Roman"/>
          <w:color w:val="231F20"/>
          <w:spacing w:val="11"/>
        </w:rPr>
        <w:t> </w:t>
      </w:r>
      <w:r>
        <w:rPr>
          <w:rFonts w:ascii="Times New Roman" w:hAnsi="Times New Roman" w:cs="Times New Roman" w:eastAsia="Times New Roman"/>
          <w:color w:val="231F20"/>
        </w:rPr>
        <w:t>par</w:t>
      </w:r>
      <w:r>
        <w:rPr>
          <w:rFonts w:ascii="Times New Roman" w:hAnsi="Times New Roman" w:cs="Times New Roman" w:eastAsia="Times New Roman"/>
          <w:color w:val="231F20"/>
          <w:spacing w:val="21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l’obstable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estimé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(zoom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entre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5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et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5</w:t>
      </w:r>
      <w:r>
        <w:rPr>
          <w:rFonts w:ascii="Century Gothic" w:hAnsi="Century Gothic" w:cs="Century Gothic" w:eastAsia="Century Gothic"/>
          <w:i/>
          <w:color w:val="231F20"/>
        </w:rPr>
        <w:t>,</w:t>
      </w:r>
      <w:r>
        <w:rPr>
          <w:rFonts w:ascii="Times New Roman" w:hAnsi="Times New Roman" w:cs="Times New Roman" w:eastAsia="Times New Roman"/>
          <w:color w:val="231F20"/>
        </w:rPr>
        <w:t>2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s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6"/>
        </w:rPr>
        <w:t> </w:t>
      </w:r>
      <w:r>
        <w:rPr>
          <w:rFonts w:ascii="Times New Roman" w:hAnsi="Times New Roman" w:cs="Times New Roman" w:eastAsia="Times New Roman"/>
          <w:color w:val="231F20"/>
        </w:rPr>
        <w:t>droite)</w:t>
      </w:r>
      <w:r>
        <w:rPr>
          <w:rFonts w:ascii="Times New Roman" w:hAnsi="Times New Roman" w:cs="Times New Roman" w:eastAsia="Times New Roman"/>
        </w:rPr>
      </w:r>
    </w:p>
    <w:p>
      <w:pPr>
        <w:spacing w:after="0" w:line="288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500" w:bottom="280" w:left="1020" w:right="1020"/>
        </w:sectPr>
      </w:pPr>
    </w:p>
    <w:p>
      <w:pPr>
        <w:pStyle w:val="Heading1"/>
        <w:numPr>
          <w:ilvl w:val="0"/>
          <w:numId w:val="4"/>
        </w:numPr>
        <w:tabs>
          <w:tab w:pos="707" w:val="left" w:leader="none"/>
        </w:tabs>
        <w:spacing w:line="240" w:lineRule="auto" w:before="8" w:after="0"/>
        <w:ind w:left="706" w:right="0" w:hanging="593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/>
          <w:color w:val="231F20"/>
        </w:rPr>
        <w:t>Synthèse</w:t>
      </w:r>
      <w:r>
        <w:rPr>
          <w:rFonts w:ascii="Times New Roman" w:hAnsi="Times New Roman"/>
          <w:b w:val="0"/>
        </w:rPr>
      </w:r>
    </w:p>
    <w:p>
      <w:pPr>
        <w:pStyle w:val="BodyText"/>
        <w:spacing w:line="251" w:lineRule="auto" w:before="298"/>
        <w:ind w:left="680" w:right="111" w:hanging="56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Q33.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</w:rPr>
        <w:t> </w:t>
      </w:r>
      <w:r>
        <w:rPr>
          <w:rFonts w:ascii="Times New Roman" w:hAnsi="Times New Roman" w:cs="Times New Roman" w:eastAsia="Times New Roman"/>
          <w:color w:val="231F20"/>
        </w:rPr>
        <w:t>Expliquer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quelques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phrases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comment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serait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mise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en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place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méthode</w:t>
      </w:r>
      <w:r>
        <w:rPr>
          <w:rFonts w:ascii="Times New Roman" w:hAnsi="Times New Roman" w:cs="Times New Roman" w:eastAsia="Times New Roman"/>
          <w:color w:val="231F20"/>
          <w:spacing w:val="19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précédente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18"/>
        </w:rPr>
        <w:t> </w:t>
      </w:r>
      <w:r>
        <w:rPr>
          <w:rFonts w:ascii="Times New Roman" w:hAnsi="Times New Roman" w:cs="Times New Roman" w:eastAsia="Times New Roman"/>
          <w:color w:val="231F20"/>
        </w:rPr>
        <w:t>le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cas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d’une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porte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latérale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coulissante.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Préciser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notamment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quels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aspects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rFonts w:ascii="Times New Roman" w:hAnsi="Times New Roman" w:cs="Times New Roman" w:eastAsia="Times New Roman"/>
          <w:color w:val="231F20"/>
        </w:rPr>
        <w:t>modélisation</w:t>
      </w:r>
      <w:r>
        <w:rPr>
          <w:rFonts w:ascii="Times New Roman" w:hAnsi="Times New Roman" w:cs="Times New Roman" w:eastAsia="Times New Roman"/>
          <w:color w:val="231F20"/>
          <w:spacing w:val="3"/>
        </w:rPr>
        <w:t> </w:t>
      </w:r>
      <w:r>
        <w:rPr>
          <w:rFonts w:ascii="Times New Roman" w:hAnsi="Times New Roman" w:cs="Times New Roman" w:eastAsia="Times New Roman"/>
          <w:color w:val="231F20"/>
        </w:rPr>
        <w:t>sont</w:t>
      </w:r>
      <w:r>
        <w:rPr>
          <w:rFonts w:ascii="Times New Roman" w:hAnsi="Times New Roman" w:cs="Times New Roman" w:eastAsia="Times New Roman"/>
          <w:color w:val="231F20"/>
          <w:w w:val="99"/>
        </w:rPr>
        <w:t> </w:t>
      </w:r>
      <w:r>
        <w:rPr>
          <w:rFonts w:ascii="Times New Roman" w:hAnsi="Times New Roman" w:cs="Times New Roman" w:eastAsia="Times New Roman"/>
          <w:color w:val="231F20"/>
        </w:rPr>
        <w:t>importants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dans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l’estimation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couple.</w:t>
      </w:r>
      <w:r>
        <w:rPr>
          <w:rFonts w:ascii="Times New Roman" w:hAnsi="Times New Roman" w:cs="Times New Roman" w:eastAsia="Times New Roman"/>
        </w:rPr>
      </w:r>
    </w:p>
    <w:p>
      <w:pPr>
        <w:spacing w:after="0" w:line="251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119" w:top="1040" w:bottom="1300" w:left="1020" w:right="10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538.143982pt;margin-top:480.545013pt;width:100.1pt;height:7.15pt;mso-position-horizontal-relative:page;mso-position-vertical-relative:page;z-index:-115960" type="#_x0000_t202" filled="false" stroked="false">
            <v:textbox inset="0,0,0,0">
              <w:txbxContent>
                <w:p>
                  <w:pPr>
                    <w:spacing w:line="67" w:lineRule="exact" w:before="3"/>
                    <w:ind w:left="31" w:right="0" w:firstLine="0"/>
                    <w:jc w:val="left"/>
                    <w:rPr>
                      <w:rFonts w:ascii="Verdana" w:hAnsi="Verdana" w:cs="Verdana" w:eastAsia="Verdana"/>
                      <w:sz w:val="6"/>
                      <w:szCs w:val="6"/>
                    </w:rPr>
                  </w:pP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</w:t>
                  </w:r>
                  <w:r>
                    <w:rPr>
                      <w:rFonts w:ascii="Verdana" w:hAnsi="Verdana" w:cs="Verdana" w:eastAsia="Verdana"/>
                      <w:color w:val="231F20"/>
                      <w:spacing w:val="7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</w:t>
                  </w:r>
                  <w:r>
                    <w:rPr>
                      <w:rFonts w:ascii="Verdana" w:hAnsi="Verdana" w:cs="Verdana" w:eastAsia="Verdana"/>
                      <w:color w:val="231F20"/>
                      <w:spacing w:val="7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</w:t>
                  </w:r>
                  <w:r>
                    <w:rPr>
                      <w:rFonts w:ascii="Verdana" w:hAnsi="Verdana" w:cs="Verdana" w:eastAsia="Verdana"/>
                      <w:color w:val="231F20"/>
                      <w:spacing w:val="8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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7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</w:t>
                  </w:r>
                  <w:r>
                    <w:rPr>
                      <w:rFonts w:ascii="Verdana" w:hAnsi="Verdana" w:cs="Verdana" w:eastAsia="Verdana"/>
                      <w:color w:val="231F20"/>
                      <w:spacing w:val="8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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7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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8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</w:t>
                  </w:r>
                  <w:r>
                    <w:rPr>
                      <w:rFonts w:ascii="Verdana" w:hAnsi="Verdana" w:cs="Verdana" w:eastAsia="Verdana"/>
                      <w:color w:val="231F20"/>
                      <w:spacing w:val="7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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6"/>
                      <w:w w:val="5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55"/>
                      <w:sz w:val="6"/>
                      <w:szCs w:val="6"/>
                    </w:rPr>
                    <w:t></w:t>
                  </w:r>
                  <w:r>
                    <w:rPr>
                      <w:rFonts w:ascii="Verdana" w:hAnsi="Verdana" w:cs="Verdana" w:eastAsia="Verdana"/>
                      <w:sz w:val="6"/>
                      <w:szCs w:val="6"/>
                    </w:rPr>
                  </w:r>
                </w:p>
                <w:p>
                  <w:pPr>
                    <w:spacing w:line="67" w:lineRule="exact" w:before="0"/>
                    <w:ind w:left="31" w:right="0" w:firstLine="0"/>
                    <w:jc w:val="left"/>
                    <w:rPr>
                      <w:rFonts w:ascii="Verdana" w:hAnsi="Verdana" w:cs="Verdana" w:eastAsia="Verdana"/>
                      <w:sz w:val="6"/>
                      <w:szCs w:val="6"/>
                    </w:rPr>
                  </w:pPr>
                  <w:r>
                    <w:rPr>
                      <w:rFonts w:ascii="Verdana" w:hAnsi="Verdana" w:cs="Verdana" w:eastAsia="Verdana"/>
                      <w:color w:val="231F20"/>
                      <w:spacing w:val="-1"/>
                      <w:w w:val="45"/>
                      <w:sz w:val="6"/>
                      <w:szCs w:val="6"/>
                    </w:rPr>
                    <w:t></w:t>
                  </w:r>
                  <w:r>
                    <w:rPr>
                      <w:rFonts w:ascii="Verdana" w:hAnsi="Verdana" w:cs="Verdana" w:eastAsia="Verdana"/>
                      <w:color w:val="231F20"/>
                      <w:spacing w:val="-2"/>
                      <w:w w:val="45"/>
                      <w:sz w:val="6"/>
                      <w:szCs w:val="6"/>
                    </w:rPr>
                    <w:t></w:t>
                  </w:r>
                  <w:r>
                    <w:rPr>
                      <w:rFonts w:ascii="Verdana" w:hAnsi="Verdana" w:cs="Verdana" w:eastAsia="Verdana"/>
                      <w:color w:val="231F20"/>
                      <w:spacing w:val="12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45"/>
                      <w:sz w:val="6"/>
                      <w:szCs w:val="6"/>
                    </w:rPr>
                    <w:t></w:t>
                  </w:r>
                  <w:r>
                    <w:rPr>
                      <w:rFonts w:ascii="Verdana" w:hAnsi="Verdana" w:cs="Verdana" w:eastAsia="Verdana"/>
                      <w:color w:val="231F20"/>
                      <w:spacing w:val="12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45"/>
                      <w:sz w:val="6"/>
                      <w:szCs w:val="6"/>
                    </w:rPr>
                    <w:t>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12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spacing w:val="-2"/>
                      <w:w w:val="45"/>
                      <w:sz w:val="6"/>
                      <w:szCs w:val="6"/>
                    </w:rPr>
                    <w:t></w:t>
                  </w:r>
                  <w:r>
                    <w:rPr>
                      <w:rFonts w:ascii="Verdana" w:hAnsi="Verdana" w:cs="Verdana" w:eastAsia="Verdana"/>
                      <w:color w:val="231F20"/>
                      <w:spacing w:val="-1"/>
                      <w:w w:val="45"/>
                      <w:sz w:val="6"/>
                      <w:szCs w:val="6"/>
                    </w:rPr>
                    <w:t></w:t>
                  </w:r>
                  <w:r>
                    <w:rPr>
                      <w:rFonts w:ascii="Verdana" w:hAnsi="Verdana" w:cs="Verdana" w:eastAsia="Verdana"/>
                      <w:color w:val="231F20"/>
                      <w:spacing w:val="-2"/>
                      <w:w w:val="45"/>
                      <w:sz w:val="6"/>
                      <w:szCs w:val="6"/>
                    </w:rPr>
                    <w:t></w:t>
                  </w:r>
                  <w:r>
                    <w:rPr>
                      <w:rFonts w:ascii="Verdana" w:hAnsi="Verdana" w:cs="Verdana" w:eastAsia="Verdana"/>
                      <w:color w:val="231F20"/>
                      <w:spacing w:val="11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45"/>
                      <w:sz w:val="6"/>
                      <w:szCs w:val="6"/>
                    </w:rPr>
                    <w:t></w:t>
                  </w:r>
                  <w:r>
                    <w:rPr>
                      <w:rFonts w:ascii="Verdana" w:hAnsi="Verdana" w:cs="Verdana" w:eastAsia="Verdana"/>
                      <w:color w:val="231F20"/>
                      <w:spacing w:val="12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45"/>
                      <w:sz w:val="6"/>
                      <w:szCs w:val="6"/>
                    </w:rPr>
                    <w:t></w:t>
                  </w:r>
                  <w:r>
                    <w:rPr>
                      <w:rFonts w:ascii="Verdana" w:hAnsi="Verdana" w:cs="Verdana" w:eastAsia="Verdana"/>
                      <w:color w:val="231F20"/>
                      <w:spacing w:val="11"/>
                      <w:w w:val="45"/>
                      <w:sz w:val="6"/>
                      <w:szCs w:val="6"/>
                    </w:rPr>
                    <w:t> </w:t>
                  </w:r>
                  <w:r>
                    <w:rPr>
                      <w:rFonts w:ascii="Verdana" w:hAnsi="Verdana" w:cs="Verdana" w:eastAsia="Verdana"/>
                      <w:color w:val="231F20"/>
                      <w:w w:val="45"/>
                      <w:sz w:val="6"/>
                      <w:szCs w:val="6"/>
                    </w:rPr>
                    <w:t></w:t>
                  </w:r>
                  <w:r>
                    <w:rPr>
                      <w:rFonts w:ascii="Verdana" w:hAnsi="Verdana" w:cs="Verdana" w:eastAsia="Verdana"/>
                      <w:sz w:val="6"/>
                      <w:szCs w:val="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8.174561pt;margin-top:55.693001pt;width:48.8pt;height:28.7pt;mso-position-horizontal-relative:page;mso-position-vertical-relative:page;z-index:4456" type="#_x0000_t202" filled="false" stroked="false">
            <v:textbox inset="0,0,0,0" style="layout-flow:vertical">
              <w:txbxContent>
                <w:p>
                  <w:pPr>
                    <w:spacing w:line="348" w:lineRule="exact" w:before="0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>
                    <w:rPr>
                      <w:rFonts w:ascii="Times New Roman"/>
                      <w:b/>
                      <w:color w:val="231F20"/>
                      <w:w w:val="101"/>
                      <w:sz w:val="34"/>
                    </w:rPr>
                    <w:t>VI</w:t>
                  </w:r>
                  <w:r>
                    <w:rPr>
                      <w:rFonts w:ascii="Times New Roman"/>
                      <w:sz w:val="34"/>
                    </w:rPr>
                  </w:r>
                </w:p>
                <w:p>
                  <w:pPr>
                    <w:spacing w:before="271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/>
                      <w:b/>
                      <w:color w:val="231F20"/>
                      <w:w w:val="102"/>
                      <w:sz w:val="28"/>
                    </w:rPr>
                    <w:t>VI.1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8.174561pt;margin-top:92.034714pt;width:48.8pt;height:313.7pt;mso-position-horizontal-relative:page;mso-position-vertical-relative:page;z-index:4480" type="#_x0000_t202" filled="false" stroked="false">
            <v:textbox inset="0,0,0,0" style="layout-flow:vertical">
              <w:txbxContent>
                <w:p>
                  <w:pPr>
                    <w:spacing w:line="348" w:lineRule="exact" w:before="0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>
                    <w:rPr>
                      <w:rFonts w:ascii="Times New Roman"/>
                      <w:b/>
                      <w:color w:val="231F20"/>
                      <w:w w:val="101"/>
                      <w:sz w:val="34"/>
                    </w:rPr>
                    <w:t>Annexes</w:t>
                  </w:r>
                  <w:r>
                    <w:rPr>
                      <w:rFonts w:ascii="Times New Roman"/>
                      <w:sz w:val="34"/>
                    </w:rPr>
                  </w:r>
                </w:p>
                <w:p>
                  <w:pPr>
                    <w:spacing w:before="271"/>
                    <w:ind w:left="114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102"/>
                      <w:sz w:val="28"/>
                      <w:szCs w:val="28"/>
                    </w:rPr>
                    <w:t>Description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1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102"/>
                      <w:sz w:val="28"/>
                      <w:szCs w:val="28"/>
                    </w:rPr>
                    <w:t>des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1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102"/>
                      <w:sz w:val="28"/>
                      <w:szCs w:val="28"/>
                    </w:rPr>
                    <w:t>constituants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1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102"/>
                      <w:sz w:val="28"/>
                      <w:szCs w:val="28"/>
                    </w:rPr>
                    <w:t>d’une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1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2"/>
                      <w:w w:val="102"/>
                      <w:sz w:val="28"/>
                      <w:szCs w:val="28"/>
                    </w:rPr>
                    <w:t>vitre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1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102"/>
                      <w:sz w:val="28"/>
                      <w:szCs w:val="28"/>
                    </w:rPr>
                    <w:t>électrique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393272pt;margin-top:67.553001pt;width:14.3pt;height:460.2pt;mso-position-horizontal-relative:page;mso-position-vertical-relative:page;z-index:450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5" w:lineRule="exact"/>
                    <w:ind w:left="2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1"/>
                      <w:w w:val="99"/>
                    </w:rPr>
                    <w:t>Figure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99"/>
                    </w:rPr>
                    <w:t>18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w w:val="99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Eclaté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de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la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structure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interne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du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  <w:w w:val="99"/>
                    </w:rPr>
                    <w:t>lève-vitre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électrique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(nomemclature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99"/>
                    </w:rPr>
                    <w:t>page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-2"/>
                      <w:w w:val="99"/>
                    </w:rPr>
                    <w:t>suivante)</w:t>
                  </w:r>
                  <w:r>
                    <w:rPr>
                      <w:rFonts w:ascii="Times New Roman" w:hAnsi="Times New Roman" w:cs="Times New Roman" w:eastAsia="Times New Roman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558708pt;margin-top:284.504028pt;width:14.4pt;height:29.3pt;mso-position-horizontal-relative:page;mso-position-vertical-relative:page;z-index:4528" type="#_x0000_t202" filled="false" stroked="false">
            <v:textbox inset="0,0,0,0" style="layout-flow:vertical">
              <w:txbxContent>
                <w:p>
                  <w:pPr>
                    <w:spacing w:line="260" w:lineRule="exact" w:before="0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color w:val="231F20"/>
                      <w:w w:val="99"/>
                      <w:sz w:val="24"/>
                    </w:rPr>
                    <w:t>15</w:t>
                  </w:r>
                  <w:r>
                    <w:rPr>
                      <w:rFonts w:ascii="Gill Sans MT"/>
                      <w:i/>
                      <w:color w:val="231F20"/>
                      <w:w w:val="99"/>
                      <w:sz w:val="24"/>
                    </w:rPr>
                    <w:t>/</w:t>
                  </w:r>
                  <w:r>
                    <w:rPr>
                      <w:rFonts w:ascii="Times New Roman"/>
                      <w:b/>
                      <w:color w:val="231F20"/>
                      <w:w w:val="99"/>
                      <w:sz w:val="24"/>
                    </w:rPr>
                    <w:t>16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203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62.450pt;height:385.55pt;mso-position-horizontal-relative:char;mso-position-vertical-relative:line" coordorigin="0,0" coordsize="11249,7711">
            <v:shape style="position:absolute;left:0;top:0;width:11248;height:7710" type="#_x0000_t75" stroked="false">
              <v:imagedata r:id="rId26" o:title=""/>
            </v:shape>
            <v:group style="position:absolute;left:11220;top:24;width:2;height:7660" coordorigin="11220,24" coordsize="2,7660">
              <v:shape style="position:absolute;left:11220;top:24;width:2;height:7660" coordorigin="11220,24" coordsize="0,7660" path="m11220,24l11220,7684e" filled="false" stroked="true" strokeweight=".243pt" strokecolor="#231f20">
                <v:path arrowok="t"/>
              </v:shape>
            </v:group>
            <v:group style="position:absolute;left:32;top:7684;width:11188;height:2" coordorigin="32,7684" coordsize="11188,2">
              <v:shape style="position:absolute;left:32;top:7684;width:11188;height:2" coordorigin="32,7684" coordsize="11188,0" path="m32,7684l11220,7684e" filled="false" stroked="true" strokeweight=".243pt" strokecolor="#231f20">
                <v:path arrowok="t"/>
              </v:shape>
            </v:group>
            <v:group style="position:absolute;left:32;top:24;width:2;height:7660" coordorigin="32,24" coordsize="2,7660">
              <v:shape style="position:absolute;left:32;top:24;width:2;height:7660" coordorigin="32,24" coordsize="0,7660" path="m32,24l32,7684e" filled="false" stroked="true" strokeweight=".243pt" strokecolor="#231f20">
                <v:path arrowok="t"/>
              </v:shape>
            </v:group>
            <v:group style="position:absolute;left:32;top:24;width:11188;height:2" coordorigin="32,24" coordsize="11188,2">
              <v:shape style="position:absolute;left:32;top:24;width:11188;height:2" coordorigin="32,24" coordsize="11188,0" path="m32,24l11220,24e" filled="false" stroked="true" strokeweight=".243pt" strokecolor="#231f20">
                <v:path arrowok="t"/>
              </v:shape>
            </v:group>
            <v:group style="position:absolute;left:6056;top:6881;width:1607;height:2" coordorigin="6056,6881" coordsize="1607,2">
              <v:shape style="position:absolute;left:6056;top:6881;width:1607;height:2" coordorigin="6056,6881" coordsize="1607,0" path="m6056,6881l7663,6881e" filled="false" stroked="true" strokeweight=".243pt" strokecolor="#231f20">
                <v:path arrowok="t"/>
              </v:shape>
            </v:group>
            <v:group style="position:absolute;left:6056;top:7081;width:1607;height:2" coordorigin="6056,7081" coordsize="1607,2">
              <v:shape style="position:absolute;left:6056;top:7081;width:1607;height:2" coordorigin="6056,7081" coordsize="1607,0" path="m6056,7081l7663,7081e" filled="false" stroked="true" strokeweight=".243pt" strokecolor="#231f20">
                <v:path arrowok="t"/>
              </v:shape>
            </v:group>
            <v:group style="position:absolute;left:6458;top:6679;width:2;height:1005" coordorigin="6458,6679" coordsize="2,1005">
              <v:shape style="position:absolute;left:6458;top:6679;width:2;height:1005" coordorigin="6458,6679" coordsize="0,1005" path="m6458,6679l6458,7684e" filled="false" stroked="true" strokeweight=".243pt" strokecolor="#231f20">
                <v:path arrowok="t"/>
              </v:shape>
            </v:group>
            <v:group style="position:absolute;left:6056;top:7282;width:1607;height:2" coordorigin="6056,7282" coordsize="1607,2">
              <v:shape style="position:absolute;left:6056;top:7282;width:1607;height:2" coordorigin="6056,7282" coordsize="1607,0" path="m6056,7282l7663,7282e" filled="false" stroked="true" strokeweight=".243pt" strokecolor="#231f20">
                <v:path arrowok="t"/>
              </v:shape>
            </v:group>
            <v:group style="position:absolute;left:6056;top:7483;width:5164;height:2" coordorigin="6056,7483" coordsize="5164,2">
              <v:shape style="position:absolute;left:6056;top:7483;width:5164;height:2" coordorigin="6056,7483" coordsize="5164,0" path="m6056,7483l11220,7483e" filled="false" stroked="true" strokeweight=".243pt" strokecolor="#231f20">
                <v:path arrowok="t"/>
              </v:shape>
            </v:group>
            <v:group style="position:absolute;left:7663;top:6679;width:2;height:1005" coordorigin="7663,6679" coordsize="2,1005">
              <v:shape style="position:absolute;left:7663;top:6679;width:2;height:1005" coordorigin="7663,6679" coordsize="0,1005" path="m7663,6679l7663,7684e" filled="false" stroked="true" strokeweight=".243pt" strokecolor="#231f20">
                <v:path arrowok="t"/>
              </v:shape>
            </v:group>
            <v:group style="position:absolute;left:10647;top:6479;width:2;height:1205" coordorigin="10647,6479" coordsize="2,1205">
              <v:shape style="position:absolute;left:10647;top:6479;width:2;height:1205" coordorigin="10647,6479" coordsize="0,1205" path="m10647,7684l10647,6479e" filled="false" stroked="true" strokeweight=".243pt" strokecolor="#231f20">
                <v:path arrowok="t"/>
              </v:shape>
            </v:group>
            <v:group style="position:absolute;left:6056;top:6679;width:5164;height:2" coordorigin="6056,6679" coordsize="5164,2">
              <v:shape style="position:absolute;left:6056;top:6679;width:5164;height:2" coordorigin="6056,6679" coordsize="5164,0" path="m6056,6679l11220,6679e" filled="false" stroked="true" strokeweight=".243pt" strokecolor="#231f20">
                <v:path arrowok="t"/>
              </v:shape>
            </v:group>
            <v:group style="position:absolute;left:9786;top:6881;width:1435;height:2" coordorigin="9786,6881" coordsize="1435,2">
              <v:shape style="position:absolute;left:9786;top:6881;width:1435;height:2" coordorigin="9786,6881" coordsize="1435,0" path="m9786,6881l11220,6881e" filled="false" stroked="true" strokeweight=".243pt" strokecolor="#231f20">
                <v:path arrowok="t"/>
              </v:shape>
            </v:group>
            <v:group style="position:absolute;left:6056;top:6479;width:2;height:1205" coordorigin="6056,6479" coordsize="2,1205">
              <v:shape style="position:absolute;left:6056;top:6479;width:2;height:1205" coordorigin="6056,6479" coordsize="0,1205" path="m6056,6479l6056,7684e" filled="false" stroked="true" strokeweight=".243pt" strokecolor="#231f20">
                <v:path arrowok="t"/>
              </v:shape>
            </v:group>
            <v:group style="position:absolute;left:9786;top:6679;width:2;height:1005" coordorigin="9786,6679" coordsize="2,1005">
              <v:shape style="position:absolute;left:9786;top:6679;width:2;height:1005" coordorigin="9786,6679" coordsize="0,1005" path="m9786,6679l9786,7684e" filled="false" stroked="true" strokeweight=".243pt" strokecolor="#231f20">
                <v:path arrowok="t"/>
              </v:shape>
            </v:group>
            <v:group style="position:absolute;left:6860;top:6479;width:2;height:1205" coordorigin="6860,6479" coordsize="2,1205">
              <v:shape style="position:absolute;left:6860;top:6479;width:2;height:1205" coordorigin="6860,6479" coordsize="0,1205" path="m6860,6479l6860,7684e" filled="false" stroked="true" strokeweight=".243pt" strokecolor="#231f20">
                <v:path arrowok="t"/>
              </v:shape>
            </v:group>
            <v:group style="position:absolute;left:7261;top:6679;width:2;height:1005" coordorigin="7261,6679" coordsize="2,1005">
              <v:shape style="position:absolute;left:7261;top:6679;width:2;height:1005" coordorigin="7261,6679" coordsize="0,1005" path="m7261,6679l7261,7684e" filled="false" stroked="true" strokeweight=".243pt" strokecolor="#231f20">
                <v:path arrowok="t"/>
              </v:shape>
            </v:group>
            <v:group style="position:absolute;left:6056;top:6479;width:804;height:2" coordorigin="6056,6479" coordsize="804,2">
              <v:shape style="position:absolute;left:6056;top:6479;width:804;height:2" coordorigin="6056,6479" coordsize="804,0" path="m6056,6479l6860,6479e" filled="false" stroked="true" strokeweight=".243pt" strokecolor="#231f20">
                <v:path arrowok="t"/>
              </v:shape>
            </v:group>
            <v:group style="position:absolute;left:10647;top:6479;width:574;height:2" coordorigin="10647,6479" coordsize="574,2">
              <v:shape style="position:absolute;left:10647;top:6479;width:574;height:2" coordorigin="10647,6479" coordsize="574,0" path="m10647,6479l11220,6479e" filled="false" stroked="true" strokeweight=".243pt" strokecolor="#231f20">
                <v:path arrowok="t"/>
              </v:shape>
            </v:group>
            <v:group style="position:absolute;left:4091;top:5371;width:9;height:2" coordorigin="4091,5371" coordsize="9,2">
              <v:shape style="position:absolute;left:4091;top:5371;width:9;height:2" coordorigin="4091,5371" coordsize="9,0" path="m4091,5371l4099,5371e" filled="false" stroked="true" strokeweight=".243pt" strokecolor="#231f20">
                <v:path arrowok="t"/>
              </v:shape>
            </v:group>
            <v:group style="position:absolute;left:4092;top:5372;width:5;height:2" coordorigin="4092,5372" coordsize="5,2">
              <v:shape style="position:absolute;left:4092;top:5372;width:5;height:2" coordorigin="4092,5372" coordsize="5,0" path="m4092,5372l4097,5372e" filled="false" stroked="true" strokeweight=".425pt" strokecolor="#231f20">
                <v:path arrowok="t"/>
              </v:shape>
            </v:group>
            <v:group style="position:absolute;left:4091;top:5368;width:9;height:9" coordorigin="4091,5368" coordsize="9,9">
              <v:shape style="position:absolute;left:4091;top:5368;width:9;height:9" coordorigin="4091,5368" coordsize="9,9" path="m4091,5368l4099,5376e" filled="false" stroked="true" strokeweight=".243pt" strokecolor="#231f20">
                <v:path arrowok="t"/>
              </v:shape>
            </v:group>
            <v:group style="position:absolute;left:4090;top:5368;width:9;height:9" coordorigin="4090,5368" coordsize="9,9">
              <v:shape style="position:absolute;left:4090;top:5368;width:9;height:9" coordorigin="4090,5368" coordsize="9,9" path="m4098,5368l4090,5376e" filled="false" stroked="true" strokeweight=".243pt" strokecolor="#231f20">
                <v:path arrowok="t"/>
              </v:shape>
            </v:group>
            <v:group style="position:absolute;left:4118;top:5638;width:9;height:2" coordorigin="4118,5638" coordsize="9,2">
              <v:shape style="position:absolute;left:4118;top:5638;width:9;height:2" coordorigin="4118,5638" coordsize="9,0" path="m4118,5638l4126,5638e" filled="false" stroked="true" strokeweight=".243pt" strokecolor="#231f20">
                <v:path arrowok="t"/>
              </v:shape>
            </v:group>
            <v:group style="position:absolute;left:4119;top:5639;width:5;height:2" coordorigin="4119,5639" coordsize="5,2">
              <v:shape style="position:absolute;left:4119;top:5639;width:5;height:2" coordorigin="4119,5639" coordsize="5,0" path="m4119,5639l4124,5639e" filled="false" stroked="true" strokeweight=".425pt" strokecolor="#231f20">
                <v:path arrowok="t"/>
              </v:shape>
            </v:group>
            <v:group style="position:absolute;left:4118;top:5635;width:9;height:9" coordorigin="4118,5635" coordsize="9,9">
              <v:shape style="position:absolute;left:4118;top:5635;width:9;height:9" coordorigin="4118,5635" coordsize="9,9" path="m4118,5635l4126,5643e" filled="false" stroked="true" strokeweight=".243pt" strokecolor="#231f20">
                <v:path arrowok="t"/>
              </v:shape>
            </v:group>
            <v:group style="position:absolute;left:4116;top:5635;width:9;height:9" coordorigin="4116,5635" coordsize="9,9">
              <v:shape style="position:absolute;left:4116;top:5635;width:9;height:9" coordorigin="4116,5635" coordsize="9,9" path="m4125,5635l4116,5643e" filled="false" stroked="true" strokeweight=".243pt" strokecolor="#231f20">
                <v:path arrowok="t"/>
              </v:shape>
            </v:group>
            <v:group style="position:absolute;left:5424;top:6071;width:62;height:133" coordorigin="5424,6071" coordsize="62,133">
              <v:shape style="position:absolute;left:5424;top:6071;width:62;height:133" coordorigin="5424,6071" coordsize="62,133" path="m5435,6071l5427,6087,5424,6114,5430,6144,5444,6172,5463,6192,5485,6203,5486,6203e" filled="false" stroked="true" strokeweight=".243pt" strokecolor="#231f20">
                <v:path arrowok="t"/>
              </v:shape>
            </v:group>
            <v:group style="position:absolute;left:4443;top:3336;width:62;height:93" coordorigin="4443,3336" coordsize="62,93">
              <v:shape style="position:absolute;left:4443;top:3336;width:62;height:93" coordorigin="4443,3336" coordsize="62,93" path="m4505,3428l4488,3370,4449,3337,4443,3336e" filled="false" stroked="true" strokeweight=".243pt" strokecolor="#231f20">
                <v:path arrowok="t"/>
              </v:shape>
            </v:group>
            <v:group style="position:absolute;left:4394;top:3347;width:16;height:33" coordorigin="4394,3347" coordsize="16,33">
              <v:shape style="position:absolute;left:4394;top:3347;width:16;height:33" coordorigin="4394,3347" coordsize="16,33" path="m4410,3347l4409,3349,4401,3362,4396,3378,4394,3379e" filled="false" stroked="true" strokeweight=".243pt" strokecolor="#231f20">
                <v:path arrowok="t"/>
              </v:shape>
            </v:group>
            <v:group style="position:absolute;left:4394;top:3415;width:11;height:34" coordorigin="4394,3415" coordsize="11,34">
              <v:shape style="position:absolute;left:4394;top:3415;width:11;height:34" coordorigin="4394,3415" coordsize="11,34" path="m4394,3415l4396,3418,4401,3438,4405,3449e" filled="false" stroked="true" strokeweight=".243pt" strokecolor="#231f20">
                <v:path arrowok="t"/>
              </v:shape>
            </v:group>
            <v:group style="position:absolute;left:4428;top:3428;width:77;height:62" coordorigin="4428,3428" coordsize="77,62">
              <v:shape style="position:absolute;left:4428;top:3428;width:77;height:62" coordorigin="4428,3428" coordsize="77,62" path="m4428,3477l4435,3483,4449,3489,4464,3490,4477,3486,4488,3477,4498,3463,4503,3447,4505,3428e" filled="false" stroked="true" strokeweight=".243pt" strokecolor="#231f20">
                <v:path arrowok="t"/>
              </v:shape>
            </v:group>
            <v:group style="position:absolute;left:1683;top:4112;width:33;height:50" coordorigin="1683,4112" coordsize="33,50">
              <v:shape style="position:absolute;left:1683;top:4112;width:33;height:50" coordorigin="1683,4112" coordsize="33,50" path="m1715,4162l1713,4147,1708,4134,1700,4122,1690,4114,1683,4112e" filled="false" stroked="true" strokeweight=".243pt" strokecolor="#231f20">
                <v:path arrowok="t"/>
              </v:shape>
            </v:group>
            <v:group style="position:absolute;left:1696;top:4162;width:20;height:35" coordorigin="1696,4162" coordsize="20,35">
              <v:shape style="position:absolute;left:1696;top:4162;width:20;height:35" coordorigin="1696,4162" coordsize="20,35" path="m1696,4196l1700,4193,1708,4186,1713,4175,1715,4162e" filled="false" stroked="true" strokeweight=".243pt" strokecolor="#231f20">
                <v:path arrowok="t"/>
              </v:shape>
            </v:group>
            <v:group style="position:absolute;left:5209;top:2903;width:30;height:24" coordorigin="5209,2903" coordsize="30,24">
              <v:shape style="position:absolute;left:5209;top:2903;width:30;height:24" coordorigin="5209,2903" coordsize="30,24" path="m5239,2926l5236,2923,5225,2912,5213,2905,5209,2903e" filled="false" stroked="true" strokeweight=".243pt" strokecolor="#231f20">
                <v:path arrowok="t"/>
              </v:shape>
            </v:group>
            <v:group style="position:absolute;left:5171;top:2916;width:8;height:36" coordorigin="5171,2916" coordsize="8,36">
              <v:shape style="position:absolute;left:5171;top:2916;width:8;height:36" coordorigin="5171,2916" coordsize="8,36" path="m5178,2916l5174,2925,5171,2940,5171,2951e" filled="false" stroked="true" strokeweight=".243pt" strokecolor="#231f20">
                <v:path arrowok="t"/>
              </v:shape>
            </v:group>
            <v:group style="position:absolute;left:5179;top:2986;width:25;height:25" coordorigin="5179,2986" coordsize="25,25">
              <v:shape style="position:absolute;left:5179;top:2986;width:25;height:25" coordorigin="5179,2986" coordsize="25,25" path="m5179,2986l5180,2988,5190,3002,5201,3010,5203,3010e" filled="false" stroked="true" strokeweight=".243pt" strokecolor="#231f20">
                <v:path arrowok="t"/>
              </v:shape>
            </v:group>
            <v:group style="position:absolute;left:5236;top:2974;width:15;height:33" coordorigin="5236,2974" coordsize="15,33">
              <v:shape style="position:absolute;left:5236;top:2974;width:15;height:33" coordorigin="5236,2974" coordsize="15,33" path="m5236,3007l5243,2999,5249,2986,5251,2974e" filled="false" stroked="true" strokeweight=".243pt" strokecolor="#231f20">
                <v:path arrowok="t"/>
              </v:shape>
            </v:group>
            <v:group style="position:absolute;left:6974;top:5937;width:2;height:14" coordorigin="6974,5937" coordsize="2,14">
              <v:shape style="position:absolute;left:6974;top:5937;width:2;height:14" coordorigin="6974,5937" coordsize="2,14" path="m6975,5950l6974,5937e" filled="false" stroked="true" strokeweight=".243pt" strokecolor="#231f20">
                <v:path arrowok="t"/>
              </v:shape>
            </v:group>
            <v:group style="position:absolute;left:4368;top:3413;width:82;height:21" coordorigin="4368,3413" coordsize="82,21">
              <v:shape style="position:absolute;left:4368;top:3413;width:82;height:21" coordorigin="4368,3413" coordsize="82,21" path="m4368,3434l4449,3413e" filled="false" stroked="true" strokeweight=".243pt" strokecolor="#231f20">
                <v:path arrowok="t"/>
              </v:shape>
            </v:group>
            <v:group style="position:absolute;left:4368;top:3434;width:82;height:22" coordorigin="4368,3434" coordsize="82,22">
              <v:shape style="position:absolute;left:4368;top:3434;width:82;height:22" coordorigin="4368,3434" coordsize="82,22" path="m4449,3456l4368,3434e" filled="false" stroked="true" strokeweight=".243pt" strokecolor="#231f20">
                <v:path arrowok="t"/>
              </v:shape>
            </v:group>
            <v:group style="position:absolute;left:1634;top:4183;width:27;height:8" coordorigin="1634,4183" coordsize="27,8">
              <v:shape style="position:absolute;left:1634;top:4183;width:27;height:8" coordorigin="1634,4183" coordsize="27,8" path="m1634,4183l1661,4191e" filled="false" stroked="true" strokeweight=".243pt" strokecolor="#231f20">
                <v:path arrowok="t"/>
              </v:shape>
            </v:group>
            <v:group style="position:absolute;left:1681;top:4196;width:4;height:2" coordorigin="1681,4196" coordsize="4,2">
              <v:shape style="position:absolute;left:1681;top:4196;width:4;height:2" coordorigin="1681,4196" coordsize="4,2" path="m1681,4196l1685,4197e" filled="false" stroked="true" strokeweight=".243pt" strokecolor="#231f20">
                <v:path arrowok="t"/>
              </v:shape>
            </v:group>
            <v:group style="position:absolute;left:5129;top:2959;width:82;height:22" coordorigin="5129,2959" coordsize="82,22">
              <v:shape style="position:absolute;left:5129;top:2959;width:82;height:22" coordorigin="5129,2959" coordsize="82,22" path="m5129,2981l5211,2959e" filled="false" stroked="true" strokeweight=".243pt" strokecolor="#231f20">
                <v:path arrowok="t"/>
              </v:shape>
            </v:group>
            <v:group style="position:absolute;left:5129;top:2981;width:82;height:22" coordorigin="5129,2981" coordsize="82,22">
              <v:shape style="position:absolute;left:5129;top:2981;width:82;height:22" coordorigin="5129,2981" coordsize="82,22" path="m5211,3003l5129,2981e" filled="false" stroked="true" strokeweight=".243pt" strokecolor="#231f20">
                <v:path arrowok="t"/>
              </v:shape>
            </v:group>
            <v:group style="position:absolute;left:3175;top:4804;width:82;height:21" coordorigin="3175,4804" coordsize="82,21">
              <v:shape style="position:absolute;left:3175;top:4804;width:82;height:21" coordorigin="3175,4804" coordsize="82,21" path="m3257,4825l3175,4804e" filled="false" stroked="true" strokeweight=".243pt" strokecolor="#231f20">
                <v:path arrowok="t"/>
              </v:shape>
            </v:group>
            <v:group style="position:absolute;left:2695;top:787;width:2;height:5" coordorigin="2695,787" coordsize="2,5">
              <v:shape style="position:absolute;left:2695;top:787;width:2;height:5" coordorigin="2695,787" coordsize="0,5" path="m2695,787l2695,791e" filled="false" stroked="true" strokeweight=".06pt" strokecolor="#231f20">
                <v:path arrowok="t"/>
              </v:shape>
            </v:group>
            <v:group style="position:absolute;left:9509;top:5273;width:9;height:2" coordorigin="9509,5273" coordsize="9,2">
              <v:shape style="position:absolute;left:9509;top:5273;width:9;height:2" coordorigin="9509,5273" coordsize="9,0" path="m9509,5273l9517,5273e" filled="false" stroked="true" strokeweight=".243pt" strokecolor="#231f20">
                <v:path arrowok="t"/>
              </v:shape>
            </v:group>
            <v:group style="position:absolute;left:9510;top:5273;width:5;height:2" coordorigin="9510,5273" coordsize="5,2">
              <v:shape style="position:absolute;left:9510;top:5273;width:5;height:2" coordorigin="9510,5273" coordsize="5,0" path="m9510,5273l9515,5273e" filled="false" stroked="true" strokeweight=".425pt" strokecolor="#231f20">
                <v:path arrowok="t"/>
              </v:shape>
            </v:group>
            <v:group style="position:absolute;left:9509;top:5269;width:9;height:9" coordorigin="9509,5269" coordsize="9,9">
              <v:shape style="position:absolute;left:9509;top:5269;width:9;height:9" coordorigin="9509,5269" coordsize="9,9" path="m9509,5269l9517,5278e" filled="false" stroked="true" strokeweight=".243pt" strokecolor="#231f20">
                <v:path arrowok="t"/>
              </v:shape>
            </v:group>
            <v:group style="position:absolute;left:9507;top:5269;width:9;height:9" coordorigin="9507,5269" coordsize="9,9">
              <v:shape style="position:absolute;left:9507;top:5269;width:9;height:9" coordorigin="9507,5269" coordsize="9,9" path="m9516,5269l9507,5278e" filled="false" stroked="true" strokeweight=".243pt" strokecolor="#231f20">
                <v:path arrowok="t"/>
              </v:shape>
            </v:group>
            <v:group style="position:absolute;left:9535;top:5490;width:9;height:2" coordorigin="9535,5490" coordsize="9,2">
              <v:shape style="position:absolute;left:9535;top:5490;width:9;height:2" coordorigin="9535,5490" coordsize="9,0" path="m9535,5490l9544,5490e" filled="false" stroked="true" strokeweight=".243pt" strokecolor="#231f20">
                <v:path arrowok="t"/>
              </v:shape>
            </v:group>
            <v:group style="position:absolute;left:9537;top:5491;width:5;height:2" coordorigin="9537,5491" coordsize="5,2">
              <v:shape style="position:absolute;left:9537;top:5491;width:5;height:2" coordorigin="9537,5491" coordsize="5,0" path="m9537,5491l9541,5491e" filled="false" stroked="true" strokeweight=".425pt" strokecolor="#231f20">
                <v:path arrowok="t"/>
              </v:shape>
            </v:group>
            <v:group style="position:absolute;left:9535;top:5487;width:9;height:9" coordorigin="9535,5487" coordsize="9,9">
              <v:shape style="position:absolute;left:9535;top:5487;width:9;height:9" coordorigin="9535,5487" coordsize="9,9" path="m9535,5487l9544,5495e" filled="false" stroked="true" strokeweight=".243pt" strokecolor="#231f20">
                <v:path arrowok="t"/>
              </v:shape>
            </v:group>
            <v:group style="position:absolute;left:9534;top:5487;width:9;height:9" coordorigin="9534,5487" coordsize="9,9">
              <v:shape style="position:absolute;left:9534;top:5487;width:9;height:9" coordorigin="9534,5487" coordsize="9,9" path="m9543,5487l9534,5495e" filled="false" stroked="true" strokeweight=".243pt" strokecolor="#231f20">
                <v:path arrowok="t"/>
              </v:shape>
            </v:group>
            <v:group style="position:absolute;left:1828;top:6564;width:456;height:123" coordorigin="1828,6564" coordsize="456,123">
              <v:shape style="position:absolute;left:1828;top:6564;width:456;height:123" coordorigin="1828,6564" coordsize="456,123" path="m1828,6686l2284,6564e" filled="false" stroked="true" strokeweight=".243pt" strokecolor="#231f20">
                <v:path arrowok="t"/>
              </v:shape>
            </v:group>
            <v:group style="position:absolute;left:2319;top:6544;width:36;height:10" coordorigin="2319,6544" coordsize="36,10">
              <v:shape style="position:absolute;left:2319;top:6544;width:36;height:10" coordorigin="2319,6544" coordsize="36,10" path="m2319,6554l2354,6544e" filled="false" stroked="true" strokeweight=".243pt" strokecolor="#231f20">
                <v:path arrowok="t"/>
              </v:shape>
            </v:group>
            <v:group style="position:absolute;left:2389;top:6423;width:418;height:113" coordorigin="2389,6423" coordsize="418,113">
              <v:shape style="position:absolute;left:2389;top:6423;width:418;height:113" coordorigin="2389,6423" coordsize="418,113" path="m2389,6536l2807,6423e" filled="false" stroked="true" strokeweight=".243pt" strokecolor="#231f20">
                <v:path arrowok="t"/>
              </v:shape>
            </v:group>
            <v:group style="position:absolute;left:2842;top:6405;width:36;height:10" coordorigin="2842,6405" coordsize="36,10">
              <v:shape style="position:absolute;left:2842;top:6405;width:36;height:10" coordorigin="2842,6405" coordsize="36,10" path="m2842,6414l2878,6405e" filled="false" stroked="true" strokeweight=".243pt" strokecolor="#231f20">
                <v:path arrowok="t"/>
              </v:shape>
            </v:group>
            <v:group style="position:absolute;left:2913;top:6272;width:456;height:123" coordorigin="2913,6272" coordsize="456,123">
              <v:shape style="position:absolute;left:2913;top:6272;width:456;height:123" coordorigin="2913,6272" coordsize="456,123" path="m2913,6395l3331,6283,3366,6274,3368,6272e" filled="false" stroked="true" strokeweight=".243pt" strokecolor="#231f20">
                <v:path arrowok="t"/>
              </v:shape>
            </v:group>
            <v:group style="position:absolute;left:2636;top:745;width:215;height:59" coordorigin="2636,745" coordsize="215,59">
              <v:shape style="position:absolute;left:2636;top:745;width:215;height:59" coordorigin="2636,745" coordsize="215,59" path="m2636,804l2851,745e" filled="false" stroked="true" strokeweight=".243pt" strokecolor="#231f20">
                <v:path arrowok="t"/>
              </v:shape>
            </v:group>
            <v:group style="position:absolute;left:2886;top:727;width:35;height:9" coordorigin="2886,727" coordsize="35,9">
              <v:shape style="position:absolute;left:2886;top:727;width:35;height:9" coordorigin="2886,727" coordsize="35,9" path="m2886,736l2920,727e" filled="false" stroked="true" strokeweight=".243pt" strokecolor="#231f20">
                <v:path arrowok="t"/>
              </v:shape>
            </v:group>
            <v:group style="position:absolute;left:2955;top:659;width:217;height:59" coordorigin="2955,659" coordsize="217,59">
              <v:shape style="position:absolute;left:2955;top:659;width:217;height:59" coordorigin="2955,659" coordsize="217,59" path="m2955,717l3172,659e" filled="false" stroked="true" strokeweight=".243pt" strokecolor="#231f20">
                <v:path arrowok="t"/>
              </v:shape>
            </v:group>
            <v:group style="position:absolute;left:1685;top:4182;width:21;height:14" coordorigin="1685,4182" coordsize="21,14">
              <v:shape style="position:absolute;left:1685;top:4182;width:21;height:14" coordorigin="1685,4182" coordsize="21,14" path="m1685,4196l1706,4182e" filled="false" stroked="true" strokeweight=".243pt" strokecolor="#231f20">
                <v:path arrowok="t"/>
              </v:shape>
            </v:group>
            <v:group style="position:absolute;left:1737;top:4147;width:31;height:17" coordorigin="1737,4147" coordsize="31,17">
              <v:shape style="position:absolute;left:1737;top:4147;width:31;height:17" coordorigin="1737,4147" coordsize="31,17" path="m1737,4164l1768,4147e" filled="false" stroked="true" strokeweight=".243pt" strokecolor="#231f20">
                <v:path arrowok="t"/>
              </v:shape>
            </v:group>
            <v:group style="position:absolute;left:1799;top:4115;width:22;height:14" coordorigin="1799,4115" coordsize="22,14">
              <v:shape style="position:absolute;left:1799;top:4115;width:22;height:14" coordorigin="1799,4115" coordsize="22,14" path="m1799,4129l1821,4115e" filled="false" stroked="true" strokeweight=".243pt" strokecolor="#231f20">
                <v:path arrowok="t"/>
              </v:shape>
            </v:group>
            <v:group style="position:absolute;left:135;top:219;width:358;height:359" coordorigin="135,219" coordsize="358,359">
              <v:shape style="position:absolute;left:135;top:219;width:358;height:359" coordorigin="135,219" coordsize="358,359" path="m179,517l252,567,309,578,339,575,421,542,475,474,492,388,489,359,449,281,376,232,319,219,288,222,207,255,152,323,135,409,139,438,149,466,162,493,179,517e" filled="false" stroked="true" strokeweight=".243pt" strokecolor="#231f20">
                <v:path arrowok="t"/>
              </v:shape>
            </v:group>
            <v:group style="position:absolute;left:471;top:485;width:964;height:530" coordorigin="471,485" coordsize="964,530">
              <v:shape style="position:absolute;left:471;top:485;width:964;height:530" coordorigin="471,485" coordsize="964,530" path="m471,485l1434,1015e" filled="false" stroked="true" strokeweight=".243pt" strokecolor="#231f20">
                <v:path arrowok="t"/>
              </v:shape>
            </v:group>
            <v:group style="position:absolute;left:4136;top:4600;width:358;height:359" coordorigin="4136,4600" coordsize="358,359">
              <v:shape style="position:absolute;left:4136;top:4600;width:358;height:359" coordorigin="4136,4600" coordsize="358,359" path="m4180,4898l4251,4947,4309,4958,4339,4956,4420,4923,4476,4855,4493,4769,4488,4740,4448,4662,4376,4612,4318,4600,4289,4602,4207,4635,4152,4703,4136,4760,4136,4789,4139,4819,4148,4847,4161,4873,4180,4898e" filled="false" stroked="true" strokeweight=".243pt" strokecolor="#231f20">
                <v:path arrowok="t"/>
              </v:shape>
            </v:group>
            <v:group style="position:absolute;left:4082;top:4051;width:178;height:558" coordorigin="4082,4051" coordsize="178,558">
              <v:shape style="position:absolute;left:4082;top:4051;width:178;height:558" coordorigin="4082,4051" coordsize="178,558" path="m4260,4609l4082,4051e" filled="false" stroked="true" strokeweight=".243pt" strokecolor="#231f20">
                <v:path arrowok="t"/>
              </v:shape>
            </v:group>
            <v:group style="position:absolute;left:3807;top:222;width:358;height:358" coordorigin="3807,222" coordsize="358,358">
              <v:shape style="position:absolute;left:3807;top:222;width:358;height:358" coordorigin="3807,222" coordsize="358,358" path="m3850,518l3922,568,3980,579,4010,578,4091,544,4147,476,4164,389,4159,360,4120,283,4047,233,3989,222,3960,223,3878,256,3822,324,3807,381,3807,410,3810,439,3819,468,3832,494,3850,518e" filled="false" stroked="true" strokeweight=".243pt" strokecolor="#231f20">
                <v:path arrowok="t"/>
              </v:shape>
            </v:group>
            <v:group style="position:absolute;left:4027;top:574;width:713;height:2958" coordorigin="4027,574" coordsize="713,2958">
              <v:shape style="position:absolute;left:4027;top:574;width:713;height:2958" coordorigin="4027,574" coordsize="713,2958" path="m4027,574l4739,3531e" filled="false" stroked="true" strokeweight=".243pt" strokecolor="#231f20">
                <v:path arrowok="t"/>
              </v:shape>
            </v:group>
            <v:group style="position:absolute;left:4690;top:4601;width:358;height:359" coordorigin="4690,4601" coordsize="358,359">
              <v:shape style="position:absolute;left:4690;top:4601;width:358;height:359" coordorigin="4690,4601" coordsize="358,359" path="m4733,4899l4806,4949,4864,4959,4894,4957,4975,4924,5031,4856,5047,4799,5047,4770,5021,4686,4958,4626,4873,4601,4844,4604,4762,4636,4707,4704,4690,4791,4694,4820,4703,4848,4716,4874,4733,4899e" filled="false" stroked="true" strokeweight=".243pt" strokecolor="#231f20">
                <v:path arrowok="t"/>
              </v:shape>
            </v:group>
            <v:group style="position:absolute;left:4864;top:3670;width:4;height:932" coordorigin="4864,3670" coordsize="4,932">
              <v:shape style="position:absolute;left:4864;top:3670;width:4;height:932" coordorigin="4864,3670" coordsize="4,932" path="m4868,4601l4864,3670e" filled="false" stroked="true" strokeweight=".243pt" strokecolor="#231f20">
                <v:path arrowok="t"/>
              </v:shape>
            </v:group>
            <v:group style="position:absolute;left:5768;top:218;width:358;height:358" coordorigin="5768,218" coordsize="358,358">
              <v:shape style="position:absolute;left:5768;top:218;width:358;height:358" coordorigin="5768,218" coordsize="358,358" path="m5812,515l5885,564,5942,575,5972,574,6052,540,6108,472,6125,386,6121,357,6081,279,6009,229,5951,218,5921,219,5840,253,5785,320,5768,406,5772,437,5781,465,5795,490,5812,515e" filled="false" stroked="true" strokeweight=".243pt" strokecolor="#231f20">
                <v:path arrowok="t"/>
              </v:shape>
            </v:group>
            <v:group style="position:absolute;left:5743;top:575;width:190;height:2325" coordorigin="5743,575" coordsize="190,2325">
              <v:shape style="position:absolute;left:5743;top:575;width:190;height:2325" coordorigin="5743,575" coordsize="190,2325" path="m5932,575l5743,2900e" filled="false" stroked="true" strokeweight=".243pt" strokecolor="#231f20">
                <v:path arrowok="t"/>
              </v:shape>
            </v:group>
            <v:group style="position:absolute;left:6352;top:223;width:358;height:358" coordorigin="6352,223" coordsize="358,358">
              <v:shape style="position:absolute;left:6352;top:223;width:358;height:358" coordorigin="6352,223" coordsize="358,358" path="m6396,519l6468,569,6526,580,6555,579,6636,545,6692,477,6709,391,6704,362,6666,284,6593,234,6534,223,6505,224,6424,257,6368,325,6352,382,6352,411,6356,440,6364,468,6378,495,6396,519e" filled="false" stroked="true" strokeweight=".243pt" strokecolor="#231f20">
                <v:path arrowok="t"/>
              </v:shape>
            </v:group>
            <v:group style="position:absolute;left:6187;top:579;width:320;height:2410" coordorigin="6187,579" coordsize="320,2410">
              <v:shape style="position:absolute;left:6187;top:579;width:320;height:2410" coordorigin="6187,579" coordsize="320,2410" path="m6506,579l6187,2988e" filled="false" stroked="true" strokeweight=".243pt" strokecolor="#231f20">
                <v:path arrowok="t"/>
              </v:shape>
            </v:group>
            <v:group style="position:absolute;left:4967;top:222;width:358;height:359" coordorigin="4967,222" coordsize="358,359">
              <v:shape style="position:absolute;left:4967;top:222;width:358;height:359" coordorigin="4967,222" coordsize="358,359" path="m5010,518l5082,568,5140,580,5169,578,5251,545,5307,477,5324,391,5319,362,5279,283,5207,233,5149,222,5120,224,5038,257,4982,325,4967,381,4967,411,4970,440,4979,468,4992,495,5010,518e" filled="false" stroked="true" strokeweight=".243pt" strokecolor="#231f20">
                <v:path arrowok="t"/>
              </v:shape>
            </v:group>
            <v:group style="position:absolute;left:5174;top:578;width:427;height:2570" coordorigin="5174,578" coordsize="427,2570">
              <v:shape style="position:absolute;left:5174;top:578;width:427;height:2570" coordorigin="5174,578" coordsize="427,2570" path="m5174,578l5600,3148e" filled="false" stroked="true" strokeweight=".243pt" strokecolor="#231f20">
                <v:path arrowok="t"/>
              </v:shape>
            </v:group>
            <v:group style="position:absolute;left:4402;top:216;width:358;height:359" coordorigin="4402,216" coordsize="358,359">
              <v:shape style="position:absolute;left:4402;top:216;width:358;height:359" coordorigin="4402,216" coordsize="358,359" path="m4446,512l4518,563,4575,574,4606,572,4687,539,4742,471,4759,385,4755,355,4715,278,4642,228,4585,216,4556,218,4475,251,4419,319,4402,405,4405,434,4415,462,4428,489,4446,512e" filled="false" stroked="true" strokeweight=".243pt" strokecolor="#231f20">
                <v:path arrowok="t"/>
              </v:shape>
            </v:group>
            <v:group style="position:absolute;left:4606;top:572;width:326;height:2299" coordorigin="4606,572" coordsize="326,2299">
              <v:shape style="position:absolute;left:4606;top:572;width:326;height:2299" coordorigin="4606,572" coordsize="326,2299" path="m4606,572l4931,2871e" filled="false" stroked="true" strokeweight=".243pt" strokecolor="#231f20">
                <v:path arrowok="t"/>
              </v:shape>
            </v:group>
            <v:group style="position:absolute;left:3883;top:7180;width:358;height:358" coordorigin="3883,7180" coordsize="358,358">
              <v:shape style="position:absolute;left:3883;top:7180;width:358;height:358" coordorigin="3883,7180" coordsize="358,358" path="m3927,7476l4000,7526,4057,7537,4087,7535,4167,7503,4223,7435,4240,7348,4237,7319,4197,7240,4124,7190,4067,7180,4036,7181,3956,7215,3900,7283,3883,7369,3887,7398,3897,7426,3910,7453,3927,7476e" filled="false" stroked="true" strokeweight=".243pt" strokecolor="#231f20">
                <v:path arrowok="t"/>
              </v:shape>
            </v:group>
            <v:group style="position:absolute;left:4080;top:6062;width:117;height:1119" coordorigin="4080,6062" coordsize="117,1119">
              <v:shape style="position:absolute;left:4080;top:6062;width:117;height:1119" coordorigin="4080,6062" coordsize="117,1119" path="m4080,7181l4197,6062e" filled="false" stroked="true" strokeweight=".243pt" strokecolor="#231f20">
                <v:path arrowok="t"/>
              </v:shape>
            </v:group>
            <v:group style="position:absolute;left:3448;top:7176;width:358;height:358" coordorigin="3448,7176" coordsize="358,358">
              <v:shape style="position:absolute;left:3448;top:7176;width:358;height:358" coordorigin="3448,7176" coordsize="358,358" path="m3493,7472l3565,7522,3623,7533,3652,7532,3734,7498,3790,7430,3805,7374,3805,7343,3780,7261,3717,7199,3632,7176,3603,7177,3521,7210,3465,7278,3448,7364,3453,7393,3462,7422,3475,7448,3493,7472e" filled="false" stroked="true" strokeweight=".243pt" strokecolor="#231f20">
                <v:path arrowok="t"/>
              </v:shape>
            </v:group>
            <v:group style="position:absolute;left:3633;top:6873;width:9;height:303" coordorigin="3633,6873" coordsize="9,303">
              <v:shape style="position:absolute;left:3633;top:6873;width:9;height:303" coordorigin="3633,6873" coordsize="9,303" path="m3633,7176l3642,6873e" filled="false" stroked="true" strokeweight=".243pt" strokecolor="#231f20">
                <v:path arrowok="t"/>
              </v:shape>
            </v:group>
            <v:group style="position:absolute;left:141;top:7178;width:358;height:359" coordorigin="141,7178" coordsize="358,359">
              <v:shape style="position:absolute;left:141;top:7178;width:358;height:359" coordorigin="141,7178" coordsize="358,359" path="m185,7475l258,7524,315,7537,345,7534,426,7501,481,7433,498,7347,495,7318,455,7239,382,7189,325,7178,294,7180,213,7214,158,7282,141,7368,145,7397,155,7425,168,7452,185,7475e" filled="false" stroked="true" strokeweight=".243pt" strokecolor="#231f20">
                <v:path arrowok="t"/>
              </v:shape>
            </v:group>
            <v:group style="position:absolute;left:498;top:7312;width:1254;height:41" coordorigin="498,7312" coordsize="1254,41">
              <v:shape style="position:absolute;left:498;top:7312;width:1254;height:41" coordorigin="498,7312" coordsize="1254,41" path="m498,7352l1752,7312e" filled="false" stroked="true" strokeweight=".243pt" strokecolor="#231f20">
                <v:path arrowok="t"/>
              </v:shape>
            </v:group>
            <v:group style="position:absolute;left:137;top:6546;width:358;height:358" coordorigin="137,6546" coordsize="358,358">
              <v:shape style="position:absolute;left:137;top:6546;width:358;height:358" coordorigin="137,6546" coordsize="358,358" path="m180,6842l252,6892,310,6903,339,6901,421,6867,477,6799,494,6713,489,6684,449,6606,377,6557,319,6546,290,6547,208,6580,152,6648,137,6705,137,6734,140,6763,149,6792,162,6818,180,6842e" filled="false" stroked="true" strokeweight=".243pt" strokecolor="#231f20">
                <v:path arrowok="t"/>
              </v:shape>
            </v:group>
            <v:group style="position:absolute;left:485;top:6778;width:1239;height:394" coordorigin="485,6778" coordsize="1239,394">
              <v:shape style="position:absolute;left:485;top:6778;width:1239;height:394" coordorigin="485,6778" coordsize="1239,394" path="m485,6778l1724,7171e" filled="false" stroked="true" strokeweight=".243pt" strokecolor="#231f20">
                <v:path arrowok="t"/>
              </v:shape>
            </v:group>
            <v:group style="position:absolute;left:4317;top:7177;width:358;height:358" coordorigin="4317,7177" coordsize="358,358">
              <v:shape style="position:absolute;left:4317;top:7177;width:358;height:358" coordorigin="4317,7177" coordsize="358,358" path="m4360,7473l4432,7523,4490,7534,4520,7533,4601,7499,4657,7431,4674,7345,4669,7316,4630,7238,4557,7188,4499,7177,4470,7178,4388,7211,4333,7279,4317,7336,4317,7365,4320,7394,4329,7424,4342,7449,4360,7473e" filled="false" stroked="true" strokeweight=".243pt" strokecolor="#231f20">
                <v:path arrowok="t"/>
              </v:shape>
            </v:group>
            <v:group style="position:absolute;left:4514;top:5705;width:157;height:1472" coordorigin="4514,5705" coordsize="157,1472">
              <v:shape style="position:absolute;left:4514;top:5705;width:157;height:1472" coordorigin="4514,5705" coordsize="157,1472" path="m4514,7177l4670,5705e" filled="false" stroked="true" strokeweight=".243pt" strokecolor="#231f20">
                <v:path arrowok="t"/>
              </v:shape>
            </v:group>
            <v:group style="position:absolute;left:2205;top:7181;width:358;height:359" coordorigin="2205,7181" coordsize="358,359">
              <v:shape style="position:absolute;left:2205;top:7181;width:358;height:359" coordorigin="2205,7181" coordsize="358,359" path="m2249,7478l2321,7528,2380,7539,2409,7538,2490,7504,2546,7436,2562,7380,2562,7350,2536,7266,2473,7205,2388,7181,2359,7183,2278,7216,2222,7284,2205,7370,2210,7399,2218,7427,2232,7454,2249,7478e" filled="false" stroked="true" strokeweight=".243pt" strokecolor="#231f20">
                <v:path arrowok="t"/>
              </v:shape>
            </v:group>
            <v:group style="position:absolute;left:2327;top:6514;width:44;height:668" coordorigin="2327,6514" coordsize="44,668">
              <v:shape style="position:absolute;left:2327;top:6514;width:44;height:668" coordorigin="2327,6514" coordsize="44,668" path="m2371,7182l2327,6514e" filled="false" stroked="true" strokeweight=".243pt" strokecolor="#231f20">
                <v:path arrowok="t"/>
              </v:shape>
            </v:group>
            <v:group style="position:absolute;left:5019;top:7180;width:358;height:358" coordorigin="5019,7180" coordsize="358,358">
              <v:shape style="position:absolute;left:5019;top:7180;width:358;height:358" coordorigin="5019,7180" coordsize="358,358" path="m5062,7476l5134,7526,5192,7537,5222,7535,5303,7501,5359,7433,5376,7347,5371,7318,5331,7240,5259,7190,5201,7180,5172,7181,5090,7214,5035,7282,5019,7339,5019,7368,5022,7397,5031,7425,5044,7452,5062,7476e" filled="false" stroked="true" strokeweight=".243pt" strokecolor="#231f20">
                <v:path arrowok="t"/>
              </v:shape>
            </v:group>
            <v:group style="position:absolute;left:4786;top:5923;width:362;height:1264" coordorigin="4786,5923" coordsize="362,1264">
              <v:shape style="position:absolute;left:4786;top:5923;width:362;height:1264" coordorigin="4786,5923" coordsize="362,1264" path="m5147,7186l4786,5923e" filled="false" stroked="true" strokeweight=".243pt" strokecolor="#231f20">
                <v:path arrowok="t"/>
              </v:shape>
            </v:group>
            <v:group style="position:absolute;left:137;top:5088;width:358;height:358" coordorigin="137,5088" coordsize="358,358">
              <v:shape style="position:absolute;left:137;top:5088;width:358;height:358" coordorigin="137,5088" coordsize="358,358" path="m180,5385l253,5434,310,5445,341,5444,422,5411,477,5343,494,5257,490,5228,450,5149,377,5099,320,5088,291,5089,209,5123,154,5191,137,5278,141,5307,150,5335,163,5361,180,5385e" filled="false" stroked="true" strokeweight=".243pt" strokecolor="#231f20">
                <v:path arrowok="t"/>
              </v:shape>
            </v:group>
            <v:group style="position:absolute;left:481;top:4792;width:1039;height:410" coordorigin="481,4792" coordsize="1039,410">
              <v:shape style="position:absolute;left:481;top:4792;width:1039;height:410" coordorigin="481,4792" coordsize="1039,410" path="m481,5201l1520,4792e" filled="false" stroked="true" strokeweight=".243pt" strokecolor="#231f20">
                <v:path arrowok="t"/>
              </v:shape>
            </v:group>
            <v:group style="position:absolute;left:137;top:3694;width:358;height:358" coordorigin="137,3694" coordsize="358,358">
              <v:shape style="position:absolute;left:137;top:3694;width:358;height:358" coordorigin="137,3694" coordsize="358,358" path="m180,3990l252,4040,310,4051,339,4050,421,4017,477,3949,494,3863,489,3834,450,3755,377,3705,319,3694,290,3695,208,3729,152,3797,137,3853,137,3883,140,3913,149,3941,162,3967,180,3990e" filled="false" stroked="true" strokeweight=".243pt" strokecolor="#231f20">
                <v:path arrowok="t"/>
              </v:shape>
            </v:group>
            <v:group style="position:absolute;left:486;top:3924;width:953;height:283" coordorigin="486,3924" coordsize="953,283">
              <v:shape style="position:absolute;left:486;top:3924;width:953;height:283" coordorigin="486,3924" coordsize="953,283" path="m486,3924l1438,4207e" filled="false" stroked="true" strokeweight=".243pt" strokecolor="#231f20">
                <v:path arrowok="t"/>
              </v:shape>
            </v:group>
            <v:group style="position:absolute;left:135;top:2943;width:358;height:358" coordorigin="135,2943" coordsize="358,358">
              <v:shape style="position:absolute;left:135;top:2943;width:358;height:358" coordorigin="135,2943" coordsize="358,358" path="m179,3240l252,3290,309,3301,339,3299,421,3265,475,3197,492,3141,492,3111,466,3027,404,2967,319,2943,290,2945,208,2978,152,3045,135,3132,140,3161,149,3190,162,3216,179,3240e" filled="false" stroked="true" strokeweight=".243pt" strokecolor="#231f20">
                <v:path arrowok="t"/>
              </v:shape>
            </v:group>
            <v:group style="position:absolute;left:481;top:3184;width:1596;height:596" coordorigin="481,3184" coordsize="1596,596">
              <v:shape style="position:absolute;left:481;top:3184;width:1596;height:596" coordorigin="481,3184" coordsize="1596,596" path="m481,3184l2077,3779e" filled="false" stroked="true" strokeweight=".243pt" strokecolor="#231f20">
                <v:path arrowok="t"/>
              </v:shape>
            </v:group>
            <v:group style="position:absolute;left:137;top:1464;width:358;height:359" coordorigin="137,1464" coordsize="358,359">
              <v:shape style="position:absolute;left:137;top:1464;width:358;height:359" coordorigin="137,1464" coordsize="358,359" path="m180,1762l253,1812,310,1823,341,1820,421,1787,477,1719,494,1633,490,1604,450,1526,377,1476,320,1464,290,1467,208,1499,154,1567,137,1625,137,1654,140,1683,150,1711,163,1738,180,1762e" filled="false" stroked="true" strokeweight=".243pt" strokecolor="#231f20">
                <v:path arrowok="t"/>
              </v:shape>
            </v:group>
            <v:group style="position:absolute;left:450;top:1762;width:2035;height:1788" coordorigin="450,1762" coordsize="2035,1788">
              <v:shape style="position:absolute;left:450;top:1762;width:2035;height:1788" coordorigin="450,1762" coordsize="2035,1788" path="m450,1762l2484,3550e" filled="false" stroked="true" strokeweight=".243pt" strokecolor="#231f20">
                <v:path arrowok="t"/>
              </v:shape>
            </v:group>
            <v:group style="position:absolute;left:1262;top:895;width:172;height:121" coordorigin="1262,895" coordsize="172,121">
              <v:shape style="position:absolute;left:1262;top:895;width:172;height:121" coordorigin="1262,895" coordsize="172,121" path="m1434,1015l1304,895,1262,970,1434,1015xe" filled="true" fillcolor="#231f20" stroked="false">
                <v:path arrowok="t"/>
                <v:fill type="solid"/>
              </v:shape>
            </v:group>
            <v:group style="position:absolute;left:1262;top:895;width:172;height:121" coordorigin="1262,895" coordsize="172,121">
              <v:shape style="position:absolute;left:1262;top:895;width:172;height:121" coordorigin="1262,895" coordsize="172,121" path="m1434,1015l1262,970,1304,895,1434,1015xe" filled="false" stroked="true" strokeweight=".243pt" strokecolor="#231f20">
                <v:path arrowok="t"/>
              </v:shape>
            </v:group>
            <v:group style="position:absolute;left:4082;top:4051;width:94;height:178" coordorigin="4082,4051" coordsize="94,178">
              <v:shape style="position:absolute;left:4082;top:4051;width:94;height:178" coordorigin="4082,4051" coordsize="94,178" path="m4176,4202l4082,4051,4093,4228,4176,4202xe" filled="true" fillcolor="#231f20" stroked="false">
                <v:path arrowok="t"/>
                <v:fill type="solid"/>
              </v:shape>
            </v:group>
            <v:group style="position:absolute;left:4082;top:4051;width:94;height:178" coordorigin="4082,4051" coordsize="94,178">
              <v:shape style="position:absolute;left:4082;top:4051;width:94;height:178" coordorigin="4082,4051" coordsize="94,178" path="m4082,4051l4176,4202,4093,4228,4082,4051xe" filled="false" stroked="true" strokeweight=".243pt" strokecolor="#231f20">
                <v:path arrowok="t"/>
              </v:shape>
            </v:group>
            <v:group style="position:absolute;left:4658;top:3354;width:84;height:178" coordorigin="4658,3354" coordsize="84,178">
              <v:shape style="position:absolute;left:4658;top:3354;width:84;height:178" coordorigin="4658,3354" coordsize="84,178" path="m4742,3354l4658,3373,4739,3531,4742,3354xe" filled="true" fillcolor="#231f20" stroked="false">
                <v:path arrowok="t"/>
                <v:fill type="solid"/>
              </v:shape>
            </v:group>
            <v:group style="position:absolute;left:4658;top:3354;width:84;height:178" coordorigin="4658,3354" coordsize="84,178">
              <v:shape style="position:absolute;left:4658;top:3354;width:84;height:178" coordorigin="4658,3354" coordsize="84,178" path="m4739,3531l4658,3373,4742,3354,4739,3531xe" filled="false" stroked="true" strokeweight=".243pt" strokecolor="#231f20">
                <v:path arrowok="t"/>
              </v:shape>
            </v:group>
            <v:group style="position:absolute;left:4822;top:3670;width:87;height:173" coordorigin="4822,3670" coordsize="87,173">
              <v:shape style="position:absolute;left:4822;top:3670;width:87;height:173" coordorigin="4822,3670" coordsize="87,173" path="m4908,3841l4864,3670,4822,3842,4908,3841xe" filled="true" fillcolor="#231f20" stroked="false">
                <v:path arrowok="t"/>
                <v:fill type="solid"/>
              </v:shape>
            </v:group>
            <v:group style="position:absolute;left:4822;top:3670;width:87;height:173" coordorigin="4822,3670" coordsize="87,173">
              <v:shape style="position:absolute;left:4822;top:3670;width:87;height:173" coordorigin="4822,3670" coordsize="87,173" path="m4864,3670l4908,3841,4822,3842,4864,3670xe" filled="false" stroked="true" strokeweight=".243pt" strokecolor="#231f20">
                <v:path arrowok="t"/>
              </v:shape>
            </v:group>
            <v:group style="position:absolute;left:5715;top:2725;width:85;height:175" coordorigin="5715,2725" coordsize="85,175">
              <v:shape style="position:absolute;left:5715;top:2725;width:85;height:175" coordorigin="5715,2725" coordsize="85,175" path="m5800,2732l5715,2725,5743,2900,5800,2732xe" filled="true" fillcolor="#231f20" stroked="false">
                <v:path arrowok="t"/>
                <v:fill type="solid"/>
              </v:shape>
            </v:group>
            <v:group style="position:absolute;left:5715;top:2725;width:85;height:175" coordorigin="5715,2725" coordsize="85,175">
              <v:shape style="position:absolute;left:5715;top:2725;width:85;height:175" coordorigin="5715,2725" coordsize="85,175" path="m5743,2900l5715,2725,5800,2732,5743,2900xe" filled="false" stroked="true" strokeweight=".243pt" strokecolor="#231f20">
                <v:path arrowok="t"/>
              </v:shape>
            </v:group>
            <v:group style="position:absolute;left:6168;top:2812;width:85;height:177" coordorigin="6168,2812" coordsize="85,177">
              <v:shape style="position:absolute;left:6168;top:2812;width:85;height:177" coordorigin="6168,2812" coordsize="85,177" path="m6253,2823l6168,2812,6187,2988,6253,2823xe" filled="true" fillcolor="#231f20" stroked="false">
                <v:path arrowok="t"/>
                <v:fill type="solid"/>
              </v:shape>
            </v:group>
            <v:group style="position:absolute;left:6168;top:2812;width:85;height:177" coordorigin="6168,2812" coordsize="85,177">
              <v:shape style="position:absolute;left:6168;top:2812;width:85;height:177" coordorigin="6168,2812" coordsize="85,177" path="m6187,2988l6168,2812,6253,2823,6187,2988xe" filled="false" stroked="true" strokeweight=".243pt" strokecolor="#231f20">
                <v:path arrowok="t"/>
              </v:shape>
            </v:group>
            <v:group style="position:absolute;left:5530;top:2971;width:85;height:177" coordorigin="5530,2971" coordsize="85,177">
              <v:shape style="position:absolute;left:5530;top:2971;width:85;height:177" coordorigin="5530,2971" coordsize="85,177" path="m5615,2971l5530,2985,5600,3148,5615,2971xe" filled="true" fillcolor="#231f20" stroked="false">
                <v:path arrowok="t"/>
                <v:fill type="solid"/>
              </v:shape>
            </v:group>
            <v:group style="position:absolute;left:5530;top:2971;width:85;height:177" coordorigin="5530,2971" coordsize="85,177">
              <v:shape style="position:absolute;left:5530;top:2971;width:85;height:177" coordorigin="5530,2971" coordsize="85,177" path="m5600,3148l5530,2985,5615,2971,5600,3148xe" filled="false" stroked="true" strokeweight=".243pt" strokecolor="#231f20">
                <v:path arrowok="t"/>
              </v:shape>
            </v:group>
            <v:group style="position:absolute;left:4864;top:2695;width:86;height:177" coordorigin="4864,2695" coordsize="86,177">
              <v:shape style="position:absolute;left:4864;top:2695;width:86;height:177" coordorigin="4864,2695" coordsize="86,177" path="m4950,2695l4864,2707,4931,2871,4950,2695xe" filled="true" fillcolor="#231f20" stroked="false">
                <v:path arrowok="t"/>
                <v:fill type="solid"/>
              </v:shape>
            </v:group>
            <v:group style="position:absolute;left:4864;top:2695;width:86;height:177" coordorigin="4864,2695" coordsize="86,177">
              <v:shape style="position:absolute;left:4864;top:2695;width:86;height:177" coordorigin="4864,2695" coordsize="86,177" path="m4931,2871l4864,2707,4950,2695,4931,2871xe" filled="false" stroked="true" strokeweight=".243pt" strokecolor="#231f20">
                <v:path arrowok="t"/>
              </v:shape>
            </v:group>
            <v:group style="position:absolute;left:4136;top:6062;width:87;height:175" coordorigin="4136,6062" coordsize="87,175">
              <v:shape style="position:absolute;left:4136;top:6062;width:87;height:175" coordorigin="4136,6062" coordsize="87,175" path="m4222,6237l4197,6062,4136,6229,4222,6237xe" filled="true" fillcolor="#231f20" stroked="false">
                <v:path arrowok="t"/>
                <v:fill type="solid"/>
              </v:shape>
            </v:group>
            <v:group style="position:absolute;left:4136;top:6062;width:87;height:175" coordorigin="4136,6062" coordsize="87,175">
              <v:shape style="position:absolute;left:4136;top:6062;width:87;height:175" coordorigin="4136,6062" coordsize="87,175" path="m4197,6062l4222,6237,4136,6229,4197,6062xe" filled="false" stroked="true" strokeweight=".243pt" strokecolor="#231f20">
                <v:path arrowok="t"/>
              </v:shape>
            </v:group>
            <v:group style="position:absolute;left:3593;top:6873;width:87;height:174" coordorigin="3593,6873" coordsize="87,174">
              <v:shape style="position:absolute;left:3593;top:6873;width:87;height:174" coordorigin="3593,6873" coordsize="87,174" path="m3679,7047l3642,6873,3593,7045,3679,7047xe" filled="true" fillcolor="#231f20" stroked="false">
                <v:path arrowok="t"/>
                <v:fill type="solid"/>
              </v:shape>
            </v:group>
            <v:group style="position:absolute;left:3593;top:6873;width:87;height:174" coordorigin="3593,6873" coordsize="87,174">
              <v:shape style="position:absolute;left:3593;top:6873;width:87;height:174" coordorigin="3593,6873" coordsize="87,174" path="m3642,6873l3679,7047,3593,7045,3642,6873xe" filled="false" stroked="true" strokeweight=".243pt" strokecolor="#231f20">
                <v:path arrowok="t"/>
              </v:shape>
            </v:group>
            <v:group style="position:absolute;left:1578;top:7274;width:174;height:87" coordorigin="1578,7274" coordsize="174,87">
              <v:shape style="position:absolute;left:1578;top:7274;width:174;height:87" coordorigin="1578,7274" coordsize="174,87" path="m1752,7312l1578,7274,1581,7360,1752,7312xe" filled="true" fillcolor="#231f20" stroked="false">
                <v:path arrowok="t"/>
                <v:fill type="solid"/>
              </v:shape>
            </v:group>
            <v:group style="position:absolute;left:1578;top:7274;width:174;height:87" coordorigin="1578,7274" coordsize="174,87">
              <v:shape style="position:absolute;left:1578;top:7274;width:174;height:87" coordorigin="1578,7274" coordsize="174,87" path="m1752,7312l1581,7360,1578,7274,1752,7312xe" filled="false" stroked="true" strokeweight=".243pt" strokecolor="#231f20">
                <v:path arrowok="t"/>
              </v:shape>
            </v:group>
            <v:group style="position:absolute;left:1548;top:7078;width:177;height:94" coordorigin="1548,7078" coordsize="177,94">
              <v:shape style="position:absolute;left:1548;top:7078;width:177;height:94" coordorigin="1548,7078" coordsize="177,94" path="m1724,7171l1573,7078,1548,7160,1724,7171xe" filled="true" fillcolor="#231f20" stroked="false">
                <v:path arrowok="t"/>
                <v:fill type="solid"/>
              </v:shape>
            </v:group>
            <v:group style="position:absolute;left:1548;top:7078;width:177;height:94" coordorigin="1548,7078" coordsize="177,94">
              <v:shape style="position:absolute;left:1548;top:7078;width:177;height:94" coordorigin="1548,7078" coordsize="177,94" path="m1724,7171l1548,7160,1573,7078,1724,7171xe" filled="false" stroked="true" strokeweight=".243pt" strokecolor="#231f20">
                <v:path arrowok="t"/>
              </v:shape>
            </v:group>
            <v:group style="position:absolute;left:4609;top:5705;width:85;height:175" coordorigin="4609,5705" coordsize="85,175">
              <v:shape style="position:absolute;left:4609;top:5705;width:85;height:175" coordorigin="4609,5705" coordsize="85,175" path="m4694,5880l4670,5705,4609,5872,4694,5880xe" filled="true" fillcolor="#231f20" stroked="false">
                <v:path arrowok="t"/>
                <v:fill type="solid"/>
              </v:shape>
            </v:group>
            <v:group style="position:absolute;left:4609;top:5705;width:85;height:175" coordorigin="4609,5705" coordsize="85,175">
              <v:shape style="position:absolute;left:4609;top:5705;width:85;height:175" coordorigin="4609,5705" coordsize="85,175" path="m4670,5705l4694,5880,4609,5872,4670,5705xe" filled="false" stroked="true" strokeweight=".243pt" strokecolor="#231f20">
                <v:path arrowok="t"/>
              </v:shape>
            </v:group>
            <v:group style="position:absolute;left:2296;top:6514;width:86;height:174" coordorigin="2296,6514" coordsize="86,174">
              <v:shape style="position:absolute;left:2296;top:6514;width:86;height:174" coordorigin="2296,6514" coordsize="86,174" path="m2381,6683l2327,6514,2296,6688,2381,6683xe" filled="true" fillcolor="#231f20" stroked="false">
                <v:path arrowok="t"/>
                <v:fill type="solid"/>
              </v:shape>
            </v:group>
            <v:group style="position:absolute;left:2296;top:6514;width:86;height:174" coordorigin="2296,6514" coordsize="86,174">
              <v:shape style="position:absolute;left:2296;top:6514;width:86;height:174" coordorigin="2296,6514" coordsize="86,174" path="m2327,6514l2381,6683,2296,6688,2327,6514xe" filled="false" stroked="true" strokeweight=".243pt" strokecolor="#231f20">
                <v:path arrowok="t"/>
              </v:shape>
            </v:group>
            <v:group style="position:absolute;left:4786;top:5923;width:89;height:177" coordorigin="4786,5923" coordsize="89,177">
              <v:shape style="position:absolute;left:4786;top:5923;width:89;height:177" coordorigin="4786,5923" coordsize="89,177" path="m4874,6076l4786,5923,4792,6099,4874,6076xe" filled="true" fillcolor="#231f20" stroked="false">
                <v:path arrowok="t"/>
                <v:fill type="solid"/>
              </v:shape>
            </v:group>
            <v:group style="position:absolute;left:4786;top:5923;width:89;height:177" coordorigin="4786,5923" coordsize="89,177">
              <v:shape style="position:absolute;left:4786;top:5923;width:89;height:177" coordorigin="4786,5923" coordsize="89,177" path="m4786,5923l4874,6076,4792,6099,4786,5923xe" filled="false" stroked="true" strokeweight=".243pt" strokecolor="#231f20">
                <v:path arrowok="t"/>
              </v:shape>
            </v:group>
            <v:group style="position:absolute;left:1344;top:4792;width:177;height:102" coordorigin="1344,4792" coordsize="177,102">
              <v:shape style="position:absolute;left:1344;top:4792;width:177;height:102" coordorigin="1344,4792" coordsize="177,102" path="m1520,4792l1344,4815,1375,4894,1520,4792xe" filled="true" fillcolor="#231f20" stroked="false">
                <v:path arrowok="t"/>
                <v:fill type="solid"/>
              </v:shape>
            </v:group>
            <v:group style="position:absolute;left:1344;top:4792;width:177;height:102" coordorigin="1344,4792" coordsize="177,102">
              <v:shape style="position:absolute;left:1344;top:4792;width:177;height:102" coordorigin="1344,4792" coordsize="177,102" path="m1520,4792l1375,4894,1344,4815,1520,4792xe" filled="false" stroked="true" strokeweight=".243pt" strokecolor="#231f20">
                <v:path arrowok="t"/>
              </v:shape>
            </v:group>
            <v:group style="position:absolute;left:1261;top:4117;width:178;height:90" coordorigin="1261,4117" coordsize="178,90">
              <v:shape style="position:absolute;left:1261;top:4117;width:178;height:90" coordorigin="1261,4117" coordsize="178,90" path="m1438,4207l1287,4117,1261,4199,1438,4207xe" filled="true" fillcolor="#231f20" stroked="false">
                <v:path arrowok="t"/>
                <v:fill type="solid"/>
              </v:shape>
            </v:group>
            <v:group style="position:absolute;left:1261;top:4117;width:178;height:90" coordorigin="1261,4117" coordsize="178,90">
              <v:shape style="position:absolute;left:1261;top:4117;width:178;height:90" coordorigin="1261,4117" coordsize="178,90" path="m1438,4207l1261,4199,1287,4117,1438,4207xe" filled="false" stroked="true" strokeweight=".243pt" strokecolor="#231f20">
                <v:path arrowok="t"/>
              </v:shape>
            </v:group>
            <v:group style="position:absolute;left:1900;top:3678;width:178;height:101" coordorigin="1900,3678" coordsize="178,101">
              <v:shape style="position:absolute;left:1900;top:3678;width:178;height:101" coordorigin="1900,3678" coordsize="178,101" path="m2077,3779l1930,3678,1900,3758,2077,3779xe" filled="true" fillcolor="#231f20" stroked="false">
                <v:path arrowok="t"/>
                <v:fill type="solid"/>
              </v:shape>
            </v:group>
            <v:group style="position:absolute;left:1900;top:3678;width:178;height:101" coordorigin="1900,3678" coordsize="178,101">
              <v:shape style="position:absolute;left:1900;top:3678;width:178;height:101" coordorigin="1900,3678" coordsize="178,101" path="m2077,3779l1900,3758,1930,3678,2077,3779xe" filled="false" stroked="true" strokeweight=".243pt" strokecolor="#231f20">
                <v:path arrowok="t"/>
              </v:shape>
            </v:group>
            <v:group style="position:absolute;left:2326;top:3404;width:158;height:146" coordorigin="2326,3404" coordsize="158,146">
              <v:shape style="position:absolute;left:2326;top:3404;width:158;height:146" coordorigin="2326,3404" coordsize="158,146" path="m2484,3550l2383,3404,2326,3468,2484,3550xe" filled="true" fillcolor="#231f20" stroked="false">
                <v:path arrowok="t"/>
                <v:fill type="solid"/>
              </v:shape>
            </v:group>
            <v:group style="position:absolute;left:2326;top:3404;width:158;height:146" coordorigin="2326,3404" coordsize="158,146">
              <v:shape style="position:absolute;left:2326;top:3404;width:158;height:146" coordorigin="2326,3404" coordsize="158,146" path="m2484,3550l2326,3468,2383,3404,2484,3550xe" filled="false" stroked="true" strokeweight=".243pt" strokecolor="#231f20">
                <v:path arrowok="t"/>
              </v:shape>
            </v:group>
            <v:group style="position:absolute;left:6992;top:4633;width:359;height:358" coordorigin="6992,4633" coordsize="359,358">
              <v:shape style="position:absolute;left:6992;top:4633;width:359;height:358" coordorigin="6992,4633" coordsize="359,358" path="m7037,4929l7109,4979,7167,4990,7196,4989,7278,4956,7333,4888,7350,4802,7346,4772,7306,4694,7234,4644,7176,4633,7146,4634,7065,4668,7009,4736,6992,4822,6997,4851,7006,4879,7019,4906,7037,4929e" filled="false" stroked="true" strokeweight=".243pt" strokecolor="#231f20">
                <v:path arrowok="t"/>
              </v:shape>
            </v:group>
            <v:group style="position:absolute;left:6520;top:4956;width:547;height:752" coordorigin="6520,4956" coordsize="547,752">
              <v:shape style="position:absolute;left:6520;top:4956;width:547;height:752" coordorigin="6520,4956" coordsize="547,752" path="m7066,4956l6520,5708e" filled="false" stroked="true" strokeweight=".243pt" strokecolor="#231f20">
                <v:path arrowok="t"/>
              </v:shape>
            </v:group>
            <v:group style="position:absolute;left:2802;top:7182;width:359;height:358" coordorigin="2802,7182" coordsize="359,358">
              <v:shape style="position:absolute;left:2802;top:7182;width:359;height:358" coordorigin="2802,7182" coordsize="359,358" path="m2847,7478l2919,7528,2977,7539,3006,7538,3088,7504,3144,7436,3161,7350,3156,7320,3116,7243,3044,7193,2986,7182,2957,7183,2875,7216,2819,7284,2802,7370,2807,7399,2816,7428,2829,7454,2847,7478e" filled="false" stroked="true" strokeweight=".243pt" strokecolor="#231f20">
                <v:path arrowok="t"/>
              </v:shape>
            </v:group>
            <v:group style="position:absolute;left:2817;top:6656;width:124;height:530" coordorigin="2817,6656" coordsize="124,530">
              <v:shape style="position:absolute;left:2817;top:6656;width:124;height:530" coordorigin="2817,6656" coordsize="124,530" path="m2941,7186l2817,6656e" filled="false" stroked="true" strokeweight=".243pt" strokecolor="#231f20">
                <v:path arrowok="t"/>
              </v:shape>
            </v:group>
            <v:group style="position:absolute;left:7004;top:4190;width:358;height:359" coordorigin="7004,4190" coordsize="358,359">
              <v:shape style="position:absolute;left:7004;top:4190;width:358;height:359" coordorigin="7004,4190" coordsize="358,359" path="m7048,4486l7121,4537,7178,4548,7208,4545,7290,4513,7346,4445,7361,4387,7361,4358,7335,4275,7273,4214,7188,4190,7159,4192,7077,4225,7021,4293,7004,4379,7009,4408,7018,4436,7031,4463,7048,4486e" filled="false" stroked="true" strokeweight=".243pt" strokecolor="#231f20">
                <v:path arrowok="t"/>
              </v:shape>
            </v:group>
            <v:group style="position:absolute;left:6095;top:4459;width:934;height:551" coordorigin="6095,4459" coordsize="934,551">
              <v:shape style="position:absolute;left:6095;top:4459;width:934;height:551" coordorigin="6095,4459" coordsize="934,551" path="m7029,4459l6095,5009e" filled="false" stroked="true" strokeweight=".243pt" strokecolor="#231f20">
                <v:path arrowok="t"/>
              </v:shape>
            </v:group>
            <v:group style="position:absolute;left:7003;top:5069;width:358;height:357" coordorigin="7003,5069" coordsize="358,357">
              <v:shape style="position:absolute;left:7003;top:5069;width:358;height:357" coordorigin="7003,5069" coordsize="358,357" path="m7048,5365l7120,5415,7178,5426,7207,5425,7289,5392,7344,5324,7360,5267,7360,5238,7335,5154,7272,5092,7187,5069,7157,5070,7076,5104,7020,5172,7003,5258,7008,5287,7017,5315,7030,5342,7048,5365e" filled="false" stroked="true" strokeweight=".243pt" strokecolor="#231f20">
                <v:path arrowok="t"/>
              </v:shape>
            </v:group>
            <v:group style="position:absolute;left:6746;top:5382;width:319;height:361" coordorigin="6746,5382" coordsize="319,361">
              <v:shape style="position:absolute;left:6746;top:5382;width:319;height:361" coordorigin="6746,5382" coordsize="319,361" path="m7064,5382l6746,5743e" filled="false" stroked="true" strokeweight=".243pt" strokecolor="#231f20">
                <v:path arrowok="t"/>
              </v:shape>
            </v:group>
            <v:group style="position:absolute;left:6520;top:5544;width:136;height:164" coordorigin="6520,5544" coordsize="136,164">
              <v:shape style="position:absolute;left:6520;top:5544;width:136;height:164" coordorigin="6520,5544" coordsize="136,164" path="m6656,5593l6587,5544,6520,5708,6656,5593xe" filled="true" fillcolor="#231f20" stroked="false">
                <v:path arrowok="t"/>
                <v:fill type="solid"/>
              </v:shape>
            </v:group>
            <v:group style="position:absolute;left:6520;top:5544;width:136;height:164" coordorigin="6520,5544" coordsize="136,164">
              <v:shape style="position:absolute;left:6520;top:5544;width:136;height:164" coordorigin="6520,5544" coordsize="136,164" path="m6520,5708l6587,5544,6656,5593,6520,5708xe" filled="false" stroked="true" strokeweight=".243pt" strokecolor="#231f20">
                <v:path arrowok="t"/>
              </v:shape>
            </v:group>
            <v:group style="position:absolute;left:2813;top:6656;width:84;height:177" coordorigin="2813,6656" coordsize="84,177">
              <v:shape style="position:absolute;left:2813;top:6656;width:84;height:177" coordorigin="2813,6656" coordsize="84,177" path="m2897,6813l2817,6656,2813,6832,2897,6813xe" filled="true" fillcolor="#231f20" stroked="false">
                <v:path arrowok="t"/>
                <v:fill type="solid"/>
              </v:shape>
            </v:group>
            <v:group style="position:absolute;left:2813;top:6656;width:84;height:177" coordorigin="2813,6656" coordsize="84,177">
              <v:shape style="position:absolute;left:2813;top:6656;width:84;height:177" coordorigin="2813,6656" coordsize="84,177" path="m2817,6656l2897,6813,2813,6832,2817,6656xe" filled="false" stroked="true" strokeweight=".243pt" strokecolor="#231f20">
                <v:path arrowok="t"/>
              </v:shape>
            </v:group>
            <v:group style="position:absolute;left:6095;top:4884;width:170;height:126" coordorigin="6095,4884" coordsize="170,126">
              <v:shape style="position:absolute;left:6095;top:4884;width:170;height:126" coordorigin="6095,4884" coordsize="170,126" path="m6265,4958l6221,4884,6095,5009,6265,4958xe" filled="true" fillcolor="#231f20" stroked="false">
                <v:path arrowok="t"/>
                <v:fill type="solid"/>
              </v:shape>
            </v:group>
            <v:group style="position:absolute;left:6095;top:4884;width:170;height:126" coordorigin="6095,4884" coordsize="170,126">
              <v:shape style="position:absolute;left:6095;top:4884;width:170;height:126" coordorigin="6095,4884" coordsize="170,126" path="m6095,5009l6221,4884,6265,4958,6095,5009xe" filled="false" stroked="true" strokeweight=".243pt" strokecolor="#231f20">
                <v:path arrowok="t"/>
              </v:shape>
            </v:group>
            <v:group style="position:absolute;left:6746;top:5586;width:146;height:157" coordorigin="6746,5586" coordsize="146,157">
              <v:shape style="position:absolute;left:6746;top:5586;width:146;height:157" coordorigin="6746,5586" coordsize="146,157" path="m6891,5643l6827,5586,6746,5743,6891,5643xe" filled="true" fillcolor="#231f20" stroked="false">
                <v:path arrowok="t"/>
                <v:fill type="solid"/>
              </v:shape>
            </v:group>
            <v:group style="position:absolute;left:6746;top:5586;width:146;height:157" coordorigin="6746,5586" coordsize="146,157">
              <v:shape style="position:absolute;left:6746;top:5586;width:146;height:157" coordorigin="6746,5586" coordsize="146,157" path="m6746,5743l6827,5586,6891,5643,6746,5743xe" filled="false" stroked="true" strokeweight=".243pt" strokecolor="#231f20">
                <v:path arrowok="t"/>
              </v:shape>
            </v:group>
            <v:group style="position:absolute;left:7731;top:7513;width:2002;height:143" coordorigin="7731,7513" coordsize="2002,143">
              <v:shape style="position:absolute;left:7731;top:7513;width:2002;height:143" coordorigin="7731,7513" coordsize="2002,143" path="m7731,7513l7731,7656,9733,7656,9733,7513,7731,7513xe" filled="true" fillcolor="#ffffff" stroked="false">
                <v:path arrowok="t"/>
                <v:fill type="solid"/>
              </v:shape>
            </v:group>
            <v:group style="position:absolute;left:7731;top:7513;width:2002;height:143" coordorigin="7731,7513" coordsize="2002,143">
              <v:shape style="position:absolute;left:7731;top:7513;width:2002;height:143" coordorigin="7731,7513" coordsize="2002,143" path="m7731,7513l7731,7656,9733,7656,9733,7513,7731,7513xe" filled="false" stroked="true" strokeweight=".506pt" strokecolor="#ffffff">
                <v:path arrowok="t"/>
              </v:shape>
            </v:group>
            <v:group style="position:absolute;left:6364;top:202;width:392;height:391" coordorigin="6364,202" coordsize="392,391">
              <v:shape style="position:absolute;left:6364;top:202;width:392;height:391" coordorigin="6364,202" coordsize="392,391" path="m6756,397l6744,330,6712,273,6663,230,6602,205,6580,202,6554,203,6484,219,6428,254,6388,302,6367,362,6364,383,6365,408,6383,476,6418,531,6468,570,6529,591,6551,593,6575,591,6642,573,6696,537,6734,485,6754,423,6756,397xe" filled="true" fillcolor="#ffffff" stroked="false">
                <v:path arrowok="t"/>
                <v:fill type="solid"/>
              </v:shape>
            </v:group>
            <v:group style="position:absolute;left:6364;top:202;width:392;height:391" coordorigin="6364,202" coordsize="392,391">
              <v:shape style="position:absolute;left:6364;top:202;width:392;height:391" coordorigin="6364,202" coordsize="392,391" path="m6756,397l6744,330,6712,273,6663,230,6602,205,6580,202,6554,203,6484,219,6428,254,6388,302,6367,362,6364,383,6365,408,6383,476,6418,531,6468,570,6529,591,6551,593,6575,591,6642,573,6696,537,6734,485,6754,423,6756,397xe" filled="false" stroked="true" strokeweight=".398pt" strokecolor="#231f20">
                <v:path arrowok="t"/>
              </v:shape>
            </v:group>
            <v:group style="position:absolute;left:4663;top:4567;width:392;height:391" coordorigin="4663,4567" coordsize="392,391">
              <v:shape style="position:absolute;left:4663;top:4567;width:392;height:391" coordorigin="4663,4567" coordsize="392,391" path="m5055,4762l5043,4696,5011,4639,4962,4596,4901,4571,4879,4567,4853,4568,4784,4585,4728,4619,4688,4668,4666,4727,4663,4749,4664,4773,4682,4841,4717,4896,4768,4935,4828,4956,4850,4958,4875,4957,4941,4939,4995,4902,5034,4851,5053,4789,5055,4762xe" filled="true" fillcolor="#ffffff" stroked="false">
                <v:path arrowok="t"/>
                <v:fill type="solid"/>
              </v:shape>
            </v:group>
            <v:group style="position:absolute;left:4663;top:4567;width:392;height:391" coordorigin="4663,4567" coordsize="392,391">
              <v:shape style="position:absolute;left:4663;top:4567;width:392;height:391" coordorigin="4663,4567" coordsize="392,391" path="m5055,4762l5043,4696,5011,4639,4962,4596,4901,4571,4879,4567,4853,4568,4784,4585,4728,4619,4688,4668,4666,4727,4663,4749,4664,4773,4682,4841,4717,4896,4768,4935,4828,4956,4850,4958,4875,4957,4941,4939,4995,4902,5034,4851,5053,4789,5055,4762xe" filled="false" stroked="true" strokeweight=".398pt" strokecolor="#231f20">
                <v:path arrowok="t"/>
              </v:shape>
              <v:shape style="position:absolute;left:6056;top:6479;width:804;height:201" type="#_x0000_t202" filled="false" stroked="false">
                <v:textbox inset="0,0,0,0">
                  <w:txbxContent>
                    <w:p>
                      <w:pPr>
                        <w:spacing w:before="41"/>
                        <w:ind w:left="46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pacing w:val="-1"/>
                          <w:sz w:val="10"/>
                        </w:rPr>
                        <w:t>Matière:</w:t>
                      </w:r>
                      <w:r>
                        <w:rPr>
                          <w:rFonts w:ascii="Arial" w:hAns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10647;top:6479;width:574;height:201" type="#_x0000_t202" filled="false" stroked="false">
                <v:textbox inset="0,0,0,0">
                  <w:txbxContent>
                    <w:p>
                      <w:pPr>
                        <w:spacing w:before="28"/>
                        <w:ind w:left="13" w:right="0" w:firstLine="0"/>
                        <w:jc w:val="left"/>
                        <w:rPr>
                          <w:rFonts w:ascii="Verdana" w:hAnsi="Verdana" w:cs="Verdana" w:eastAsia="Verdana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 w:eastAsia="Arial"/>
                          <w:color w:val="231F20"/>
                          <w:spacing w:val="-1"/>
                          <w:w w:val="75"/>
                          <w:sz w:val="10"/>
                          <w:szCs w:val="10"/>
                        </w:rPr>
                        <w:t>Echelle:</w:t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9"/>
                          <w:w w:val="75"/>
                          <w:sz w:val="10"/>
                          <w:szCs w:val="10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75"/>
                          <w:sz w:val="10"/>
                          <w:szCs w:val="10"/>
                        </w:rPr>
                        <w:t></w:t>
                      </w:r>
                      <w:r>
                        <w:rPr>
                          <w:rFonts w:ascii="Verdana" w:hAnsi="Verdana" w:cs="Verdana" w:eastAsia="Verdana"/>
                          <w:sz w:val="10"/>
                          <w:szCs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458;top:6679;width:402;height:202" type="#_x0000_t202" filled="false" stroked="false">
                <v:textbox inset="0,0,0,0">
                  <w:txbxContent>
                    <w:p>
                      <w:pPr>
                        <w:spacing w:before="24"/>
                        <w:ind w:left="19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Par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860;top:6679;width:401;height:202" type="#_x0000_t202" filled="false" stroked="false">
                <v:textbox inset="0,0,0,0">
                  <w:txbxContent>
                    <w:p>
                      <w:pPr>
                        <w:spacing w:before="17"/>
                        <w:ind w:left="81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Date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7261;top:6679;width:402;height:202" type="#_x0000_t202" filled="false" stroked="false">
                <v:textbox inset="0,0,0,0">
                  <w:txbxContent>
                    <w:p>
                      <w:pPr>
                        <w:spacing w:before="23"/>
                        <w:ind w:left="76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z w:val="10"/>
                        </w:rPr>
                        <w:t>Visa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7663;top:6679;width:2123;height:804" type="#_x0000_t202" filled="false" stroked="false">
                <v:textbox inset="0,0,0,0">
                  <w:txbxContent>
                    <w:p>
                      <w:pPr>
                        <w:spacing w:before="81"/>
                        <w:ind w:left="7" w:right="0" w:firstLine="0"/>
                        <w:jc w:val="center"/>
                        <w:rPr>
                          <w:rFonts w:ascii="Verdana" w:hAnsi="Verdana" w:cs="Verdana" w:eastAsia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spacing w:val="-2"/>
                          <w:w w:val="55"/>
                          <w:sz w:val="16"/>
                          <w:szCs w:val="16"/>
                        </w:rPr>
                        <w:t>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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16"/>
                          <w:w w:val="5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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3"/>
                          <w:w w:val="55"/>
                          <w:sz w:val="16"/>
                          <w:szCs w:val="16"/>
                        </w:rPr>
                        <w:t>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2"/>
                          <w:w w:val="55"/>
                          <w:sz w:val="16"/>
                          <w:szCs w:val="16"/>
                        </w:rPr>
                        <w:t>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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16"/>
                          <w:w w:val="5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2"/>
                          <w:w w:val="55"/>
                          <w:sz w:val="16"/>
                          <w:szCs w:val="16"/>
                        </w:rPr>
                        <w:t>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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2"/>
                          <w:w w:val="55"/>
                          <w:sz w:val="16"/>
                          <w:szCs w:val="16"/>
                        </w:rPr>
                        <w:t>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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3"/>
                          <w:w w:val="55"/>
                          <w:sz w:val="16"/>
                          <w:szCs w:val="16"/>
                        </w:rPr>
                        <w:t>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"/>
                          <w:w w:val="55"/>
                          <w:sz w:val="16"/>
                          <w:szCs w:val="16"/>
                        </w:rPr>
                        <w:t></w:t>
                      </w:r>
                      <w:r>
                        <w:rPr>
                          <w:rFonts w:ascii="Verdana" w:hAnsi="Verdana" w:cs="Verdana" w:eastAsia="Verdana"/>
                          <w:sz w:val="16"/>
                          <w:szCs w:val="16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spacing w:before="0"/>
                        <w:ind w:left="15" w:right="0" w:firstLine="0"/>
                        <w:jc w:val="center"/>
                        <w:rPr>
                          <w:rFonts w:ascii="Verdana" w:hAnsi="Verdana" w:cs="Verdana" w:eastAsia="Verdana"/>
                          <w:sz w:val="12"/>
                          <w:szCs w:val="12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12"/>
                          <w:szCs w:val="12"/>
                        </w:rPr>
                        <w:t>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26"/>
                          <w:w w:val="55"/>
                          <w:sz w:val="12"/>
                          <w:szCs w:val="12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12"/>
                          <w:szCs w:val="12"/>
                        </w:rPr>
                        <w:t>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27"/>
                          <w:w w:val="55"/>
                          <w:sz w:val="12"/>
                          <w:szCs w:val="12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12"/>
                          <w:szCs w:val="12"/>
                        </w:rPr>
                        <w:t></w:t>
                      </w:r>
                      <w:r>
                        <w:rPr>
                          <w:rFonts w:ascii="Verdana" w:hAnsi="Verdana" w:cs="Verdana" w:eastAsia="Verdana"/>
                          <w:sz w:val="12"/>
                          <w:szCs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9786;top:6679;width:862;height:202" type="#_x0000_t202" filled="false" stroked="false">
                <v:textbox inset="0,0,0,0">
                  <w:txbxContent>
                    <w:p>
                      <w:pPr>
                        <w:spacing w:before="39"/>
                        <w:ind w:left="174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Indice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056;top:6881;width:402;height:201" type="#_x0000_t202" filled="false" stroked="false">
                <v:textbox inset="0,0,0,0">
                  <w:txbxContent>
                    <w:p>
                      <w:pPr>
                        <w:spacing w:before="41"/>
                        <w:ind w:left="44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Dess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458;top:6881;width:402;height:201" type="#_x0000_t202" filled="false" stroked="false">
                <v:textbox inset="0,0,0,0">
                  <w:txbxContent>
                    <w:p>
                      <w:pPr>
                        <w:spacing w:before="45"/>
                        <w:ind w:left="91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D.P.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860;top:6881;width:401;height:201" type="#_x0000_t202" filled="false" stroked="false">
                <v:textbox inset="0,0,0,0">
                  <w:txbxContent>
                    <w:p>
                      <w:pPr>
                        <w:spacing w:line="240" w:lineRule="auto" w:before="4"/>
                        <w:rPr>
                          <w:rFonts w:ascii="Times New Roman" w:hAnsi="Times New Roman" w:cs="Times New Roman" w:eastAsia="Times New Roman"/>
                          <w:sz w:val="6"/>
                          <w:szCs w:val="6"/>
                        </w:rPr>
                      </w:pPr>
                    </w:p>
                    <w:p>
                      <w:pPr>
                        <w:spacing w:before="0"/>
                        <w:ind w:left="27" w:right="0" w:firstLine="0"/>
                        <w:jc w:val="left"/>
                        <w:rPr>
                          <w:rFonts w:ascii="Arial" w:hAnsi="Arial" w:cs="Arial" w:eastAsia="Arial"/>
                          <w:sz w:val="7"/>
                          <w:szCs w:val="7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7"/>
                        </w:rPr>
                        <w:t>16/06/2008</w:t>
                      </w:r>
                      <w:r>
                        <w:rPr>
                          <w:rFonts w:ascii="Arial"/>
                          <w:sz w:val="7"/>
                        </w:rPr>
                      </w:r>
                    </w:p>
                  </w:txbxContent>
                </v:textbox>
                <w10:wrap type="none"/>
              </v:shape>
              <v:shape style="position:absolute;left:6056;top:7081;width:402;height:201" type="#_x0000_t202" filled="false" stroked="false">
                <v:textbox inset="0,0,0,0">
                  <w:txbxContent>
                    <w:p>
                      <w:pPr>
                        <w:spacing w:before="58"/>
                        <w:ind w:left="44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pacing w:val="-1"/>
                          <w:sz w:val="10"/>
                        </w:rPr>
                        <w:t>Vérif</w:t>
                      </w:r>
                      <w:r>
                        <w:rPr>
                          <w:rFonts w:ascii="Arial" w:hAns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056;top:7282;width:402;height:202" type="#_x0000_t202" filled="false" stroked="false">
                <v:textbox inset="0,0,0,0">
                  <w:txbxContent>
                    <w:p>
                      <w:pPr>
                        <w:spacing w:before="27"/>
                        <w:ind w:left="47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Valid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6056;top:7483;width:402;height:201" type="#_x0000_t202" filled="false" stroked="false">
                <v:textbox inset="0,0,0,0">
                  <w:txbxContent>
                    <w:p>
                      <w:pPr>
                        <w:spacing w:before="23"/>
                        <w:ind w:left="46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Appr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9786;top:7483;width:862;height:201" type="#_x0000_t202" filled="false" stroked="false">
                <v:textbox inset="0,0,0,0">
                  <w:txbxContent>
                    <w:p>
                      <w:pPr>
                        <w:spacing w:before="58"/>
                        <w:ind w:left="273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Page 1/1</w:t>
                      </w:r>
                      <w:r>
                        <w:rPr>
                          <w:rFonts w:ascii="Arial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10647;top:7483;width:574;height:201" type="#_x0000_t202" filled="false" stroked="false">
                <v:textbox inset="0,0,0,0">
                  <w:txbxContent>
                    <w:p>
                      <w:pPr>
                        <w:spacing w:before="10"/>
                        <w:ind w:left="29" w:right="-1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"/>
                          <w:sz w:val="10"/>
                        </w:rPr>
                        <w:t>Format:</w:t>
                      </w:r>
                      <w:r>
                        <w:rPr>
                          <w:rFonts w:ascii="Arial"/>
                          <w:color w:val="231F20"/>
                          <w:spacing w:val="-9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9"/>
                          <w:position w:val="-1"/>
                          <w:sz w:val="16"/>
                        </w:rPr>
                        <w:t>A3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9;top:285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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851;top:281;width:1430;height:247" type="#_x0000_t202" filled="false" stroked="false">
                <v:textbox inset="0,0,0,0">
                  <w:txbxContent>
                    <w:p>
                      <w:pPr>
                        <w:tabs>
                          <w:tab w:pos="595" w:val="left" w:leader="none"/>
                          <w:tab w:pos="1159" w:val="left" w:leader="none"/>
                        </w:tabs>
                        <w:spacing w:line="247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0"/>
                          <w:sz w:val="24"/>
                          <w:szCs w:val="24"/>
                        </w:rPr>
                        <w:t></w:t>
                        <w:tab/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</w:t>
                        <w:tab/>
                        <w:t>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812;top:282;width:887;height:259" type="#_x0000_t202" filled="false" stroked="false">
                <v:textbox inset="0,0,0,0">
                  <w:txbxContent>
                    <w:p>
                      <w:pPr>
                        <w:tabs>
                          <w:tab w:pos="584" w:val="left" w:leader="none"/>
                        </w:tabs>
                        <w:spacing w:line="25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0"/>
                          <w:sz w:val="24"/>
                          <w:szCs w:val="24"/>
                        </w:rPr>
                        <w:t></w:t>
                        <w:tab/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70"/>
                          <w:w w:val="85"/>
                          <w:sz w:val="24"/>
                          <w:szCs w:val="24"/>
                        </w:rPr>
                        <w:t></w:t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25"/>
                          <w:w w:val="85"/>
                          <w:sz w:val="25"/>
                          <w:szCs w:val="25"/>
                        </w:rPr>
                        <w:t>1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164"/>
                          <w:w w:val="85"/>
                          <w:sz w:val="24"/>
                          <w:szCs w:val="24"/>
                        </w:rPr>
                        <w:t></w:t>
                      </w:r>
                      <w:r>
                        <w:rPr>
                          <w:rFonts w:ascii="Arial" w:hAnsi="Arial" w:cs="Arial" w:eastAsia="Arial"/>
                          <w:color w:val="231F20"/>
                          <w:w w:val="85"/>
                          <w:sz w:val="25"/>
                          <w:szCs w:val="25"/>
                        </w:rPr>
                        <w:t>8</w:t>
                      </w:r>
                      <w:r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80;top:1530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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79;top:3008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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80;top:3758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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4180;top:4656;width:824;height:253" type="#_x0000_t202" filled="false" stroked="false">
                <v:textbox inset="0,0,0,0">
                  <w:txbxContent>
                    <w:p>
                      <w:pPr>
                        <w:tabs>
                          <w:tab w:pos="540" w:val="left" w:leader="none"/>
                        </w:tabs>
                        <w:spacing w:line="25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0"/>
                          <w:sz w:val="24"/>
                          <w:szCs w:val="24"/>
                        </w:rPr>
                        <w:t></w:t>
                        <w:tab/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70"/>
                          <w:w w:val="55"/>
                          <w:position w:val="2"/>
                          <w:sz w:val="25"/>
                          <w:szCs w:val="25"/>
                        </w:rPr>
                        <w:t>2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-9"/>
                          <w:w w:val="55"/>
                          <w:sz w:val="24"/>
                          <w:szCs w:val="24"/>
                        </w:rPr>
                        <w:t></w:t>
                      </w:r>
                      <w:r>
                        <w:rPr>
                          <w:rFonts w:ascii="Arial" w:hAnsi="Arial" w:cs="Arial" w:eastAsia="Arial"/>
                          <w:color w:val="231F20"/>
                          <w:spacing w:val="-72"/>
                          <w:w w:val="55"/>
                          <w:position w:val="2"/>
                          <w:sz w:val="25"/>
                          <w:szCs w:val="25"/>
                        </w:rPr>
                        <w:t>3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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80;top:5153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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7037;top:4255;width:281;height:1120" type="#_x0000_t202" filled="false" stroked="false">
                <v:textbox inset="0,0,0,0">
                  <w:txbxContent>
                    <w:p>
                      <w:pPr>
                        <w:spacing w:line="249" w:lineRule="exact" w:before="0"/>
                        <w:ind w:left="1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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  <w:p>
                      <w:pPr>
                        <w:spacing w:before="15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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  <w:p>
                      <w:pPr>
                        <w:spacing w:line="285" w:lineRule="exact" w:before="144"/>
                        <w:ind w:left="1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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80;top:6610;width:275;height:875" type="#_x0000_t202" filled="false" stroked="false">
                <v:textbox inset="0,0,0,0">
                  <w:txbxContent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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</w:p>
                    <w:p>
                      <w:pPr>
                        <w:spacing w:line="285" w:lineRule="exact" w:before="0"/>
                        <w:ind w:left="4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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249;top:7240;width:2382;height:248" type="#_x0000_t202" filled="false" stroked="false">
                <v:textbox inset="0,0,0,0">
                  <w:txbxContent>
                    <w:p>
                      <w:pPr>
                        <w:tabs>
                          <w:tab w:pos="598" w:val="left" w:leader="none"/>
                          <w:tab w:pos="1244" w:val="left" w:leader="none"/>
                        </w:tabs>
                        <w:spacing w:line="248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0"/>
                          <w:sz w:val="24"/>
                          <w:szCs w:val="24"/>
                        </w:rPr>
                        <w:t></w:t>
                        <w:tab/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</w:t>
                        <w:tab/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65"/>
                          <w:position w:val="1"/>
                          <w:sz w:val="24"/>
                          <w:szCs w:val="24"/>
                        </w:rPr>
                        <w:t>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37"/>
                          <w:w w:val="65"/>
                          <w:position w:val="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65"/>
                          <w:sz w:val="24"/>
                          <w:szCs w:val="24"/>
                        </w:rPr>
                        <w:t>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spacing w:val="37"/>
                          <w:w w:val="65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Verdana" w:hAnsi="Verdana" w:cs="Verdana" w:eastAsia="Verdana"/>
                          <w:color w:val="231F20"/>
                          <w:w w:val="65"/>
                          <w:sz w:val="24"/>
                          <w:szCs w:val="24"/>
                        </w:rPr>
                        <w:t>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063;top:7244;width:27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cs="Verdana" w:eastAsia="Verdana"/>
                          <w:color w:val="231F20"/>
                          <w:w w:val="55"/>
                          <w:sz w:val="24"/>
                          <w:szCs w:val="24"/>
                        </w:rPr>
                        <w:t></w:t>
                      </w:r>
                      <w:r>
                        <w:rPr>
                          <w:rFonts w:ascii="Verdana" w:hAnsi="Verdana" w:cs="Verdana" w:eastAsia="Verdana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25"/>
          <w:pgSz w:w="16840" w:h="11910" w:orient="landscape"/>
          <w:pgMar w:footer="0" w:header="0" w:top="0" w:bottom="280" w:left="1000" w:right="242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572.401489pt;margin-top:560.343933pt;width:8.15pt;height:231.05pt;mso-position-horizontal-relative:page;mso-position-vertical-relative:page;z-index:4840" type="#_x0000_t202" filled="false" stroked="false">
            <v:textbox inset="0,0,0,0" style="layout-flow:vertical;mso-layout-flow-alt:bottom-to-top">
              <w:txbxContent>
                <w:p>
                  <w:pPr>
                    <w:spacing w:line="146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12"/>
                      <w:szCs w:val="12"/>
                    </w:rPr>
                  </w:pP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I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M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P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R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I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M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w w:val="99"/>
                      <w:sz w:val="12"/>
                      <w:szCs w:val="12"/>
                    </w:rPr>
                    <w:t>E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R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w w:val="99"/>
                      <w:sz w:val="12"/>
                      <w:szCs w:val="12"/>
                    </w:rPr>
                    <w:t>I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w w:val="99"/>
                      <w:sz w:val="12"/>
                      <w:szCs w:val="12"/>
                    </w:rPr>
                    <w:t>E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 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-11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N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6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A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T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I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N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6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A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9"/>
                      <w:sz w:val="12"/>
                      <w:szCs w:val="12"/>
                    </w:rPr>
                    <w:t>L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z w:val="12"/>
                      <w:szCs w:val="12"/>
                    </w:rPr>
                    <w:t> E   </w:t>
                  </w:r>
                  <w:r>
                    <w:rPr>
                      <w:rFonts w:ascii="Garamond" w:hAnsi="Garamond" w:cs="Garamond" w:eastAsia="Garamond"/>
                      <w:i/>
                      <w:color w:val="231F20"/>
                      <w:spacing w:val="-14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z w:val="12"/>
                      <w:szCs w:val="12"/>
                    </w:rPr>
                    <w:t>–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10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w w:val="87"/>
                      <w:sz w:val="12"/>
                      <w:szCs w:val="12"/>
                    </w:rPr>
                    <w:t>17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w w:val="87"/>
                      <w:sz w:val="12"/>
                      <w:szCs w:val="12"/>
                    </w:rPr>
                    <w:t>1191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10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z w:val="12"/>
                      <w:szCs w:val="12"/>
                    </w:rPr>
                    <w:t>–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10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w w:val="97"/>
                      <w:sz w:val="12"/>
                      <w:szCs w:val="12"/>
                    </w:rPr>
                    <w:t>D’après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w w:val="98"/>
                      <w:sz w:val="12"/>
                      <w:szCs w:val="12"/>
                    </w:rPr>
                    <w:t>documents</w:t>
                  </w:r>
                  <w:r>
                    <w:rPr>
                      <w:rFonts w:ascii="Lucida Sans" w:hAnsi="Lucida Sans" w:cs="Lucida Sans" w:eastAsia="Lucida Sans"/>
                      <w:color w:val="231F20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color w:val="231F20"/>
                      <w:w w:val="97"/>
                      <w:sz w:val="12"/>
                      <w:szCs w:val="12"/>
                    </w:rPr>
                    <w:t>fournis</w:t>
                  </w:r>
                  <w:r>
                    <w:rPr>
                      <w:rFonts w:ascii="Lucida Sans" w:hAnsi="Lucida Sans" w:cs="Lucida Sans" w:eastAsia="Lucida Sans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5706" w:val="left" w:leader="none"/>
        </w:tabs>
        <w:spacing w:line="200" w:lineRule="atLeast"/>
        <w:ind w:left="128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group style="width:168.55pt;height:189pt;mso-position-horizontal-relative:char;mso-position-vertical-relative:line" coordorigin="0,0" coordsize="3371,3780">
            <v:group style="position:absolute;left:4;top:4;width:3363;height:2" coordorigin="4,4" coordsize="3363,2">
              <v:shape style="position:absolute;left:4;top:4;width:3363;height:2" coordorigin="4,4" coordsize="3363,0" path="m4,4l3366,4e" filled="false" stroked="true" strokeweight=".398pt" strokecolor="#231f20">
                <v:path arrowok="t"/>
              </v:shape>
            </v:group>
            <v:group style="position:absolute;left:8;top:8;width:2;height:3764" coordorigin="8,8" coordsize="2,3764">
              <v:shape style="position:absolute;left:8;top:8;width:2;height:3764" coordorigin="8,8" coordsize="0,3764" path="m8,8l8,3772e" filled="false" stroked="true" strokeweight=".398006pt" strokecolor="#231f20">
                <v:path arrowok="t"/>
              </v:shape>
            </v:group>
            <v:group style="position:absolute;left:3362;top:8;width:2;height:3764" coordorigin="3362,8" coordsize="2,3764">
              <v:shape style="position:absolute;left:3362;top:8;width:2;height:3764" coordorigin="3362,8" coordsize="0,3764" path="m3362,8l3362,3772e" filled="false" stroked="true" strokeweight=".398167pt" strokecolor="#231f20">
                <v:path arrowok="t"/>
              </v:shape>
            </v:group>
            <v:group style="position:absolute;left:4;top:301;width:3363;height:2" coordorigin="4,301" coordsize="3363,2">
              <v:shape style="position:absolute;left:4;top:301;width:3363;height:2" coordorigin="4,301" coordsize="3363,0" path="m4,301l3366,301e" filled="false" stroked="true" strokeweight=".398pt" strokecolor="#231f20">
                <v:path arrowok="t"/>
              </v:shape>
            </v:group>
            <v:group style="position:absolute;left:4;top:3776;width:3363;height:2" coordorigin="4,3776" coordsize="3363,2">
              <v:shape style="position:absolute;left:4;top:3776;width:3363;height:2" coordorigin="4,3776" coordsize="3363,0" path="m4,3776l3366,3776e" filled="false" stroked="true" strokeweight=".398pt" strokecolor="#231f20">
                <v:path arrowok="t"/>
              </v:shape>
              <v:shape style="position:absolute;left:8;top:4;width:3355;height:297" type="#_x0000_t202" filled="false" stroked="false">
                <v:textbox inset="0,0,0,0">
                  <w:txbxContent>
                    <w:p>
                      <w:pPr>
                        <w:tabs>
                          <w:tab w:pos="1146" w:val="left" w:leader="none"/>
                        </w:tabs>
                        <w:spacing w:line="258" w:lineRule="exact" w:before="0"/>
                        <w:ind w:left="12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95"/>
                          <w:sz w:val="24"/>
                        </w:rPr>
                        <w:t>Numéro</w:t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Désignation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8;top:301;width:3355;height:3475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line="258" w:lineRule="exact" w:before="0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support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glissière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support</w:t>
                      </w:r>
                      <w:r>
                        <w:rPr>
                          <w:rFonts w:ascii="Times New Roman"/>
                          <w:color w:val="231F20"/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tambour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carter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réducteur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coulisseau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accroche</w:t>
                      </w:r>
                      <w:r>
                        <w:rPr>
                          <w:rFonts w:ascii="Times New Roman"/>
                          <w:color w:val="231F20"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vitre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tambour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câble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poulie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24"/>
                        </w:rPr>
                        <w:t>axe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serre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câble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tambour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serre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câble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coulisseau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ressort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9"/>
          <w:sz w:val="20"/>
        </w:rPr>
        <w:pict>
          <v:group style="width:149.65pt;height:174.55pt;mso-position-horizontal-relative:char;mso-position-vertical-relative:line" coordorigin="0,0" coordsize="2993,3491">
            <v:group style="position:absolute;left:4;top:4;width:2985;height:2" coordorigin="4,4" coordsize="2985,2">
              <v:shape style="position:absolute;left:4;top:4;width:2985;height:2" coordorigin="4,4" coordsize="2985,0" path="m4,4l2988,4e" filled="false" stroked="true" strokeweight=".398pt" strokecolor="#231f20">
                <v:path arrowok="t"/>
              </v:shape>
            </v:group>
            <v:group style="position:absolute;left:8;top:8;width:2;height:3475" coordorigin="8,8" coordsize="2,3475">
              <v:shape style="position:absolute;left:8;top:8;width:2;height:3475" coordorigin="8,8" coordsize="0,3475" path="m8,8l8,3483e" filled="false" stroked="true" strokeweight=".398103pt" strokecolor="#231f20">
                <v:path arrowok="t"/>
              </v:shape>
            </v:group>
            <v:group style="position:absolute;left:2984;top:8;width:2;height:3475" coordorigin="2984,8" coordsize="2,3475">
              <v:shape style="position:absolute;left:2984;top:8;width:2;height:3475" coordorigin="2984,8" coordsize="0,3475" path="m2984,8l2984,3483e" filled="false" stroked="true" strokeweight=".398112pt" strokecolor="#231f20">
                <v:path arrowok="t"/>
              </v:shape>
            </v:group>
            <v:group style="position:absolute;left:4;top:301;width:2985;height:2" coordorigin="4,301" coordsize="2985,2">
              <v:shape style="position:absolute;left:4;top:301;width:2985;height:2" coordorigin="4,301" coordsize="2985,0" path="m4,301l2988,301e" filled="false" stroked="true" strokeweight=".398pt" strokecolor="#231f20">
                <v:path arrowok="t"/>
              </v:shape>
            </v:group>
            <v:group style="position:absolute;left:4;top:3487;width:2985;height:2" coordorigin="4,3487" coordsize="2985,2">
              <v:shape style="position:absolute;left:4;top:3487;width:2985;height:2" coordorigin="4,3487" coordsize="2985,0" path="m4,3487l2988,3487e" filled="false" stroked="true" strokeweight=".398pt" strokecolor="#231f20">
                <v:path arrowok="t"/>
              </v:shape>
              <v:shape style="position:absolute;left:8;top:4;width:2977;height:297" type="#_x0000_t202" filled="false" stroked="false">
                <v:textbox inset="0,0,0,0">
                  <w:txbxContent>
                    <w:p>
                      <w:pPr>
                        <w:tabs>
                          <w:tab w:pos="1146" w:val="left" w:leader="none"/>
                        </w:tabs>
                        <w:spacing w:line="258" w:lineRule="exact" w:before="0"/>
                        <w:ind w:left="12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95"/>
                          <w:sz w:val="24"/>
                        </w:rPr>
                        <w:t>Numéro</w:t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Désignation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8;top:301;width:2977;height:318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line="258" w:lineRule="exact" w:before="0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support</w:t>
                      </w:r>
                      <w:r>
                        <w:rPr>
                          <w:rFonts w:ascii="Times New Roman"/>
                          <w:color w:val="231F20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rotor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z w:val="24"/>
                          <w:szCs w:val="24"/>
                        </w:rPr>
                        <w:t>vis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-17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z w:val="24"/>
                          <w:szCs w:val="24"/>
                        </w:rPr>
                        <w:t>d’assemblage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24"/>
                        </w:rPr>
                        <w:t>axe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réducteur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z w:val="24"/>
                          <w:szCs w:val="24"/>
                        </w:rPr>
                        <w:t>vis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-17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z w:val="24"/>
                          <w:szCs w:val="24"/>
                        </w:rPr>
                        <w:t>d’assemblage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écrou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soudé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M5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carter</w:t>
                      </w:r>
                      <w:r>
                        <w:rPr>
                          <w:rFonts w:ascii="Times New Roman"/>
                          <w:color w:val="231F20"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moteur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vitre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attache</w:t>
                      </w:r>
                      <w:r>
                        <w:rPr>
                          <w:rFonts w:ascii="Times New Roman"/>
                          <w:color w:val="231F20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vitre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vis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rondelle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tôle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24"/>
                        </w:rPr>
                        <w:t>butée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24"/>
                        </w:rPr>
                        <w:t>caoutchouc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1147" w:val="left" w:leader="none"/>
                        </w:tabs>
                        <w:spacing w:before="13"/>
                        <w:ind w:left="1146" w:right="0" w:hanging="1023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cannelures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/>
          <w:position w:val="29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10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0.75pt;height:168.65pt;mso-position-horizontal-relative:char;mso-position-vertical-relative:line" coordorigin="0,0" coordsize="7815,3373">
            <v:shape style="position:absolute;left:104;top:0;width:7710;height:3372" type="#_x0000_t75" stroked="false">
              <v:imagedata r:id="rId28" o:title=""/>
            </v:shape>
            <v:group style="position:absolute;left:1848;top:1335;width:935;height:363" coordorigin="1848,1335" coordsize="935,363">
              <v:shape style="position:absolute;left:1848;top:1335;width:935;height:363" coordorigin="1848,1335" coordsize="935,363" path="m2783,1335l1848,1335,1848,1697,2783,1697,2783,1335xe" filled="true" fillcolor="#ffffff" stroked="false">
                <v:path arrowok="t"/>
                <v:fill type="solid"/>
              </v:shape>
            </v:group>
            <v:group style="position:absolute;left:3178;top:1138;width:882;height:530" coordorigin="3178,1138" coordsize="882,530">
              <v:shape style="position:absolute;left:3178;top:1138;width:882;height:530" coordorigin="3178,1138" coordsize="882,530" path="m4060,1138l3178,1138,3178,1667,4060,1667,4060,1138xe" filled="true" fillcolor="#ffffff" stroked="false">
                <v:path arrowok="t"/>
                <v:fill type="solid"/>
              </v:shape>
            </v:group>
            <v:group style="position:absolute;left:3022;top:2156;width:1536;height:761" coordorigin="3022,2156" coordsize="1536,761">
              <v:shape style="position:absolute;left:3022;top:2156;width:1536;height:761" coordorigin="3022,2156" coordsize="1536,761" path="m4557,2156l3022,2156,3022,2917,4557,2917,4557,2156xe" filled="true" fillcolor="#ffffff" stroked="false">
                <v:path arrowok="t"/>
                <v:fill type="solid"/>
              </v:shape>
            </v:group>
            <v:group style="position:absolute;left:0;top:2162;width:1286;height:409" coordorigin="0,2162" coordsize="1286,409">
              <v:shape style="position:absolute;left:0;top:2162;width:1286;height:409" coordorigin="0,2162" coordsize="1286,409" path="m1286,2162l0,2162,0,2570,1286,2570,1286,2162xe" filled="true" fillcolor="#ffffff" stroked="false">
                <v:path arrowok="t"/>
                <v:fill type="solid"/>
              </v:shape>
              <v:shape style="position:absolute;left:3178;top:1138;width:882;height:530" type="#_x0000_t202" filled="true" fillcolor="#ffffff" stroked="true" strokeweight=".398pt" strokecolor="#231f20">
                <v:textbox inset="0,0,0,0">
                  <w:txbxContent>
                    <w:p>
                      <w:pPr>
                        <w:spacing w:line="253" w:lineRule="auto" w:before="11"/>
                        <w:ind w:left="59" w:right="57" w:firstLine="95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Moteur électrique</w:t>
                      </w:r>
                      <w:r>
                        <w:rPr>
                          <w:rFonts w:ascii="Times New Roman" w:hAnsi="Times New Roman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1848;top:1335;width:935;height:363" type="#_x0000_t202" filled="true" fillcolor="#ffffff" stroked="true" strokeweight=".398pt" strokecolor="#231f20">
                <v:textbox inset="0,0,0,0">
                  <w:txbxContent>
                    <w:p>
                      <w:pPr>
                        <w:spacing w:before="63"/>
                        <w:ind w:left="9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4"/>
                          <w:sz w:val="19"/>
                        </w:rPr>
                        <w:t>Vis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9"/>
                        </w:rPr>
                        <w:t>filet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0;top:2162;width:1286;height:409" type="#_x0000_t202" filled="true" fillcolor="#ffffff" stroked="true" strokeweight=".398pt" strokecolor="#231f20">
                <v:textbox inset="0,0,0,0">
                  <w:txbxContent>
                    <w:p>
                      <w:pPr>
                        <w:spacing w:before="86"/>
                        <w:ind w:left="9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9"/>
                        </w:rPr>
                        <w:t>Roue 53 dents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3022;top:2156;width:1536;height:761" type="#_x0000_t202" filled="true" fillcolor="#ffffff" stroked="true" strokeweight=".398pt" strokecolor="#231f20">
                <v:textbox inset="0,0,0,0">
                  <w:txbxContent>
                    <w:p>
                      <w:pPr>
                        <w:spacing w:line="253" w:lineRule="auto" w:before="11"/>
                        <w:ind w:left="59" w:right="57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Carte électronique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9"/>
                        </w:rPr>
                        <w:t>avec</w:t>
                      </w: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 circuit de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2"/>
                          <w:sz w:val="1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puissance</w:t>
                      </w:r>
                      <w:r>
                        <w:rPr>
                          <w:rFonts w:ascii="Times New Roman" w:hAnsi="Times New Roman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59"/>
        <w:ind w:left="323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19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Eclaté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du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moto-réducteur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tabs>
          <w:tab w:pos="1054" w:val="left" w:leader="none"/>
        </w:tabs>
        <w:spacing w:line="240" w:lineRule="auto"/>
        <w:ind w:left="233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</w:rPr>
        <w:t>VI.2</w:t>
        <w:tab/>
      </w:r>
      <w:r>
        <w:rPr>
          <w:rFonts w:ascii="Times New Roman" w:hAnsi="Times New Roman" w:cs="Times New Roman" w:eastAsia="Times New Roman"/>
          <w:color w:val="231F20"/>
          <w:spacing w:val="-1"/>
        </w:rPr>
        <w:t>Palette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d’éléments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pour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23"/>
        </w:rPr>
        <w:t> </w:t>
      </w:r>
      <w:r>
        <w:rPr>
          <w:rFonts w:ascii="Times New Roman" w:hAnsi="Times New Roman" w:cs="Times New Roman" w:eastAsia="Times New Roman"/>
          <w:color w:val="231F20"/>
        </w:rPr>
        <w:t>modélisation</w:t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11"/>
          <w:szCs w:val="11"/>
        </w:rPr>
      </w:pPr>
    </w:p>
    <w:p>
      <w:pPr>
        <w:spacing w:line="200" w:lineRule="atLeast"/>
        <w:ind w:left="177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8pt;height:173pt;mso-position-horizontal-relative:char;mso-position-vertical-relative:line" coordorigin="0,0" coordsize="6560,3460">
            <v:shape style="position:absolute;left:0;top:0;width:6560;height:1712" type="#_x0000_t75" stroked="false">
              <v:imagedata r:id="rId29" o:title=""/>
            </v:shape>
            <v:shape style="position:absolute;left:776;top:1732;width:5008;height:1728" type="#_x0000_t75" stroked="false">
              <v:imagedata r:id="rId30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before="59"/>
        <w:ind w:left="780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sz w:val="24"/>
          <w:szCs w:val="24"/>
        </w:rPr>
        <w:t>Figure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20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  <w:sz w:val="24"/>
          <w:szCs w:val="24"/>
        </w:rPr>
        <w:t>Palette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constituants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ou</w:t>
      </w:r>
      <w:r>
        <w:rPr>
          <w:rFonts w:ascii="Times New Roman" w:hAnsi="Times New Roman" w:cs="Times New Roman" w:eastAsia="Times New Roman"/>
          <w:color w:val="231F20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fonctions</w:t>
      </w:r>
      <w:r>
        <w:rPr>
          <w:rFonts w:ascii="Times New Roman" w:hAnsi="Times New Roman" w:cs="Times New Roman" w:eastAsia="Times New Roman"/>
          <w:color w:val="231F20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sz w:val="24"/>
          <w:szCs w:val="24"/>
        </w:rPr>
        <w:t>standards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3"/>
        <w:spacing w:line="622" w:lineRule="auto"/>
        <w:ind w:left="4809" w:right="3968" w:hanging="60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FIN</w:t>
      </w:r>
      <w:r>
        <w:rPr>
          <w:rFonts w:ascii="Times New Roman"/>
          <w:color w:val="231F20"/>
          <w:w w:val="99"/>
        </w:rPr>
        <w:t> </w:t>
      </w:r>
      <w:r>
        <w:rPr>
          <w:rFonts w:ascii="Times New Roman"/>
          <w:color w:val="231F20"/>
          <w:w w:val="95"/>
        </w:rPr>
        <w:t>16</w:t>
      </w:r>
      <w:r>
        <w:rPr>
          <w:rFonts w:ascii="Gill Sans MT"/>
          <w:b w:val="0"/>
          <w:i/>
          <w:color w:val="231F20"/>
          <w:w w:val="95"/>
        </w:rPr>
        <w:t>/</w:t>
      </w:r>
      <w:r>
        <w:rPr>
          <w:rFonts w:ascii="Times New Roman"/>
          <w:color w:val="231F20"/>
          <w:w w:val="95"/>
        </w:rPr>
        <w:t>16</w:t>
      </w:r>
      <w:r>
        <w:rPr>
          <w:rFonts w:ascii="Times New Roman"/>
          <w:b w:val="0"/>
        </w:rPr>
      </w:r>
    </w:p>
    <w:p>
      <w:pPr>
        <w:spacing w:after="0" w:line="622" w:lineRule="auto"/>
        <w:jc w:val="center"/>
        <w:rPr>
          <w:rFonts w:ascii="Times New Roman" w:hAnsi="Times New Roman" w:cs="Times New Roman" w:eastAsia="Times New Roman"/>
        </w:rPr>
        <w:sectPr>
          <w:footerReference w:type="default" r:id="rId27"/>
          <w:pgSz w:w="11910" w:h="16840"/>
          <w:pgMar w:footer="0" w:header="0" w:top="1040" w:bottom="0" w:left="900" w:right="16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tabs>
          <w:tab w:pos="6174" w:val="left" w:leader="none"/>
        </w:tabs>
        <w:spacing w:before="71"/>
        <w:ind w:left="209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-.500026pt;margin-top:-8.353684pt;width:596.050pt;height:327.7pt;mso-position-horizontal-relative:page;mso-position-vertical-relative:paragraph;z-index:-115408" coordorigin="-10,-167" coordsize="11921,6554">
            <v:group style="position:absolute;left:15;top:2678;width:11829;height:2" coordorigin="15,2678" coordsize="11829,2">
              <v:shape style="position:absolute;left:15;top:2678;width:11829;height:2" coordorigin="15,2678" coordsize="11829,0" path="m15,2678l11843,2678e" filled="false" stroked="true" strokeweight="1.5pt" strokecolor="#231f20">
                <v:path arrowok="t"/>
                <v:stroke dashstyle="longDash"/>
              </v:shape>
            </v:group>
            <v:group style="position:absolute;left:1979;top:-157;width:2;height:6520" coordorigin="1979,-157" coordsize="2,6520">
              <v:shape style="position:absolute;left:1979;top:-157;width:2;height:6520" coordorigin="1979,-157" coordsize="0,6520" path="m1979,-157l1979,6363e" filled="false" stroked="true" strokeweight="1pt" strokecolor="#231f20">
                <v:path arrowok="t"/>
              </v:shape>
            </v:group>
            <v:group style="position:absolute;left:11444;top:3067;width:2;height:6" coordorigin="11444,3067" coordsize="2,6">
              <v:shape style="position:absolute;left:11444;top:3067;width:2;height:6" coordorigin="11444,3067" coordsize="0,6" path="m11444,3067l11444,3073e" filled="false" stroked="true" strokeweight=".3pt" strokecolor="#231f20">
                <v:path arrowok="t"/>
              </v:shape>
            </v:group>
            <v:group style="position:absolute;left:2092;top:3070;width:7406;height:2" coordorigin="2092,3070" coordsize="7406,2">
              <v:shape style="position:absolute;left:2092;top:3070;width:7406;height:2" coordorigin="2092,3070" coordsize="7406,0" path="m2092,3070l9498,3070e" filled="false" stroked="true" strokeweight=".3pt" strokecolor="#231f20">
                <v:path arrowok="t"/>
              </v:shape>
            </v:group>
            <v:group style="position:absolute;left:11444;top:3412;width:2;height:6" coordorigin="11444,3412" coordsize="2,6">
              <v:shape style="position:absolute;left:11444;top:3412;width:2;height:6" coordorigin="11444,3412" coordsize="0,6" path="m11444,3412l11444,3418e" filled="false" stroked="true" strokeweight=".3pt" strokecolor="#231f20">
                <v:path arrowok="t"/>
              </v:shape>
            </v:group>
            <v:group style="position:absolute;left:11444;top:3757;width:2;height:6" coordorigin="11444,3757" coordsize="2,6">
              <v:shape style="position:absolute;left:11444;top:3757;width:2;height:6" coordorigin="11444,3757" coordsize="0,6" path="m11444,3757l11444,3763e" filled="false" stroked="true" strokeweight=".3pt" strokecolor="#231f20">
                <v:path arrowok="t"/>
              </v:shape>
            </v:group>
            <v:group style="position:absolute;left:11444;top:4102;width:2;height:6" coordorigin="11444,4102" coordsize="2,6">
              <v:shape style="position:absolute;left:11444;top:4102;width:2;height:6" coordorigin="11444,4102" coordsize="0,6" path="m11444,4102l11444,4108e" filled="false" stroked="true" strokeweight=".3pt" strokecolor="#231f20">
                <v:path arrowok="t"/>
              </v:shape>
            </v:group>
            <v:group style="position:absolute;left:2092;top:4105;width:7406;height:2" coordorigin="2092,4105" coordsize="7406,2">
              <v:shape style="position:absolute;left:2092;top:4105;width:7406;height:2" coordorigin="2092,4105" coordsize="7406,0" path="m2092,4105l9498,4105e" filled="false" stroked="true" strokeweight=".3pt" strokecolor="#231f20">
                <v:path arrowok="t"/>
              </v:shape>
            </v:group>
            <v:group style="position:absolute;left:2090;top:4340;width:9794;height:2" coordorigin="2090,4340" coordsize="9794,2">
              <v:shape style="position:absolute;left:2090;top:4340;width:9794;height:2" coordorigin="2090,4340" coordsize="9794,0" path="m2090,4340l11883,4340e" filled="false" stroked="true" strokeweight=".5pt" strokecolor="#231f20">
                <v:path arrowok="t"/>
              </v:shape>
            </v:group>
            <v:group style="position:absolute;left:0;top:6376;width:11901;height:2" coordorigin="0,6376" coordsize="11901,2">
              <v:shape style="position:absolute;left:0;top:6376;width:11901;height:2" coordorigin="0,6376" coordsize="11901,0" path="m0,6376l11900,6376e" filled="false" stroked="true" strokeweight="1pt" strokecolor="#231f20">
                <v:path arrowok="t"/>
              </v:shape>
            </v:group>
            <v:group style="position:absolute;left:3019;top:4730;width:562;height:562" coordorigin="3019,4730" coordsize="562,562">
              <v:shape style="position:absolute;left:3019;top:4730;width:562;height:562" coordorigin="3019,4730" coordsize="562,562" path="m3019,5291l3580,4730e" filled="false" stroked="true" strokeweight=".5pt" strokecolor="#231f20">
                <v:path arrowok="t"/>
              </v:shape>
            </v:group>
            <v:group style="position:absolute;left:9703;top:2687;width:2;height:1656" coordorigin="9703,2687" coordsize="2,1656">
              <v:shape style="position:absolute;left:9703;top:2687;width:2;height:1656" coordorigin="9703,2687" coordsize="0,1656" path="m9703,2687l9703,4343e" filled="false" stroked="true" strokeweight=".5pt" strokecolor="#231f20">
                <v:path arrowok="t"/>
              </v:shape>
            </v:group>
            <v:group style="position:absolute;left:0;top:2682;width:2;height:2" coordorigin="0,2682" coordsize="2,2">
              <v:shape style="position:absolute;left:0;top:2682;width:2;height:2" coordorigin="0,2682" coordsize="0,0" path="m0,2682l0,2682e" filled="false" stroked="true" strokeweight="1pt" strokecolor="#231f20">
                <v:path arrowok="t"/>
              </v:shape>
            </v:group>
            <w10:wrap type="none"/>
          </v:group>
        </w:pict>
      </w:r>
      <w:r>
        <w:rPr>
          <w:rFonts w:ascii="Calibri" w:hAnsi="Calibri"/>
          <w:color w:val="231F20"/>
          <w:w w:val="110"/>
          <w:sz w:val="20"/>
        </w:rPr>
        <w:t>Académie </w:t>
      </w:r>
      <w:r>
        <w:rPr>
          <w:rFonts w:ascii="Calibri" w:hAnsi="Calibri"/>
          <w:color w:val="231F20"/>
          <w:spacing w:val="8"/>
          <w:w w:val="110"/>
          <w:sz w:val="20"/>
        </w:rPr>
        <w:t> </w:t>
      </w:r>
      <w:r>
        <w:rPr>
          <w:rFonts w:ascii="Calibri" w:hAnsi="Calibri"/>
          <w:color w:val="231F20"/>
          <w:w w:val="110"/>
          <w:sz w:val="20"/>
        </w:rPr>
        <w:t>:</w:t>
        <w:tab/>
        <w:t>Session</w:t>
      </w:r>
      <w:r>
        <w:rPr>
          <w:rFonts w:ascii="Calibri" w:hAnsi="Calibri"/>
          <w:color w:val="231F20"/>
          <w:spacing w:val="13"/>
          <w:w w:val="110"/>
          <w:sz w:val="20"/>
        </w:rPr>
        <w:t> </w:t>
      </w:r>
      <w:r>
        <w:rPr>
          <w:rFonts w:ascii="Calibri" w:hAnsi="Calibri"/>
          <w:color w:val="231F20"/>
          <w:w w:val="110"/>
          <w:sz w:val="20"/>
        </w:rPr>
        <w:t>:  </w:t>
      </w:r>
      <w:r>
        <w:rPr>
          <w:rFonts w:ascii="Calibri" w:hAnsi="Calibri"/>
          <w:color w:val="231F20"/>
          <w:spacing w:val="41"/>
          <w:w w:val="110"/>
          <w:sz w:val="20"/>
        </w:rPr>
        <w:t> </w:t>
      </w:r>
      <w:r>
        <w:rPr>
          <w:rFonts w:ascii="Times New Roman" w:hAnsi="Times New Roman"/>
          <w:b/>
          <w:color w:val="231F20"/>
          <w:w w:val="110"/>
          <w:sz w:val="22"/>
        </w:rPr>
        <w:t>2017</w:t>
      </w:r>
      <w:r>
        <w:rPr>
          <w:rFonts w:ascii="Times New Roman" w:hAnsi="Times New Roman"/>
          <w:sz w:val="22"/>
        </w:rPr>
      </w:r>
    </w:p>
    <w:p>
      <w:pPr>
        <w:spacing w:line="20" w:lineRule="atLeast"/>
        <w:ind w:left="208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05pt;height:.3pt;mso-position-horizontal-relative:char;mso-position-vertical-relative:line" coordorigin="0,0" coordsize="9361,6">
            <v:group style="position:absolute;left:3;top:3;width:9355;height:2" coordorigin="3,3" coordsize="9355,2">
              <v:shape style="position:absolute;left:3;top:3;width:9355;height:2" coordorigin="3,3" coordsize="9355,0" path="m3,3l9357,3e" filled="false" stroked="true" strokeweight=".3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4615" w:val="left" w:leader="none"/>
          <w:tab w:pos="8829" w:val="left" w:leader="none"/>
        </w:tabs>
        <w:spacing w:before="93"/>
        <w:ind w:left="209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Calibri" w:hAnsi="Calibri"/>
          <w:color w:val="231F20"/>
          <w:w w:val="105"/>
          <w:sz w:val="20"/>
        </w:rPr>
        <w:t>Examen </w:t>
      </w:r>
      <w:r>
        <w:rPr>
          <w:rFonts w:ascii="Calibri" w:hAnsi="Calibri"/>
          <w:color w:val="231F20"/>
          <w:spacing w:val="28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ou </w:t>
      </w:r>
      <w:r>
        <w:rPr>
          <w:rFonts w:ascii="Calibri" w:hAnsi="Calibri"/>
          <w:color w:val="231F20"/>
          <w:spacing w:val="29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Concours </w:t>
      </w:r>
      <w:r>
        <w:rPr>
          <w:rFonts w:ascii="Calibri" w:hAnsi="Calibri"/>
          <w:color w:val="231F20"/>
          <w:spacing w:val="28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:</w:t>
        <w:tab/>
      </w:r>
      <w:r>
        <w:rPr>
          <w:rFonts w:ascii="Times New Roman" w:hAnsi="Times New Roman"/>
          <w:b/>
          <w:color w:val="231F20"/>
          <w:spacing w:val="-1"/>
          <w:sz w:val="18"/>
        </w:rPr>
        <w:t>Concours</w:t>
      </w:r>
      <w:r>
        <w:rPr>
          <w:rFonts w:ascii="Times New Roman" w:hAnsi="Times New Roman"/>
          <w:b/>
          <w:color w:val="231F20"/>
          <w:spacing w:val="-6"/>
          <w:sz w:val="18"/>
        </w:rPr>
        <w:t> </w:t>
      </w:r>
      <w:r>
        <w:rPr>
          <w:rFonts w:ascii="Times New Roman" w:hAnsi="Times New Roman"/>
          <w:b/>
          <w:color w:val="231F20"/>
          <w:spacing w:val="-1"/>
          <w:sz w:val="18"/>
        </w:rPr>
        <w:t>Communs</w:t>
      </w:r>
      <w:r>
        <w:rPr>
          <w:rFonts w:ascii="Times New Roman" w:hAnsi="Times New Roman"/>
          <w:b/>
          <w:color w:val="231F20"/>
          <w:spacing w:val="-6"/>
          <w:sz w:val="18"/>
        </w:rPr>
        <w:t> </w:t>
      </w:r>
      <w:r>
        <w:rPr>
          <w:rFonts w:ascii="Times New Roman" w:hAnsi="Times New Roman"/>
          <w:b/>
          <w:color w:val="231F20"/>
          <w:sz w:val="18"/>
        </w:rPr>
        <w:t>Polytechniques</w:t>
        <w:tab/>
      </w:r>
      <w:r>
        <w:rPr>
          <w:rFonts w:ascii="Calibri" w:hAnsi="Calibri"/>
          <w:color w:val="231F20"/>
          <w:w w:val="105"/>
          <w:sz w:val="20"/>
        </w:rPr>
        <w:t>Série*</w:t>
      </w:r>
      <w:r>
        <w:rPr>
          <w:rFonts w:ascii="Calibri" w:hAnsi="Calibri"/>
          <w:color w:val="231F20"/>
          <w:spacing w:val="25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:  </w:t>
      </w:r>
      <w:r>
        <w:rPr>
          <w:rFonts w:ascii="Calibri" w:hAnsi="Calibri"/>
          <w:color w:val="231F20"/>
          <w:spacing w:val="2"/>
          <w:w w:val="105"/>
          <w:sz w:val="20"/>
        </w:rPr>
        <w:t> </w:t>
      </w:r>
      <w:r>
        <w:rPr>
          <w:rFonts w:ascii="Times New Roman" w:hAnsi="Times New Roman"/>
          <w:b/>
          <w:color w:val="231F20"/>
          <w:w w:val="105"/>
          <w:sz w:val="18"/>
        </w:rPr>
        <w:t>PSI</w:t>
      </w:r>
      <w:r>
        <w:rPr>
          <w:rFonts w:ascii="Times New Roman" w:hAnsi="Times New Roman"/>
          <w:sz w:val="18"/>
        </w:rPr>
      </w:r>
    </w:p>
    <w:p>
      <w:pPr>
        <w:spacing w:line="20" w:lineRule="atLeast"/>
        <w:ind w:left="208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05pt;height:.3pt;mso-position-horizontal-relative:char;mso-position-vertical-relative:line" coordorigin="0,0" coordsize="9361,6">
            <v:group style="position:absolute;left:3;top:3;width:9355;height:2" coordorigin="3,3" coordsize="9355,2">
              <v:shape style="position:absolute;left:3;top:3;width:9355;height:2" coordorigin="3,3" coordsize="9355,0" path="m3,3l9357,3e" filled="false" stroked="true" strokeweight=".3pt" strokecolor="#231f2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8028" w:val="left" w:leader="none"/>
        </w:tabs>
        <w:spacing w:before="93"/>
        <w:ind w:left="2092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Spécialité/option </w:t>
      </w:r>
      <w:r>
        <w:rPr>
          <w:rFonts w:ascii="Calibri" w:hAnsi="Calibri" w:cs="Calibri" w:eastAsia="Calibri"/>
          <w:color w:val="231F20"/>
          <w:spacing w:val="7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:</w:t>
        <w:tab/>
        <w:t>Repère</w:t>
      </w:r>
      <w:r>
        <w:rPr>
          <w:rFonts w:ascii="Calibri" w:hAnsi="Calibri" w:cs="Calibri" w:eastAsia="Calibri"/>
          <w:color w:val="231F20"/>
          <w:spacing w:val="25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de</w:t>
      </w:r>
      <w:r>
        <w:rPr>
          <w:rFonts w:ascii="Calibri" w:hAnsi="Calibri" w:cs="Calibri" w:eastAsia="Calibri"/>
          <w:color w:val="231F20"/>
          <w:spacing w:val="25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l’épreuve</w:t>
      </w:r>
      <w:r>
        <w:rPr>
          <w:rFonts w:ascii="Calibri" w:hAnsi="Calibri" w:cs="Calibri" w:eastAsia="Calibri"/>
          <w:color w:val="231F20"/>
          <w:spacing w:val="25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: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0" w:lineRule="atLeast"/>
        <w:ind w:left="2089" w:right="0" w:firstLine="0"/>
        <w:rPr>
          <w:rFonts w:ascii="Calibri" w:hAnsi="Calibri" w:cs="Calibri" w:eastAsia="Calibri"/>
          <w:sz w:val="2"/>
          <w:szCs w:val="2"/>
        </w:rPr>
      </w:pPr>
      <w:r>
        <w:rPr>
          <w:rFonts w:ascii="Calibri" w:hAnsi="Calibri" w:cs="Calibri" w:eastAsia="Calibri"/>
          <w:sz w:val="2"/>
          <w:szCs w:val="2"/>
        </w:rPr>
        <w:pict>
          <v:group style="width:468.05pt;height:.3pt;mso-position-horizontal-relative:char;mso-position-vertical-relative:line" coordorigin="0,0" coordsize="9361,6">
            <v:group style="position:absolute;left:3;top:3;width:9355;height:2" coordorigin="3,3" coordsize="9355,2">
              <v:shape style="position:absolute;left:3;top:3;width:9355;height:2" coordorigin="3,3" coordsize="9355,0" path="m3,3l9357,3e" filled="false" stroked="true" strokeweight=".3pt" strokecolor="#231f2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"/>
          <w:szCs w:val="2"/>
        </w:rPr>
      </w:r>
    </w:p>
    <w:p>
      <w:pPr>
        <w:tabs>
          <w:tab w:pos="4704" w:val="left" w:leader="none"/>
          <w:tab w:pos="11446" w:val="left" w:leader="none"/>
        </w:tabs>
        <w:spacing w:line="350" w:lineRule="atLeast" w:before="0"/>
        <w:ind w:left="2092" w:right="456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pict>
          <v:group style="position:absolute;margin-left:104.47110pt;margin-top:34.694340pt;width:468.05pt;height:28.4pt;mso-position-horizontal-relative:page;mso-position-vertical-relative:paragraph;z-index:-115384" coordorigin="2089,694" coordsize="9361,568">
            <v:group style="position:absolute;left:2092;top:697;width:9355;height:2" coordorigin="2092,697" coordsize="9355,2">
              <v:shape style="position:absolute;left:2092;top:697;width:9355;height:2" coordorigin="2092,697" coordsize="9355,0" path="m2092,697l11447,697e" filled="false" stroked="true" strokeweight=".3pt" strokecolor="#231f20">
                <v:path arrowok="t"/>
              </v:shape>
            </v:group>
            <v:group style="position:absolute;left:9156;top:756;width:2258;height:501" coordorigin="9156,756" coordsize="2258,501">
              <v:shape style="position:absolute;left:9156;top:756;width:2258;height:501" coordorigin="9156,756" coordsize="2258,501" path="m9156,1257l11414,1257,11414,756,9156,756,9156,1257xe" filled="false" stroked="true" strokeweight=".5pt" strokecolor="#231f2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5.804029pt;margin-top:6.153835pt;width:10pt;height:70.45pt;mso-position-horizontal-relative:page;mso-position-vertical-relative:paragraph;z-index:5248" type="#_x0000_t202" filled="false" stroked="false">
            <v:textbox inset="0,0,0,0" style="layout-flow:vertical;mso-layout-flow-alt:bottom-to-top">
              <w:txbxContent>
                <w:p>
                  <w:pPr>
                    <w:spacing w:line="181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b/>
                      <w:color w:val="231F20"/>
                      <w:w w:val="101"/>
                      <w:sz w:val="16"/>
                    </w:rPr>
                    <w:t>DANS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pacing w:val="-9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92"/>
                      <w:sz w:val="16"/>
                    </w:rPr>
                    <w:t>CE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pacing w:val="-9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95"/>
                      <w:sz w:val="16"/>
                    </w:rPr>
                    <w:t>CADRE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31F20"/>
          <w:w w:val="114"/>
          <w:sz w:val="20"/>
        </w:rPr>
      </w:r>
      <w:r>
        <w:rPr>
          <w:rFonts w:ascii="Calibri" w:hAnsi="Calibri"/>
          <w:color w:val="231F20"/>
          <w:w w:val="105"/>
          <w:sz w:val="20"/>
          <w:u w:val="single" w:color="231F20"/>
        </w:rPr>
        <w:t>Épreuve/sous-épreuve   </w:t>
      </w:r>
      <w:r>
        <w:rPr>
          <w:rFonts w:ascii="Calibri" w:hAnsi="Calibri"/>
          <w:color w:val="231F20"/>
          <w:spacing w:val="30"/>
          <w:w w:val="105"/>
          <w:sz w:val="20"/>
          <w:u w:val="single" w:color="231F20"/>
        </w:rPr>
        <w:t> </w:t>
      </w:r>
      <w:r>
        <w:rPr>
          <w:rFonts w:ascii="Calibri" w:hAnsi="Calibri"/>
          <w:color w:val="231F20"/>
          <w:w w:val="105"/>
          <w:sz w:val="20"/>
          <w:u w:val="single" w:color="231F20"/>
        </w:rPr>
        <w:t>:</w:t>
        <w:tab/>
      </w:r>
      <w:r>
        <w:rPr>
          <w:rFonts w:ascii="Times New Roman" w:hAnsi="Times New Roman"/>
          <w:b/>
          <w:color w:val="231F20"/>
          <w:spacing w:val="-1"/>
          <w:sz w:val="18"/>
          <w:u w:val="single" w:color="231F20"/>
        </w:rPr>
        <w:t>Sciences</w:t>
      </w:r>
      <w:r>
        <w:rPr>
          <w:rFonts w:ascii="Times New Roman" w:hAnsi="Times New Roman"/>
          <w:b/>
          <w:color w:val="231F20"/>
          <w:spacing w:val="-16"/>
          <w:sz w:val="18"/>
          <w:u w:val="single" w:color="231F20"/>
        </w:rPr>
        <w:t> </w:t>
      </w:r>
      <w:r>
        <w:rPr>
          <w:rFonts w:ascii="Times New Roman" w:hAnsi="Times New Roman"/>
          <w:b/>
          <w:color w:val="231F20"/>
          <w:spacing w:val="-1"/>
          <w:sz w:val="18"/>
          <w:u w:val="single" w:color="231F20"/>
        </w:rPr>
        <w:t>Industrielles</w:t>
      </w:r>
      <w:r>
        <w:rPr>
          <w:rFonts w:ascii="Times New Roman" w:hAnsi="Times New Roman"/>
          <w:b/>
          <w:color w:val="231F20"/>
          <w:sz w:val="18"/>
          <w:u w:val="single" w:color="231F20"/>
        </w:rPr>
        <w:t> </w:t>
        <w:tab/>
      </w:r>
      <w:r>
        <w:rPr>
          <w:rFonts w:ascii="Times New Roman" w:hAnsi="Times New Roman"/>
          <w:b/>
          <w:color w:val="231F20"/>
          <w:sz w:val="18"/>
        </w:rPr>
      </w:r>
      <w:r>
        <w:rPr>
          <w:rFonts w:ascii="Times New Roman" w:hAnsi="Times New Roman"/>
          <w:b/>
          <w:color w:val="231F20"/>
          <w:spacing w:val="21"/>
          <w:sz w:val="18"/>
        </w:rPr>
        <w:t> </w:t>
      </w:r>
      <w:r>
        <w:rPr>
          <w:rFonts w:ascii="Calibri" w:hAnsi="Calibri"/>
          <w:color w:val="231F20"/>
          <w:w w:val="105"/>
          <w:sz w:val="20"/>
        </w:rPr>
        <w:t>NOM </w:t>
      </w:r>
      <w:r>
        <w:rPr>
          <w:rFonts w:ascii="Calibri" w:hAnsi="Calibri"/>
          <w:color w:val="231F20"/>
          <w:spacing w:val="3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:</w:t>
      </w:r>
      <w:r>
        <w:rPr>
          <w:rFonts w:ascii="Calibri" w:hAnsi="Calibri"/>
          <w:sz w:val="20"/>
        </w:rPr>
      </w:r>
    </w:p>
    <w:p>
      <w:pPr>
        <w:spacing w:before="2"/>
        <w:ind w:left="210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(en</w:t>
      </w:r>
      <w:r>
        <w:rPr>
          <w:rFonts w:ascii="Arial" w:hAnsi="Arial" w:cs="Arial" w:eastAsia="Arial"/>
          <w:i/>
          <w:color w:val="231F20"/>
          <w:spacing w:val="5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majuscules,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suivi,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s’il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y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a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lieu,</w:t>
      </w:r>
      <w:r>
        <w:rPr>
          <w:rFonts w:ascii="Arial" w:hAnsi="Arial" w:cs="Arial" w:eastAsia="Arial"/>
          <w:i/>
          <w:color w:val="231F20"/>
          <w:spacing w:val="5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du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nom</w:t>
      </w:r>
      <w:r>
        <w:rPr>
          <w:rFonts w:ascii="Arial" w:hAnsi="Arial" w:cs="Arial" w:eastAsia="Arial"/>
          <w:i/>
          <w:color w:val="231F20"/>
          <w:spacing w:val="6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d’épouse)</w:t>
      </w:r>
      <w:r>
        <w:rPr>
          <w:rFonts w:ascii="Arial" w:hAnsi="Arial" w:cs="Arial" w:eastAsia="Arial"/>
          <w:sz w:val="14"/>
          <w:szCs w:val="14"/>
        </w:rPr>
      </w:r>
    </w:p>
    <w:p>
      <w:pPr>
        <w:tabs>
          <w:tab w:pos="7639" w:val="left" w:leader="none"/>
        </w:tabs>
        <w:spacing w:before="4"/>
        <w:ind w:left="2092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pict>
          <v:group style="position:absolute;margin-left:104.621101pt;margin-top:11.997455pt;width:240.95pt;height:.1pt;mso-position-horizontal-relative:page;mso-position-vertical-relative:paragraph;z-index:-115360" coordorigin="2092,240" coordsize="4819,2">
            <v:shape style="position:absolute;left:2092;top:240;width:4819;height:2" coordorigin="2092,240" coordsize="4819,0" path="m2092,240l6911,240e" filled="false" stroked="true" strokeweight=".3pt" strokecolor="#231f20">
              <v:path arrowok="t"/>
            </v:shape>
            <w10:wrap type="none"/>
          </v:group>
        </w:pict>
      </w:r>
      <w:r>
        <w:rPr>
          <w:rFonts w:ascii="Calibri" w:hAnsi="Calibri" w:cs="Calibri" w:eastAsia="Calibri"/>
          <w:color w:val="231F20"/>
          <w:w w:val="115"/>
          <w:position w:val="10"/>
          <w:sz w:val="20"/>
          <w:szCs w:val="20"/>
        </w:rPr>
        <w:t>Prénoms</w:t>
      </w:r>
      <w:r>
        <w:rPr>
          <w:rFonts w:ascii="Calibri" w:hAnsi="Calibri" w:cs="Calibri" w:eastAsia="Calibri"/>
          <w:color w:val="231F20"/>
          <w:spacing w:val="11"/>
          <w:w w:val="115"/>
          <w:position w:val="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5"/>
          <w:position w:val="10"/>
          <w:sz w:val="20"/>
          <w:szCs w:val="20"/>
        </w:rPr>
        <w:t>:</w:t>
        <w:tab/>
      </w:r>
      <w:r>
        <w:rPr>
          <w:rFonts w:ascii="Calibri" w:hAnsi="Calibri" w:cs="Calibri" w:eastAsia="Calibri"/>
          <w:color w:val="231F20"/>
          <w:w w:val="115"/>
          <w:sz w:val="20"/>
          <w:szCs w:val="20"/>
        </w:rPr>
        <w:t>N°</w:t>
      </w:r>
      <w:r>
        <w:rPr>
          <w:rFonts w:ascii="Calibri" w:hAnsi="Calibri" w:cs="Calibri" w:eastAsia="Calibri"/>
          <w:color w:val="231F20"/>
          <w:spacing w:val="8"/>
          <w:w w:val="11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5"/>
          <w:sz w:val="20"/>
          <w:szCs w:val="20"/>
        </w:rPr>
        <w:t>du</w:t>
      </w:r>
      <w:r>
        <w:rPr>
          <w:rFonts w:ascii="Calibri" w:hAnsi="Calibri" w:cs="Calibri" w:eastAsia="Calibri"/>
          <w:color w:val="231F20"/>
          <w:spacing w:val="8"/>
          <w:w w:val="115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5"/>
          <w:sz w:val="20"/>
          <w:szCs w:val="20"/>
        </w:rPr>
        <w:t>candidat</w: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/>
        <w:jc w:val="left"/>
        <w:rPr>
          <w:rFonts w:ascii="Calibri" w:hAnsi="Calibri" w:cs="Calibri" w:eastAsia="Calibri"/>
          <w:sz w:val="20"/>
          <w:szCs w:val="20"/>
        </w:rPr>
        <w:sectPr>
          <w:footerReference w:type="default" r:id="rId31"/>
          <w:pgSz w:w="11910" w:h="19850"/>
          <w:pgMar w:footer="0" w:header="0" w:top="80" w:bottom="280" w:left="0" w:right="0"/>
        </w:sectPr>
      </w:pPr>
    </w:p>
    <w:p>
      <w:pPr>
        <w:tabs>
          <w:tab w:pos="6911" w:val="left" w:leader="none"/>
        </w:tabs>
        <w:spacing w:before="11"/>
        <w:ind w:left="2092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/>
          <w:color w:val="231F20"/>
          <w:w w:val="113"/>
          <w:sz w:val="20"/>
        </w:rPr>
      </w:r>
      <w:r>
        <w:rPr>
          <w:rFonts w:ascii="Calibri" w:hAnsi="Calibri"/>
          <w:color w:val="231F20"/>
          <w:w w:val="115"/>
          <w:sz w:val="20"/>
          <w:u w:val="single" w:color="231F20"/>
        </w:rPr>
        <w:t>Né(e)</w:t>
      </w:r>
      <w:r>
        <w:rPr>
          <w:rFonts w:ascii="Calibri" w:hAnsi="Calibri"/>
          <w:color w:val="231F20"/>
          <w:spacing w:val="-7"/>
          <w:w w:val="115"/>
          <w:sz w:val="20"/>
          <w:u w:val="single" w:color="231F20"/>
        </w:rPr>
        <w:t> </w:t>
      </w:r>
      <w:r>
        <w:rPr>
          <w:rFonts w:ascii="Calibri" w:hAnsi="Calibri"/>
          <w:color w:val="231F20"/>
          <w:w w:val="115"/>
          <w:sz w:val="20"/>
          <w:u w:val="single" w:color="231F20"/>
        </w:rPr>
        <w:t>le</w:t>
      </w:r>
      <w:r>
        <w:rPr>
          <w:rFonts w:ascii="Calibri" w:hAnsi="Calibri"/>
          <w:color w:val="231F20"/>
          <w:w w:val="123"/>
          <w:sz w:val="20"/>
          <w:u w:val="single" w:color="231F20"/>
        </w:rPr>
        <w:t> </w:t>
      </w:r>
      <w:r>
        <w:rPr>
          <w:rFonts w:ascii="Calibri" w:hAnsi="Calibri"/>
          <w:color w:val="231F20"/>
          <w:sz w:val="20"/>
          <w:u w:val="single" w:color="231F20"/>
        </w:rPr>
        <w:tab/>
      </w:r>
      <w:r>
        <w:rPr>
          <w:rFonts w:ascii="Calibri" w:hAnsi="Calibri"/>
          <w:color w:val="231F20"/>
          <w:sz w:val="20"/>
        </w:rPr>
      </w:r>
      <w:r>
        <w:rPr>
          <w:rFonts w:ascii="Calibri" w:hAnsi="Calibri"/>
          <w:sz w:val="20"/>
        </w:rPr>
      </w:r>
    </w:p>
    <w:p>
      <w:pPr>
        <w:spacing w:line="246" w:lineRule="auto" w:before="73"/>
        <w:ind w:left="2232" w:right="642" w:hanging="141"/>
        <w:jc w:val="left"/>
        <w:rPr>
          <w:rFonts w:ascii="Arial" w:hAnsi="Arial" w:cs="Arial" w:eastAsia="Arial"/>
          <w:sz w:val="12"/>
          <w:szCs w:val="12"/>
        </w:rPr>
      </w:pPr>
      <w:r>
        <w:rPr>
          <w:w w:val="110"/>
        </w:rPr>
        <w:br w:type="column"/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(le</w:t>
      </w:r>
      <w:r>
        <w:rPr>
          <w:rFonts w:ascii="Arial" w:hAnsi="Arial" w:cs="Arial" w:eastAsia="Arial"/>
          <w:i/>
          <w:color w:val="231F20"/>
          <w:spacing w:val="-8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numéro</w:t>
      </w:r>
      <w:r>
        <w:rPr>
          <w:rFonts w:ascii="Arial" w:hAnsi="Arial" w:cs="Arial" w:eastAsia="Arial"/>
          <w:i/>
          <w:color w:val="231F20"/>
          <w:spacing w:val="-7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est</w:t>
      </w:r>
      <w:r>
        <w:rPr>
          <w:rFonts w:ascii="Arial" w:hAnsi="Arial" w:cs="Arial" w:eastAsia="Arial"/>
          <w:i/>
          <w:color w:val="231F20"/>
          <w:spacing w:val="-7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celui</w:t>
      </w:r>
      <w:r>
        <w:rPr>
          <w:rFonts w:ascii="Arial" w:hAnsi="Arial" w:cs="Arial" w:eastAsia="Arial"/>
          <w:i/>
          <w:color w:val="231F20"/>
          <w:spacing w:val="-7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qui</w:t>
      </w:r>
      <w:r>
        <w:rPr>
          <w:rFonts w:ascii="Arial" w:hAnsi="Arial" w:cs="Arial" w:eastAsia="Arial"/>
          <w:i/>
          <w:color w:val="231F20"/>
          <w:spacing w:val="-7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ﬁgure</w:t>
      </w:r>
      <w:r>
        <w:rPr>
          <w:rFonts w:ascii="Arial" w:hAnsi="Arial" w:cs="Arial" w:eastAsia="Arial"/>
          <w:i/>
          <w:color w:val="231F20"/>
          <w:spacing w:val="-8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sur</w:t>
      </w:r>
      <w:r>
        <w:rPr>
          <w:rFonts w:ascii="Arial" w:hAnsi="Arial" w:cs="Arial" w:eastAsia="Arial"/>
          <w:i/>
          <w:color w:val="231F20"/>
          <w:spacing w:val="-7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la</w:t>
      </w:r>
      <w:r>
        <w:rPr>
          <w:rFonts w:ascii="Arial" w:hAnsi="Arial" w:cs="Arial" w:eastAsia="Arial"/>
          <w:i/>
          <w:color w:val="231F20"/>
          <w:w w:val="107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convocation</w:t>
      </w:r>
      <w:r>
        <w:rPr>
          <w:rFonts w:ascii="Arial" w:hAnsi="Arial" w:cs="Arial" w:eastAsia="Arial"/>
          <w:i/>
          <w:color w:val="231F20"/>
          <w:spacing w:val="-12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ou</w:t>
      </w:r>
      <w:r>
        <w:rPr>
          <w:rFonts w:ascii="Arial" w:hAnsi="Arial" w:cs="Arial" w:eastAsia="Arial"/>
          <w:i/>
          <w:color w:val="231F20"/>
          <w:spacing w:val="-11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la</w:t>
      </w:r>
      <w:r>
        <w:rPr>
          <w:rFonts w:ascii="Arial" w:hAnsi="Arial" w:cs="Arial" w:eastAsia="Arial"/>
          <w:i/>
          <w:color w:val="231F20"/>
          <w:spacing w:val="-11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liste</w:t>
      </w:r>
      <w:r>
        <w:rPr>
          <w:rFonts w:ascii="Arial" w:hAnsi="Arial" w:cs="Arial" w:eastAsia="Arial"/>
          <w:i/>
          <w:color w:val="231F20"/>
          <w:spacing w:val="-12"/>
          <w:w w:val="110"/>
          <w:sz w:val="12"/>
          <w:szCs w:val="12"/>
        </w:rPr>
        <w:t> </w:t>
      </w:r>
      <w:r>
        <w:rPr>
          <w:rFonts w:ascii="Arial" w:hAnsi="Arial" w:cs="Arial" w:eastAsia="Arial"/>
          <w:i/>
          <w:color w:val="231F20"/>
          <w:w w:val="110"/>
          <w:sz w:val="12"/>
          <w:szCs w:val="12"/>
        </w:rPr>
        <w:t>d’appel)</w:t>
      </w:r>
      <w:r>
        <w:rPr>
          <w:rFonts w:ascii="Arial" w:hAnsi="Arial" w:cs="Arial" w:eastAsia="Arial"/>
          <w:sz w:val="12"/>
          <w:szCs w:val="12"/>
        </w:rPr>
      </w:r>
    </w:p>
    <w:p>
      <w:pPr>
        <w:spacing w:after="0" w:line="246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1910" w:h="19850"/>
          <w:pgMar w:top="500" w:bottom="280" w:left="0" w:right="0"/>
          <w:cols w:num="2" w:equalWidth="0">
            <w:col w:w="6912" w:space="209"/>
            <w:col w:w="4789"/>
          </w:cols>
        </w:sectPr>
      </w:pPr>
    </w:p>
    <w:p>
      <w:pPr>
        <w:spacing w:line="240" w:lineRule="auto" w:before="10"/>
        <w:rPr>
          <w:rFonts w:ascii="Arial" w:hAnsi="Arial" w:cs="Arial" w:eastAsia="Arial"/>
          <w:i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type w:val="continuous"/>
          <w:pgSz w:w="11910" w:h="19850"/>
          <w:pgMar w:top="500" w:bottom="280" w:left="0" w:right="0"/>
        </w:sectPr>
      </w:pPr>
    </w:p>
    <w:p>
      <w:pPr>
        <w:tabs>
          <w:tab w:pos="7412" w:val="left" w:leader="none"/>
          <w:tab w:pos="9497" w:val="left" w:leader="none"/>
        </w:tabs>
        <w:spacing w:line="339" w:lineRule="auto" w:before="67"/>
        <w:ind w:left="2092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15.804029pt;margin-top:3.667255pt;width:10pt;height:67.8pt;mso-position-horizontal-relative:page;mso-position-vertical-relative:paragraph;z-index:5224" type="#_x0000_t202" filled="false" stroked="false">
            <v:textbox inset="0,0,0,0" style="layout-flow:vertical;mso-layout-flow-alt:bottom-to-top">
              <w:txbxContent>
                <w:p>
                  <w:pPr>
                    <w:spacing w:line="181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NE </w:t>
                  </w:r>
                  <w:r>
                    <w:rPr>
                      <w:rFonts w:ascii="Arial" w:hAnsi="Arial"/>
                      <w:b/>
                      <w:color w:val="231F20"/>
                      <w:spacing w:val="-9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7"/>
                      <w:sz w:val="16"/>
                    </w:rPr>
                    <w:t>RIEN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9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2"/>
                      <w:sz w:val="16"/>
                    </w:rPr>
                    <w:t>ÉCRIRE</w:t>
                  </w:r>
                  <w:r>
                    <w:rPr>
                      <w:rFonts w:ascii="Arial" w:hAns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Examen</w:t>
      </w:r>
      <w:r>
        <w:rPr>
          <w:rFonts w:ascii="Calibri" w:hAnsi="Calibri" w:cs="Calibri" w:eastAsia="Calibri"/>
          <w:color w:val="231F20"/>
          <w:spacing w:val="-14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ou</w:t>
      </w:r>
      <w:r>
        <w:rPr>
          <w:rFonts w:ascii="Calibri" w:hAnsi="Calibri" w:cs="Calibri" w:eastAsia="Calibri"/>
          <w:color w:val="231F20"/>
          <w:spacing w:val="-13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Concours</w:t>
      </w:r>
      <w:r>
        <w:rPr>
          <w:rFonts w:ascii="Calibri" w:hAnsi="Calibri" w:cs="Calibri" w:eastAsia="Calibri"/>
          <w:color w:val="231F20"/>
          <w:spacing w:val="-14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: </w:t>
      </w:r>
      <w:r>
        <w:rPr>
          <w:rFonts w:ascii="Calibri" w:hAnsi="Calibri" w:cs="Calibri" w:eastAsia="Calibri"/>
          <w:color w:val="231F20"/>
          <w:spacing w:val="1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18"/>
          <w:szCs w:val="18"/>
        </w:rPr>
        <w:t>Concours</w:t>
      </w:r>
      <w:r>
        <w:rPr>
          <w:rFonts w:ascii="Times New Roman" w:hAnsi="Times New Roman" w:cs="Times New Roman" w:eastAsia="Times New Roman"/>
          <w:b/>
          <w:bCs/>
          <w:color w:val="231F20"/>
          <w:spacing w:val="-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18"/>
          <w:szCs w:val="18"/>
        </w:rPr>
        <w:t>Communs</w:t>
      </w:r>
      <w:r>
        <w:rPr>
          <w:rFonts w:ascii="Times New Roman" w:hAnsi="Times New Roman" w:cs="Times New Roman" w:eastAsia="Times New Roman"/>
          <w:b/>
          <w:bCs/>
          <w:color w:val="231F20"/>
          <w:spacing w:val="-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w w:val="110"/>
          <w:sz w:val="18"/>
          <w:szCs w:val="18"/>
        </w:rPr>
        <w:t>Polytechniques</w:t>
        <w:tab/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Série*</w:t>
      </w:r>
      <w:r>
        <w:rPr>
          <w:rFonts w:ascii="Calibri" w:hAnsi="Calibri" w:cs="Calibri" w:eastAsia="Calibri"/>
          <w:color w:val="231F20"/>
          <w:spacing w:val="8"/>
          <w:w w:val="11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</w:rPr>
        <w:t>: </w:t>
      </w:r>
      <w:r>
        <w:rPr>
          <w:rFonts w:ascii="Calibri" w:hAnsi="Calibri" w:cs="Calibri" w:eastAsia="Calibri"/>
          <w:color w:val="231F20"/>
          <w:spacing w:val="1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w w:val="110"/>
          <w:sz w:val="18"/>
          <w:szCs w:val="18"/>
        </w:rPr>
        <w:t>PSI</w:t>
      </w:r>
      <w:r>
        <w:rPr>
          <w:rFonts w:ascii="Times New Roman" w:hAnsi="Times New Roman" w:cs="Times New Roman" w:eastAsia="Times New Roman"/>
          <w:b/>
          <w:bCs/>
          <w:color w:val="231F20"/>
          <w:sz w:val="18"/>
          <w:szCs w:val="18"/>
        </w:rPr>
        <w:t> </w:t>
      </w:r>
      <w:r>
        <w:rPr>
          <w:rFonts w:ascii="Calibri" w:hAnsi="Calibri" w:cs="Calibri" w:eastAsia="Calibri"/>
          <w:color w:val="231F20"/>
          <w:w w:val="114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Spécialité/option </w:t>
      </w:r>
      <w:r>
        <w:rPr>
          <w:rFonts w:ascii="Calibri" w:hAnsi="Calibri" w:cs="Calibri" w:eastAsia="Calibri"/>
          <w:color w:val="231F20"/>
          <w:spacing w:val="8"/>
          <w:w w:val="110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:</w:t>
      </w:r>
      <w:r>
        <w:rPr>
          <w:rFonts w:ascii="Calibri" w:hAnsi="Calibri" w:cs="Calibri" w:eastAsia="Calibri"/>
          <w:color w:val="231F20"/>
          <w:w w:val="123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  <w:u w:val="single" w:color="231F20"/>
        </w:rPr>
        <w:tab/>
        <w:tab/>
      </w:r>
      <w:r>
        <w:rPr>
          <w:rFonts w:ascii="Calibri" w:hAnsi="Calibri" w:cs="Calibri" w:eastAsia="Calibri"/>
          <w:color w:val="231F20"/>
          <w:sz w:val="20"/>
          <w:szCs w:val="20"/>
        </w:rPr>
      </w:r>
      <w:r>
        <w:rPr>
          <w:rFonts w:ascii="Calibri" w:hAnsi="Calibri" w:cs="Calibri" w:eastAsia="Calibri"/>
          <w:color w:val="231F20"/>
          <w:sz w:val="20"/>
          <w:szCs w:val="20"/>
        </w:rPr>
        <w:t> </w:t>
      </w:r>
      <w:r>
        <w:rPr>
          <w:rFonts w:ascii="Calibri" w:hAnsi="Calibri" w:cs="Calibri" w:eastAsia="Calibri"/>
          <w:color w:val="231F20"/>
          <w:w w:val="114"/>
          <w:sz w:val="20"/>
          <w:szCs w:val="20"/>
        </w:rPr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Repère</w:t>
      </w:r>
      <w:r>
        <w:rPr>
          <w:rFonts w:ascii="Calibri" w:hAnsi="Calibri" w:cs="Calibri" w:eastAsia="Calibri"/>
          <w:color w:val="231F20"/>
          <w:spacing w:val="29"/>
          <w:w w:val="110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de</w:t>
      </w:r>
      <w:r>
        <w:rPr>
          <w:rFonts w:ascii="Calibri" w:hAnsi="Calibri" w:cs="Calibri" w:eastAsia="Calibri"/>
          <w:color w:val="231F20"/>
          <w:spacing w:val="23"/>
          <w:w w:val="110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l’épreuve</w:t>
      </w:r>
      <w:r>
        <w:rPr>
          <w:rFonts w:ascii="Calibri" w:hAnsi="Calibri" w:cs="Calibri" w:eastAsia="Calibri"/>
          <w:color w:val="231F20"/>
          <w:spacing w:val="23"/>
          <w:w w:val="110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w w:val="110"/>
          <w:sz w:val="20"/>
          <w:szCs w:val="20"/>
          <w:u w:val="single" w:color="231F20"/>
        </w:rPr>
        <w:t>:</w:t>
      </w:r>
      <w:r>
        <w:rPr>
          <w:rFonts w:ascii="Calibri" w:hAnsi="Calibri" w:cs="Calibri" w:eastAsia="Calibri"/>
          <w:color w:val="231F20"/>
          <w:w w:val="123"/>
          <w:sz w:val="20"/>
          <w:szCs w:val="20"/>
          <w:u w:val="single" w:color="231F20"/>
        </w:rPr>
        <w:t> </w:t>
      </w:r>
      <w:r>
        <w:rPr>
          <w:rFonts w:ascii="Calibri" w:hAnsi="Calibri" w:cs="Calibri" w:eastAsia="Calibri"/>
          <w:color w:val="231F20"/>
          <w:sz w:val="20"/>
          <w:szCs w:val="20"/>
          <w:u w:val="single" w:color="231F20"/>
        </w:rPr>
        <w:tab/>
        <w:tab/>
      </w:r>
      <w:r>
        <w:rPr>
          <w:rFonts w:ascii="Calibri" w:hAnsi="Calibri" w:cs="Calibri" w:eastAsia="Calibri"/>
          <w:color w:val="231F20"/>
          <w:sz w:val="20"/>
          <w:szCs w:val="20"/>
        </w:rPr>
      </w:r>
      <w:r>
        <w:rPr>
          <w:rFonts w:ascii="Calibri" w:hAnsi="Calibri" w:cs="Calibri" w:eastAsia="Calibri"/>
          <w:sz w:val="20"/>
          <w:szCs w:val="20"/>
        </w:rPr>
      </w:r>
    </w:p>
    <w:p>
      <w:pPr>
        <w:tabs>
          <w:tab w:pos="4871" w:val="left" w:leader="none"/>
        </w:tabs>
        <w:spacing w:before="0"/>
        <w:ind w:left="209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Calibri" w:hAnsi="Calibri"/>
          <w:color w:val="231F20"/>
          <w:w w:val="105"/>
          <w:sz w:val="20"/>
        </w:rPr>
        <w:t>Épreuve/sous-épreuve   </w:t>
      </w:r>
      <w:r>
        <w:rPr>
          <w:rFonts w:ascii="Calibri" w:hAnsi="Calibri"/>
          <w:color w:val="231F20"/>
          <w:spacing w:val="30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:</w:t>
        <w:tab/>
      </w:r>
      <w:r>
        <w:rPr>
          <w:rFonts w:ascii="Times New Roman" w:hAnsi="Times New Roman"/>
          <w:b/>
          <w:color w:val="231F20"/>
          <w:spacing w:val="-1"/>
          <w:sz w:val="18"/>
        </w:rPr>
        <w:t>Sciences</w:t>
      </w:r>
      <w:r>
        <w:rPr>
          <w:rFonts w:ascii="Times New Roman" w:hAnsi="Times New Roman"/>
          <w:b/>
          <w:color w:val="231F20"/>
          <w:spacing w:val="-16"/>
          <w:sz w:val="18"/>
        </w:rPr>
        <w:t> </w:t>
      </w:r>
      <w:r>
        <w:rPr>
          <w:rFonts w:ascii="Times New Roman" w:hAnsi="Times New Roman"/>
          <w:b/>
          <w:color w:val="231F20"/>
          <w:spacing w:val="-1"/>
          <w:sz w:val="18"/>
        </w:rPr>
        <w:t>Industrielles</w:t>
      </w:r>
      <w:r>
        <w:rPr>
          <w:rFonts w:ascii="Times New Roman" w:hAnsi="Times New Roman"/>
          <w:sz w:val="18"/>
        </w:rPr>
      </w:r>
    </w:p>
    <w:p>
      <w:pPr>
        <w:spacing w:before="34"/>
        <w:ind w:left="208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color w:val="231F20"/>
          <w:spacing w:val="-3"/>
          <w:w w:val="105"/>
          <w:sz w:val="14"/>
          <w:szCs w:val="14"/>
        </w:rPr>
        <w:t>(Préciser,</w:t>
      </w:r>
      <w:r>
        <w:rPr>
          <w:rFonts w:ascii="Arial" w:hAnsi="Arial" w:cs="Arial" w:eastAsia="Arial"/>
          <w:i/>
          <w:color w:val="231F20"/>
          <w:spacing w:val="2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s’il</w:t>
      </w:r>
      <w:r>
        <w:rPr>
          <w:rFonts w:ascii="Arial" w:hAnsi="Arial" w:cs="Arial" w:eastAsia="Arial"/>
          <w:i/>
          <w:color w:val="231F2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y</w:t>
      </w:r>
      <w:r>
        <w:rPr>
          <w:rFonts w:ascii="Arial" w:hAnsi="Arial" w:cs="Arial" w:eastAsia="Arial"/>
          <w:i/>
          <w:color w:val="231F2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a</w:t>
      </w:r>
      <w:r>
        <w:rPr>
          <w:rFonts w:ascii="Arial" w:hAnsi="Arial" w:cs="Arial" w:eastAsia="Arial"/>
          <w:i/>
          <w:color w:val="231F20"/>
          <w:spacing w:val="2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lieu,</w:t>
      </w:r>
      <w:r>
        <w:rPr>
          <w:rFonts w:ascii="Arial" w:hAnsi="Arial" w:cs="Arial" w:eastAsia="Arial"/>
          <w:i/>
          <w:color w:val="231F2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le</w:t>
      </w:r>
      <w:r>
        <w:rPr>
          <w:rFonts w:ascii="Arial" w:hAnsi="Arial" w:cs="Arial" w:eastAsia="Arial"/>
          <w:i/>
          <w:color w:val="231F2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sujet</w:t>
      </w:r>
      <w:r>
        <w:rPr>
          <w:rFonts w:ascii="Arial" w:hAnsi="Arial" w:cs="Arial" w:eastAsia="Arial"/>
          <w:i/>
          <w:color w:val="231F2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i/>
          <w:color w:val="231F20"/>
          <w:w w:val="105"/>
          <w:sz w:val="14"/>
          <w:szCs w:val="14"/>
        </w:rPr>
        <w:t>choisi)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0"/>
        <w:rPr>
          <w:rFonts w:ascii="Arial" w:hAnsi="Arial" w:cs="Arial" w:eastAsia="Arial"/>
          <w:i/>
          <w:sz w:val="14"/>
          <w:szCs w:val="14"/>
        </w:rPr>
      </w:pPr>
      <w:r>
        <w:rPr/>
        <w:br w:type="column"/>
      </w:r>
      <w:r>
        <w:rPr>
          <w:rFonts w:ascii="Arial"/>
          <w:i/>
          <w:sz w:val="14"/>
        </w:rPr>
      </w:r>
    </w:p>
    <w:p>
      <w:pPr>
        <w:spacing w:line="250" w:lineRule="auto" w:before="108"/>
        <w:ind w:left="300" w:right="571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i/>
          <w:color w:val="231F20"/>
          <w:w w:val="105"/>
          <w:sz w:val="14"/>
        </w:rPr>
        <w:t>Si</w:t>
      </w:r>
      <w:r>
        <w:rPr>
          <w:rFonts w:ascii="Arial" w:hAnsi="Arial"/>
          <w:i/>
          <w:color w:val="231F20"/>
          <w:spacing w:val="23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votre</w:t>
      </w:r>
      <w:r>
        <w:rPr>
          <w:rFonts w:ascii="Arial" w:hAnsi="Arial"/>
          <w:i/>
          <w:color w:val="231F20"/>
          <w:spacing w:val="24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composition</w:t>
      </w:r>
      <w:r>
        <w:rPr>
          <w:rFonts w:ascii="Arial" w:hAnsi="Arial"/>
          <w:i/>
          <w:color w:val="231F20"/>
          <w:w w:val="110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comporte</w:t>
      </w:r>
      <w:r>
        <w:rPr>
          <w:rFonts w:ascii="Arial" w:hAnsi="Arial"/>
          <w:i/>
          <w:color w:val="231F20"/>
          <w:spacing w:val="38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plusieurs</w:t>
      </w:r>
      <w:r>
        <w:rPr>
          <w:rFonts w:ascii="Arial" w:hAnsi="Arial"/>
          <w:i/>
          <w:color w:val="231F20"/>
          <w:w w:val="108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feuilles,</w:t>
      </w:r>
      <w:r>
        <w:rPr>
          <w:rFonts w:ascii="Arial" w:hAnsi="Arial"/>
          <w:i/>
          <w:color w:val="231F20"/>
          <w:spacing w:val="21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numérotez-les</w:t>
      </w:r>
      <w:r>
        <w:rPr>
          <w:rFonts w:ascii="Arial" w:hAnsi="Arial"/>
          <w:i/>
          <w:color w:val="231F20"/>
          <w:w w:val="106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et</w:t>
      </w:r>
      <w:r>
        <w:rPr>
          <w:rFonts w:ascii="Arial" w:hAnsi="Arial"/>
          <w:i/>
          <w:color w:val="231F20"/>
          <w:spacing w:val="-11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placez</w:t>
      </w:r>
      <w:r>
        <w:rPr>
          <w:rFonts w:ascii="Arial" w:hAnsi="Arial"/>
          <w:i/>
          <w:color w:val="231F20"/>
          <w:spacing w:val="-10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les</w:t>
      </w:r>
      <w:r>
        <w:rPr>
          <w:rFonts w:ascii="Arial" w:hAnsi="Arial"/>
          <w:i/>
          <w:color w:val="231F20"/>
          <w:w w:val="104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intercalaires</w:t>
      </w:r>
      <w:r>
        <w:rPr>
          <w:rFonts w:ascii="Arial" w:hAnsi="Arial"/>
          <w:i/>
          <w:color w:val="231F20"/>
          <w:spacing w:val="6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dans</w:t>
      </w:r>
      <w:r>
        <w:rPr>
          <w:rFonts w:ascii="Arial" w:hAnsi="Arial"/>
          <w:i/>
          <w:color w:val="231F20"/>
          <w:spacing w:val="7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le</w:t>
      </w:r>
      <w:r>
        <w:rPr>
          <w:rFonts w:ascii="Arial" w:hAnsi="Arial"/>
          <w:i/>
          <w:color w:val="231F20"/>
          <w:w w:val="107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bon</w:t>
      </w:r>
      <w:r>
        <w:rPr>
          <w:rFonts w:ascii="Arial" w:hAnsi="Arial"/>
          <w:i/>
          <w:color w:val="231F20"/>
          <w:spacing w:val="-3"/>
          <w:w w:val="105"/>
          <w:sz w:val="14"/>
        </w:rPr>
        <w:t> </w:t>
      </w:r>
      <w:r>
        <w:rPr>
          <w:rFonts w:ascii="Arial" w:hAnsi="Arial"/>
          <w:i/>
          <w:color w:val="231F20"/>
          <w:w w:val="105"/>
          <w:sz w:val="14"/>
        </w:rPr>
        <w:t>sens.</w:t>
      </w:r>
      <w:r>
        <w:rPr>
          <w:rFonts w:ascii="Arial" w:hAnsi="Arial"/>
          <w:sz w:val="14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10" w:h="19850"/>
          <w:pgMar w:top="500" w:bottom="280" w:left="0" w:right="0"/>
          <w:cols w:num="2" w:equalWidth="0">
            <w:col w:w="9498" w:space="40"/>
            <w:col w:w="2372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1"/>
          <w:szCs w:val="21"/>
        </w:rPr>
      </w:pPr>
    </w:p>
    <w:p>
      <w:pPr>
        <w:spacing w:before="67"/>
        <w:ind w:left="377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04.871002pt;margin-top:5.832485pt;width:76.05pt;height:33.550pt;mso-position-horizontal-relative:page;mso-position-vertical-relative:paragraph;z-index:5200" type="#_x0000_t202" filled="false" stroked="true" strokeweight=".5pt" strokecolor="#231f20">
            <v:textbox inset="0,0,0,0">
              <w:txbxContent>
                <w:p>
                  <w:pPr>
                    <w:spacing w:before="22"/>
                    <w:ind w:left="6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20"/>
                    </w:rPr>
                    <w:t>Note</w:t>
                  </w:r>
                  <w:r>
                    <w:rPr>
                      <w:rFonts w:ascii="Calibri"/>
                      <w:color w:val="231F20"/>
                      <w:spacing w:val="13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20"/>
                    </w:rPr>
                    <w:t>:</w:t>
                  </w:r>
                  <w:r>
                    <w:rPr>
                      <w:rFonts w:ascii="Calibri"/>
                      <w:sz w:val="20"/>
                    </w:rPr>
                  </w:r>
                </w:p>
                <w:p>
                  <w:pPr>
                    <w:spacing w:before="61"/>
                    <w:ind w:left="0" w:right="95" w:firstLine="0"/>
                    <w:jc w:val="righ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20"/>
                    </w:rPr>
                    <w:t>20</w:t>
                  </w:r>
                  <w:r>
                    <w:rPr>
                      <w:rFonts w:ascii="Calibri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231F20"/>
          <w:w w:val="105"/>
          <w:sz w:val="20"/>
        </w:rPr>
        <w:t>Appréciation</w:t>
      </w:r>
      <w:r>
        <w:rPr>
          <w:rFonts w:ascii="Arial" w:hAnsi="Arial"/>
          <w:i/>
          <w:color w:val="231F20"/>
          <w:spacing w:val="18"/>
          <w:w w:val="105"/>
          <w:sz w:val="20"/>
        </w:rPr>
        <w:t> </w:t>
      </w:r>
      <w:r>
        <w:rPr>
          <w:rFonts w:ascii="Arial" w:hAnsi="Arial"/>
          <w:i/>
          <w:color w:val="231F20"/>
          <w:w w:val="105"/>
          <w:sz w:val="20"/>
        </w:rPr>
        <w:t>du</w:t>
      </w:r>
      <w:r>
        <w:rPr>
          <w:rFonts w:ascii="Arial" w:hAnsi="Arial"/>
          <w:i/>
          <w:color w:val="231F20"/>
          <w:spacing w:val="18"/>
          <w:w w:val="105"/>
          <w:sz w:val="20"/>
        </w:rPr>
        <w:t> </w:t>
      </w:r>
      <w:r>
        <w:rPr>
          <w:rFonts w:ascii="Arial" w:hAnsi="Arial"/>
          <w:i/>
          <w:color w:val="231F20"/>
          <w:w w:val="105"/>
          <w:sz w:val="20"/>
        </w:rPr>
        <w:t>correcteur</w:t>
      </w:r>
      <w:r>
        <w:rPr>
          <w:rFonts w:ascii="Calibri" w:hAnsi="Calibri"/>
          <w:color w:val="231F20"/>
          <w:w w:val="105"/>
          <w:sz w:val="20"/>
        </w:rPr>
        <w:t>*</w:t>
      </w:r>
      <w:r>
        <w:rPr>
          <w:rFonts w:ascii="Calibri" w:hAnsi="Calibri"/>
          <w:color w:val="231F20"/>
          <w:spacing w:val="29"/>
          <w:w w:val="105"/>
          <w:sz w:val="20"/>
        </w:rPr>
        <w:t> </w:t>
      </w:r>
      <w:r>
        <w:rPr>
          <w:rFonts w:ascii="Arial" w:hAnsi="Arial"/>
          <w:i/>
          <w:color w:val="231F20"/>
          <w:w w:val="105"/>
          <w:sz w:val="20"/>
        </w:rPr>
        <w:t>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before="164"/>
        <w:ind w:left="2114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*</w:t>
      </w:r>
      <w:r>
        <w:rPr>
          <w:rFonts w:ascii="Calibri" w:hAnsi="Calibri" w:cs="Calibri" w:eastAsia="Calibri"/>
          <w:color w:val="231F20"/>
          <w:spacing w:val="6"/>
          <w:w w:val="115"/>
          <w:sz w:val="14"/>
          <w:szCs w:val="14"/>
        </w:rPr>
        <w:t> </w:t>
      </w: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Uniquement</w:t>
      </w:r>
      <w:r>
        <w:rPr>
          <w:rFonts w:ascii="Calibri" w:hAnsi="Calibri" w:cs="Calibri" w:eastAsia="Calibri"/>
          <w:color w:val="231F20"/>
          <w:spacing w:val="6"/>
          <w:w w:val="115"/>
          <w:sz w:val="14"/>
          <w:szCs w:val="14"/>
        </w:rPr>
        <w:t> </w:t>
      </w: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s’il</w:t>
      </w:r>
      <w:r>
        <w:rPr>
          <w:rFonts w:ascii="Calibri" w:hAnsi="Calibri" w:cs="Calibri" w:eastAsia="Calibri"/>
          <w:color w:val="231F20"/>
          <w:spacing w:val="7"/>
          <w:w w:val="115"/>
          <w:sz w:val="14"/>
          <w:szCs w:val="14"/>
        </w:rPr>
        <w:t> </w:t>
      </w: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s’agit</w:t>
      </w:r>
      <w:r>
        <w:rPr>
          <w:rFonts w:ascii="Calibri" w:hAnsi="Calibri" w:cs="Calibri" w:eastAsia="Calibri"/>
          <w:color w:val="231F20"/>
          <w:spacing w:val="6"/>
          <w:w w:val="115"/>
          <w:sz w:val="14"/>
          <w:szCs w:val="14"/>
        </w:rPr>
        <w:t> </w:t>
      </w: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d’un</w:t>
      </w:r>
      <w:r>
        <w:rPr>
          <w:rFonts w:ascii="Calibri" w:hAnsi="Calibri" w:cs="Calibri" w:eastAsia="Calibri"/>
          <w:color w:val="231F20"/>
          <w:spacing w:val="6"/>
          <w:w w:val="115"/>
          <w:sz w:val="14"/>
          <w:szCs w:val="14"/>
        </w:rPr>
        <w:t> </w:t>
      </w:r>
      <w:r>
        <w:rPr>
          <w:rFonts w:ascii="Calibri" w:hAnsi="Calibri" w:cs="Calibri" w:eastAsia="Calibri"/>
          <w:color w:val="231F20"/>
          <w:w w:val="115"/>
          <w:sz w:val="14"/>
          <w:szCs w:val="14"/>
        </w:rPr>
        <w:t>examen.</w:t>
      </w:r>
      <w:r>
        <w:rPr>
          <w:rFonts w:ascii="Calibri" w:hAnsi="Calibri" w:cs="Calibri" w:eastAsia="Calibri"/>
          <w:sz w:val="14"/>
          <w:szCs w:val="14"/>
        </w:rPr>
      </w:r>
    </w:p>
    <w:p>
      <w:pPr>
        <w:spacing w:line="240" w:lineRule="auto" w:before="5"/>
        <w:rPr>
          <w:rFonts w:ascii="Calibri" w:hAnsi="Calibri" w:cs="Calibri" w:eastAsia="Calibri"/>
          <w:sz w:val="20"/>
          <w:szCs w:val="20"/>
        </w:rPr>
      </w:pPr>
    </w:p>
    <w:p>
      <w:pPr>
        <w:pStyle w:val="Heading3"/>
        <w:spacing w:line="240" w:lineRule="auto" w:before="69"/>
        <w:ind w:left="0" w:right="343"/>
        <w:jc w:val="righ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  <w:w w:val="95"/>
        </w:rPr>
        <w:t>PSISI08</w:t>
      </w:r>
      <w:r>
        <w:rPr>
          <w:rFonts w:ascii="Times New Roman"/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before="36"/>
        <w:ind w:left="0" w:right="0" w:firstLine="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/>
          <w:b/>
          <w:color w:val="231F20"/>
          <w:sz w:val="34"/>
        </w:rPr>
        <w:t>Document</w:t>
      </w:r>
      <w:r>
        <w:rPr>
          <w:rFonts w:ascii="Times New Roman" w:hAnsi="Times New Roman"/>
          <w:b/>
          <w:color w:val="231F20"/>
          <w:spacing w:val="28"/>
          <w:sz w:val="34"/>
        </w:rPr>
        <w:t> </w:t>
      </w:r>
      <w:r>
        <w:rPr>
          <w:rFonts w:ascii="Times New Roman" w:hAnsi="Times New Roman"/>
          <w:b/>
          <w:color w:val="231F20"/>
          <w:sz w:val="34"/>
        </w:rPr>
        <w:t>Réponse</w:t>
      </w:r>
      <w:r>
        <w:rPr>
          <w:rFonts w:ascii="Times New Roman" w:hAnsi="Times New Roman"/>
          <w:sz w:val="3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before="52"/>
        <w:ind w:left="113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31F20"/>
          <w:sz w:val="24"/>
        </w:rPr>
        <w:t>Q1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tabs>
          <w:tab w:pos="3000" w:val="left" w:leader="none"/>
        </w:tabs>
        <w:spacing w:before="0"/>
        <w:ind w:left="1831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143.557693pt;margin-top:-8.698851pt;width:164.15pt;height:162.950pt;mso-position-horizontal-relative:page;mso-position-vertical-relative:paragraph;z-index:-115288" coordorigin="2871,-174" coordsize="3283,3259">
            <v:group style="position:absolute;left:4587;top:2332;width:1248;height:749" coordorigin="4587,2332" coordsize="1248,749">
              <v:shape style="position:absolute;left:4587;top:2332;width:1248;height:749" coordorigin="4587,2332" coordsize="1248,749" path="m5834,2332l4587,2332,4587,3080,5834,3080,5834,2332xe" filled="false" stroked="true" strokeweight=".438pt" strokecolor="#231f20">
                <v:path arrowok="t"/>
              </v:shape>
            </v:group>
            <v:group style="position:absolute;left:4334;top:2706;width:171;height:2" coordorigin="4334,2706" coordsize="171,2">
              <v:shape style="position:absolute;left:4334;top:2706;width:171;height:2" coordorigin="4334,2706" coordsize="171,0" path="m4334,2706l4505,2706e" filled="false" stroked="true" strokeweight=".438pt" strokecolor="#231f20">
                <v:path arrowok="t"/>
              </v:shape>
            </v:group>
            <v:group style="position:absolute;left:4496;top:2680;width:88;height:60" coordorigin="4496,2680" coordsize="88,60">
              <v:shape style="position:absolute;left:4496;top:2680;width:88;height:60" coordorigin="4496,2680" coordsize="88,60" path="m4508,2680l4496,2739,4514,2730,4534,2721,4554,2714,4572,2709,4583,2706,4567,2702,4548,2696,4527,2689,4508,2680xe" filled="true" fillcolor="#231f20" stroked="false">
                <v:path arrowok="t"/>
                <v:fill type="solid"/>
              </v:shape>
            </v:group>
            <v:group style="position:absolute;left:5838;top:2706;width:171;height:2" coordorigin="5838,2706" coordsize="171,2">
              <v:shape style="position:absolute;left:5838;top:2706;width:171;height:2" coordorigin="5838,2706" coordsize="171,0" path="m5838,2706l6008,2706e" filled="false" stroked="true" strokeweight=".438pt" strokecolor="#231f20">
                <v:path arrowok="t"/>
              </v:shape>
            </v:group>
            <v:group style="position:absolute;left:6000;top:2680;width:88;height:60" coordorigin="6000,2680" coordsize="88,60">
              <v:shape style="position:absolute;left:6000;top:2680;width:88;height:60" coordorigin="6000,2680" coordsize="88,60" path="m6012,2680l6000,2739,6018,2730,6038,2721,6058,2714,6076,2709,6087,2706,6071,2702,6051,2696,6031,2689,6012,2680xe" filled="true" fillcolor="#231f20" stroked="false">
                <v:path arrowok="t"/>
                <v:fill type="solid"/>
              </v:shape>
            </v:group>
            <v:group style="position:absolute;left:3083;top:828;width:1248;height:749" coordorigin="3083,828" coordsize="1248,749">
              <v:shape style="position:absolute;left:3083;top:828;width:1248;height:749" coordorigin="3083,828" coordsize="1248,749" path="m4331,828l3083,828,3083,1577,4331,1577,4331,828xe" filled="false" stroked="true" strokeweight=".438pt" strokecolor="#231f20">
                <v:path arrowok="t"/>
              </v:shape>
            </v:group>
            <v:group style="position:absolute;left:3083;top:-170;width:1248;height:749" coordorigin="3083,-170" coordsize="1248,749">
              <v:shape style="position:absolute;left:3083;top:-170;width:1248;height:749" coordorigin="3083,-170" coordsize="1248,749" path="m4331,-170l3083,-170,3083,579,4331,579,4331,-170xe" filled="false" stroked="true" strokeweight=".438pt" strokecolor="#231f20">
                <v:path arrowok="t"/>
              </v:shape>
            </v:group>
            <v:group style="position:absolute;left:4334;top:454;width:171;height:2" coordorigin="4334,454" coordsize="171,2">
              <v:shape style="position:absolute;left:4334;top:454;width:171;height:2" coordorigin="4334,454" coordsize="171,0" path="m4334,454l4505,454e" filled="false" stroked="true" strokeweight=".438pt" strokecolor="#231f20">
                <v:path arrowok="t"/>
              </v:shape>
            </v:group>
            <v:group style="position:absolute;left:4587;top:329;width:1248;height:749" coordorigin="4587,329" coordsize="1248,749">
              <v:shape style="position:absolute;left:4587;top:329;width:1248;height:749" coordorigin="4587,329" coordsize="1248,749" path="m5834,329l4587,329,4587,1078,5834,1078,5834,329xe" filled="false" stroked="true" strokeweight=".438pt" strokecolor="#231f20">
                <v:path arrowok="t"/>
              </v:shape>
            </v:group>
            <v:group style="position:absolute;left:4496;top:428;width:88;height:60" coordorigin="4496,428" coordsize="88,60">
              <v:shape style="position:absolute;left:4496;top:428;width:88;height:60" coordorigin="4496,428" coordsize="88,60" path="m4508,428l4496,487,4514,477,4534,469,4554,462,4572,456,4583,454,4567,450,4548,444,4527,437,4508,428xe" filled="true" fillcolor="#231f20" stroked="false">
                <v:path arrowok="t"/>
                <v:fill type="solid"/>
              </v:shape>
            </v:group>
            <v:group style="position:absolute;left:4334;top:953;width:171;height:2" coordorigin="4334,953" coordsize="171,2">
              <v:shape style="position:absolute;left:4334;top:953;width:171;height:2" coordorigin="4334,953" coordsize="171,0" path="m4334,953l4505,953e" filled="false" stroked="true" strokeweight=".438pt" strokecolor="#231f20">
                <v:path arrowok="t"/>
              </v:shape>
            </v:group>
            <v:group style="position:absolute;left:4496;top:927;width:88;height:60" coordorigin="4496,927" coordsize="88,60">
              <v:shape style="position:absolute;left:4496;top:927;width:88;height:60" coordorigin="4496,927" coordsize="88,60" path="m4508,927l4496,986,4514,976,4534,968,4554,961,4572,955,4583,953,4567,949,4548,943,4527,935,4508,927xe" filled="true" fillcolor="#231f20" stroked="false">
                <v:path arrowok="t"/>
                <v:fill type="solid"/>
              </v:shape>
            </v:group>
            <v:group style="position:absolute;left:3707;top:703;width:2443;height:1547" coordorigin="3707,703" coordsize="2443,1547">
              <v:shape style="position:absolute;left:3707;top:703;width:2443;height:1547" coordorigin="3707,703" coordsize="2443,1547" path="m5838,703l6150,703,6150,2013,3707,2013,3707,2250e" filled="false" stroked="true" strokeweight=".438pt" strokecolor="#231f20">
                <v:path arrowok="t"/>
              </v:shape>
            </v:group>
            <v:group style="position:absolute;left:3674;top:2241;width:60;height:88" coordorigin="3674,2241" coordsize="60,88">
              <v:shape style="position:absolute;left:3674;top:2241;width:60;height:88" coordorigin="3674,2241" coordsize="60,88" path="m3674,2241l3699,2299,3707,2328,3711,2312,3717,2293,3724,2272,3733,2253,3674,2241xe" filled="true" fillcolor="#231f20" stroked="false">
                <v:path arrowok="t"/>
                <v:fill type="solid"/>
              </v:shape>
            </v:group>
            <v:group style="position:absolute;left:2876;top:1202;width:3119;height:1255" coordorigin="2876,1202" coordsize="3119,1255">
              <v:shape style="position:absolute;left:2876;top:1202;width:3119;height:1255" coordorigin="2876,1202" coordsize="3119,1255" path="m5838,2457l5994,2457,5994,1771,2876,1771,2876,1202,3001,1202e" filled="false" stroked="true" strokeweight=".438pt" strokecolor="#231f20">
                <v:path arrowok="t"/>
              </v:shape>
            </v:group>
            <v:group style="position:absolute;left:2992;top:1176;width:88;height:60" coordorigin="2992,1176" coordsize="88,60">
              <v:shape style="position:absolute;left:2992;top:1176;width:88;height:60" coordorigin="2992,1176" coordsize="88,60" path="m3004,1176l2992,1235,3010,1226,3030,1217,3050,1210,3069,1205,3080,1202,3063,1198,3044,1192,3024,1185,3004,1176xe" filled="true" fillcolor="#231f20" stroked="false">
                <v:path arrowok="t"/>
                <v:fill type="solid"/>
              </v:shape>
            </v:group>
            <v:group style="position:absolute;left:2992;top:178;width:88;height:60" coordorigin="2992,178" coordsize="88,60">
              <v:shape style="position:absolute;left:2992;top:178;width:88;height:60" coordorigin="2992,178" coordsize="88,60" path="m3004,178l2992,237,3010,228,3030,220,3050,212,3069,207,3080,205,3063,201,3044,195,3024,187,3004,178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/>
          <w:color w:val="231F20"/>
          <w:sz w:val="17"/>
        </w:rPr>
        <w:t>Action   </w:t>
      </w:r>
      <w:r>
        <w:rPr>
          <w:rFonts w:ascii="Times New Roman"/>
          <w:color w:val="231F20"/>
          <w:spacing w:val="-4"/>
          <w:sz w:val="17"/>
        </w:rPr>
        <w:t> </w:t>
      </w:r>
      <w:r>
        <w:rPr>
          <w:rFonts w:ascii="Times New Roman"/>
          <w:color w:val="231F20"/>
          <w:spacing w:val="-4"/>
          <w:w w:val="99"/>
          <w:sz w:val="17"/>
        </w:rPr>
      </w:r>
      <w:r>
        <w:rPr>
          <w:rFonts w:ascii="Times New Roman"/>
          <w:color w:val="231F20"/>
          <w:w w:val="99"/>
          <w:sz w:val="17"/>
          <w:u w:val="single" w:color="231F20"/>
        </w:rPr>
        <w:t> </w:t>
      </w:r>
      <w:r>
        <w:rPr>
          <w:rFonts w:ascii="Times New Roman"/>
          <w:color w:val="231F20"/>
          <w:sz w:val="17"/>
          <w:u w:val="single" w:color="231F20"/>
        </w:rPr>
        <w:tab/>
      </w:r>
      <w:r>
        <w:rPr>
          <w:rFonts w:ascii="Times New Roman"/>
          <w:color w:val="231F20"/>
          <w:sz w:val="17"/>
        </w:rPr>
      </w:r>
      <w:r>
        <w:rPr>
          <w:rFonts w:ascii="Times New Roman"/>
          <w:sz w:val="17"/>
        </w:rPr>
      </w:r>
    </w:p>
    <w:p>
      <w:pPr>
        <w:spacing w:before="8"/>
        <w:ind w:left="1723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31F20"/>
          <w:sz w:val="17"/>
        </w:rPr>
        <w:t>utilisateur</w:t>
      </w:r>
      <w:r>
        <w:rPr>
          <w:rFonts w:ascii="Times New Roman"/>
          <w:sz w:val="17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0"/>
        <w:ind w:left="903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31F20"/>
          <w:sz w:val="17"/>
        </w:rPr>
        <w:t>Ordre</w:t>
      </w:r>
      <w:r>
        <w:rPr>
          <w:rFonts w:ascii="Times New Roman"/>
          <w:sz w:val="1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9850"/>
          <w:pgMar w:top="500" w:bottom="280" w:left="0" w:right="0"/>
        </w:sectPr>
      </w:pPr>
    </w:p>
    <w:p>
      <w:pPr>
        <w:spacing w:before="70"/>
        <w:ind w:left="0" w:right="0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31F20"/>
          <w:w w:val="95"/>
          <w:sz w:val="17"/>
        </w:rPr>
        <w:t>Position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163"/>
        <w:ind w:left="290" w:right="0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31F20"/>
          <w:spacing w:val="-3"/>
          <w:sz w:val="21"/>
        </w:rPr>
        <w:t>Vitre</w:t>
      </w:r>
      <w:r>
        <w:rPr>
          <w:rFonts w:ascii="Times New Roman"/>
          <w:sz w:val="21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10" w:h="19850"/>
          <w:pgMar w:top="500" w:bottom="280" w:left="0" w:right="0"/>
          <w:cols w:num="2" w:equalWidth="0">
            <w:col w:w="2817" w:space="4430"/>
            <w:col w:w="4663"/>
          </w:cols>
        </w:sectPr>
      </w:pPr>
    </w:p>
    <w:p>
      <w:pPr>
        <w:spacing w:line="200" w:lineRule="atLeast"/>
        <w:ind w:left="965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.85pt;height:32.1pt;mso-position-horizontal-relative:char;mso-position-vertical-relative:line" coordorigin="0,0" coordsize="117,642">
            <v:group style="position:absolute;left:62;top:18;width:2;height:474" coordorigin="62,18" coordsize="2,474">
              <v:shape style="position:absolute;left:62;top:18;width:2;height:474" coordorigin="62,18" coordsize="0,474" path="m62,491l62,18e" filled="false" stroked="true" strokeweight="1.753pt" strokecolor="#231f20">
                <v:path arrowok="t"/>
              </v:shape>
            </v:group>
            <v:group style="position:absolute;left:0;top:475;width:117;height:167" coordorigin="0,475" coordsize="117,167">
              <v:shape style="position:absolute;left:0;top:475;width:117;height:167" coordorigin="0,475" coordsize="117,167" path="m0,475l28,531,49,591,62,641,66,625,90,549,116,490,0,475xe" filled="true" fillcolor="#231f2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4"/>
          <w:szCs w:val="4"/>
        </w:rPr>
      </w:pPr>
    </w:p>
    <w:p>
      <w:pPr>
        <w:tabs>
          <w:tab w:pos="9659" w:val="left" w:leader="none"/>
        </w:tabs>
        <w:spacing w:line="160" w:lineRule="atLeast"/>
        <w:ind w:left="1575" w:right="0" w:firstLine="0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20"/>
        </w:rPr>
        <w:pict>
          <v:shape style="width:395.3pt;height:69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0"/>
                    <w:gridCol w:w="1127"/>
                    <w:gridCol w:w="1487"/>
                    <w:gridCol w:w="1520"/>
                    <w:gridCol w:w="1458"/>
                    <w:gridCol w:w="1308"/>
                  </w:tblGrid>
                  <w:tr>
                    <w:trPr>
                      <w:trHeight w:val="732" w:hRule="exact"/>
                    </w:trPr>
                    <w:tc>
                      <w:tcPr>
                        <w:tcW w:w="1000" w:type="dxa"/>
                        <w:tcBorders>
                          <w:top w:val="nil" w:sz="6" w:space="0" w:color="auto"/>
                          <w:left w:val="single" w:sz="4" w:space="0" w:color="231F20"/>
                          <w:bottom w:val="single" w:sz="4" w:space="0" w:color="231F20"/>
                          <w:right w:val="nil" w:sz="6" w:space="0" w:color="auto"/>
                        </w:tcBorders>
                      </w:tcPr>
                      <w:p>
                        <w:pPr>
                          <w:spacing w:line="240" w:lineRule="auto" w:before="9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spacing w:before="0"/>
                          <w:ind w:left="286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Batterie</w:t>
                        </w:r>
                        <w:r>
                          <w:rPr>
                            <w:rFonts w:ascii="Times New Roman"/>
                            <w:sz w:val="21"/>
                          </w:rPr>
                        </w:r>
                      </w:p>
                    </w:tc>
                    <w:tc>
                      <w:tcPr>
                        <w:tcW w:w="6901" w:type="dxa"/>
                        <w:gridSpan w:val="5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48" w:hRule="exact"/>
                    </w:trPr>
                    <w:tc>
                      <w:tcPr>
                        <w:tcW w:w="1000" w:type="dxa"/>
                        <w:tcBorders>
                          <w:top w:val="single" w:sz="4" w:space="0" w:color="231F2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line="249" w:lineRule="auto" w:before="38"/>
                          <w:ind w:left="43" w:right="419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sz w:val="17"/>
                          </w:rPr>
                          <w:t>Energie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3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5"/>
                            <w:sz w:val="17"/>
                          </w:rPr>
                          <w:t>électrique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(12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V)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4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line="249" w:lineRule="auto" w:before="38"/>
                          <w:ind w:left="419" w:right="401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sz w:val="17"/>
                          </w:rPr>
                          <w:t>Energie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3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5"/>
                            <w:sz w:val="17"/>
                          </w:rPr>
                          <w:t>électrique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sz w:val="17"/>
                          </w:rPr>
                          <w:t>distribuée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line="249" w:lineRule="auto" w:before="38"/>
                          <w:ind w:left="403" w:right="385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sz w:val="17"/>
                          </w:rPr>
                          <w:t>Energie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3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5"/>
                            <w:sz w:val="17"/>
                          </w:rPr>
                          <w:t>mécanique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rotation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45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line="249" w:lineRule="auto" w:before="38"/>
                          <w:ind w:left="387" w:right="339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sz w:val="17"/>
                          </w:rPr>
                          <w:t>Energie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3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5"/>
                            <w:sz w:val="17"/>
                          </w:rPr>
                          <w:t>mécanique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rotation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30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line="249" w:lineRule="auto" w:before="38"/>
                          <w:ind w:left="341" w:right="444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231F20"/>
                            <w:spacing w:val="-1"/>
                            <w:w w:val="95"/>
                            <w:sz w:val="17"/>
                          </w:rPr>
                          <w:t>Energie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3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7"/>
                          </w:rPr>
                          <w:t>mécani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  <w:p>
                        <w:pPr>
                          <w:spacing w:before="0"/>
                          <w:ind w:left="341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translation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16"/>
        </w:rPr>
        <w:pict>
          <v:group style="width:5.85pt;height:8.35pt;mso-position-horizontal-relative:char;mso-position-vertical-relative:line" coordorigin="0,0" coordsize="117,167">
            <v:group style="position:absolute;left:0;top:0;width:117;height:167" coordorigin="0,0" coordsize="117,167">
              <v:shape style="position:absolute;left:0;top:0;width:117;height:167" coordorigin="0,0" coordsize="117,167" path="m0,0l28,56,49,116,62,167,66,151,90,74,116,16,0,0xe" filled="true" fillcolor="#231f2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position w:val="2"/>
          <w:sz w:val="16"/>
        </w:rPr>
      </w:r>
    </w:p>
    <w:p>
      <w:pPr>
        <w:spacing w:before="5"/>
        <w:ind w:left="0" w:right="1577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group style="position:absolute;margin-left:141.296707pt;margin-top:-52.638504pt;width:12.7pt;height:3pt;mso-position-horizontal-relative:page;mso-position-vertical-relative:paragraph;z-index:-115264" coordorigin="2826,-1053" coordsize="254,60">
            <v:group style="position:absolute;left:2830;top:-1026;width:171;height:2" coordorigin="2830,-1026" coordsize="171,2">
              <v:shape style="position:absolute;left:2830;top:-1026;width:171;height:2" coordorigin="2830,-1026" coordsize="171,0" path="m2830,-1026l3001,-1026e" filled="false" stroked="true" strokeweight=".438pt" strokecolor="#231f20">
                <v:path arrowok="t"/>
              </v:shape>
            </v:group>
            <v:group style="position:absolute;left:2992;top:-1053;width:88;height:60" coordorigin="2992,-1053" coordsize="88,60">
              <v:shape style="position:absolute;left:2992;top:-1053;width:88;height:60" coordorigin="2992,-1053" coordsize="88,60" path="m3004,-1053l2992,-994,3010,-1003,3030,-1012,3050,-1019,3069,-1024,3080,-1026,3063,-1030,3044,-1036,3024,-1044,3004,-1053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6.856201pt;margin-top:-52.638504pt;width:12.7pt;height:3pt;mso-position-horizontal-relative:page;mso-position-vertical-relative:paragraph;z-index:-115240" coordorigin="7337,-1053" coordsize="254,60">
            <v:group style="position:absolute;left:7342;top:-1026;width:171;height:2" coordorigin="7342,-1026" coordsize="171,2">
              <v:shape style="position:absolute;left:7342;top:-1026;width:171;height:2" coordorigin="7342,-1026" coordsize="171,0" path="m7342,-1026l7512,-1026e" filled="false" stroked="true" strokeweight=".438pt" strokecolor="#231f20">
                <v:path arrowok="t"/>
              </v:shape>
            </v:group>
            <v:group style="position:absolute;left:7503;top:-1053;width:88;height:60" coordorigin="7503,-1053" coordsize="88,60">
              <v:shape style="position:absolute;left:7503;top:-1053;width:88;height:60" coordorigin="7503,-1053" coordsize="88,60" path="m7515,-1053l7503,-994,7521,-1003,7541,-1012,7561,-1019,7580,-1024,7591,-1026,7574,-1030,7555,-1036,7535,-1044,7515,-1053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42.042694pt;margin-top:-52.638504pt;width:12.7pt;height:3pt;mso-position-horizontal-relative:page;mso-position-vertical-relative:paragraph;z-index:-115216" coordorigin="8841,-1053" coordsize="254,60">
            <v:group style="position:absolute;left:8845;top:-1026;width:171;height:2" coordorigin="8845,-1026" coordsize="171,2">
              <v:shape style="position:absolute;left:8845;top:-1026;width:171;height:2" coordorigin="8845,-1026" coordsize="171,0" path="m8845,-1026l9016,-1026e" filled="false" stroked="true" strokeweight=".438pt" strokecolor="#231f20">
                <v:path arrowok="t"/>
              </v:shape>
            </v:group>
            <v:group style="position:absolute;left:9007;top:-1053;width:88;height:60" coordorigin="9007,-1053" coordsize="88,60">
              <v:shape style="position:absolute;left:9007;top:-1053;width:88;height:60" coordorigin="9007,-1053" coordsize="88,60" path="m9019,-1053l9007,-994,9025,-1003,9045,-1012,9065,-1019,9084,-1024,9095,-1026,9078,-1030,9059,-1036,9039,-1044,9019,-1053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454.690887pt;margin-top:-70.249664pt;width:63.05pt;height:61.75pt;mso-position-horizontal-relative:page;mso-position-vertical-relative:paragraph;z-index:5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4"/>
                    <w:gridCol w:w="624"/>
                  </w:tblGrid>
                  <w:tr>
                    <w:trPr>
                      <w:trHeight w:val="748" w:hRule="exact"/>
                    </w:trPr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Coulisseau</w:t>
                        </w:r>
                        <w:r>
                          <w:rPr>
                            <w:rFonts w:ascii="Times New Roman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477" w:hRule="exact"/>
                    </w:trPr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nil" w:sz="6" w:space="0" w:color="auto"/>
                          <w:bottom w:val="nil" w:sz="6" w:space="0" w:color="auto"/>
                          <w:right w:val="single" w:sz="1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-9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4" w:space="0" w:color="231F20"/>
                          <w:left w:val="single" w:sz="14" w:space="0" w:color="231F2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1F20"/>
          <w:spacing w:val="-3"/>
          <w:sz w:val="21"/>
        </w:rPr>
        <w:t>Vitre</w:t>
      </w:r>
      <w:r>
        <w:rPr>
          <w:rFonts w:ascii="Times New Roman" w:hAnsi="Times New Roman"/>
          <w:color w:val="231F20"/>
          <w:sz w:val="21"/>
        </w:rPr>
        <w:t> déplacée</w:t>
      </w:r>
      <w:r>
        <w:rPr>
          <w:rFonts w:ascii="Times New Roman" w:hAnsi="Times New Roman"/>
          <w:sz w:val="21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59"/>
        <w:ind w:left="0" w:right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59"/>
        </w:rPr>
        <w:t>R1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Chaînes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fonctionnelles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du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  <w:spacing w:val="-1"/>
        </w:rPr>
        <w:t>lève-vitre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électrique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0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514.480469pt;margin-top:.209681pt;width:22.25pt;height:21.05pt;mso-position-horizontal-relative:page;mso-position-vertical-relative:paragraph;z-index:5080" coordorigin="10290,4" coordsize="445,421">
            <v:group style="position:absolute;left:10302;top:16;width:421;height:397" coordorigin="10302,16" coordsize="421,397">
              <v:shape style="position:absolute;left:10302;top:16;width:421;height:397" coordorigin="10302,16" coordsize="421,397" path="m10512,412l10581,401,10640,371,10686,325,10715,268,10722,224,10721,200,10703,135,10667,81,10616,42,10554,19,10531,16,10505,17,10434,33,10376,65,10333,111,10307,168,10302,209,10303,232,10321,296,10358,349,10411,388,10474,409,10512,412xe" filled="false" stroked="true" strokeweight="1.2pt" strokecolor="#231f20">
                <v:path arrowok="t"/>
              </v:shape>
              <v:shape style="position:absolute;left:10290;top:4;width:445;height:421" type="#_x0000_t202" filled="false" stroked="false">
                <v:textbox inset="0,0,0,0">
                  <w:txbxContent>
                    <w:p>
                      <w:pPr>
                        <w:spacing w:before="65"/>
                        <w:ind w:left="13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24"/>
                        </w:rPr>
                        <w:t>B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b/>
          <w:color w:val="231F20"/>
          <w:sz w:val="24"/>
        </w:rPr>
        <w:t>1</w:t>
      </w:r>
      <w:r>
        <w:rPr>
          <w:rFonts w:ascii="Gill Sans MT"/>
          <w:i/>
          <w:color w:val="231F20"/>
          <w:sz w:val="24"/>
        </w:rPr>
        <w:t>/</w:t>
      </w:r>
      <w:r>
        <w:rPr>
          <w:rFonts w:ascii="Times New Roman"/>
          <w:b/>
          <w:color w:val="231F20"/>
          <w:sz w:val="24"/>
        </w:rPr>
        <w:t>3</w:t>
      </w:r>
      <w:r>
        <w:rPr>
          <w:rFonts w:ascii="Times New Roman"/>
          <w:sz w:val="24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9850"/>
          <w:pgMar w:top="500" w:bottom="28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tabs>
          <w:tab w:pos="6613" w:val="left" w:leader="none"/>
        </w:tabs>
        <w:spacing w:before="74"/>
        <w:ind w:left="383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-.5pt;margin-top:-69.210632pt;width:596.3pt;height:156.450pt;mso-position-horizontal-relative:page;mso-position-vertical-relative:paragraph;z-index:-115096" coordorigin="-10,-1384" coordsize="11926,3129">
            <v:group style="position:absolute;left:0;top:1734;width:11906;height:2" coordorigin="0,1734" coordsize="11906,2">
              <v:shape style="position:absolute;left:0;top:1734;width:11906;height:2" coordorigin="0,1734" coordsize="11906,0" path="m0,1734l11906,1734e" filled="false" stroked="true" strokeweight="1pt" strokecolor="#231f20">
                <v:path arrowok="t"/>
              </v:shape>
            </v:group>
            <v:group style="position:absolute;left:11906;top:1734;width:2;height:2" coordorigin="11906,1734" coordsize="2,2">
              <v:shape style="position:absolute;left:11906;top:1734;width:2;height:2" coordorigin="11906,1734" coordsize="0,0" path="m11906,1734l11906,1734e" filled="false" stroked="true" strokeweight="1pt" strokecolor="#231f20">
                <v:path arrowok="t"/>
              </v:shape>
            </v:group>
            <v:group style="position:absolute;left:0;top:-1374;width:11906;height:3079" coordorigin="0,-1374" coordsize="11906,3079">
              <v:shape style="position:absolute;left:0;top:-1374;width:11906;height:3079" coordorigin="0,-1374" coordsize="11906,3079" path="m0,-1374l11906,1704e" filled="false" stroked="true" strokeweight="1pt" strokecolor="#231f20">
                <v:path arrowok="t"/>
              </v:shape>
            </v:group>
            <v:group style="position:absolute;left:0;top:-1374;width:11906;height:3079" coordorigin="0,-1374" coordsize="11906,3079">
              <v:shape style="position:absolute;left:0;top:-1374;width:11906;height:3079" coordorigin="0,-1374" coordsize="11906,3079" path="m0,1704l11906,-1374e" filled="false" stroked="true" strokeweight="1pt" strokecolor="#231f2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31F20"/>
          <w:sz w:val="18"/>
        </w:rPr>
        <w:t>NE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RIEN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ÉCRIRE</w:t>
        <w:tab/>
        <w:t>DANS</w:t>
      </w:r>
      <w:r>
        <w:rPr>
          <w:rFonts w:ascii="Arial" w:hAnsi="Arial"/>
          <w:b/>
          <w:color w:val="231F20"/>
          <w:spacing w:val="11"/>
          <w:sz w:val="18"/>
        </w:rPr>
        <w:t> </w:t>
      </w:r>
      <w:r>
        <w:rPr>
          <w:rFonts w:ascii="Arial" w:hAnsi="Arial"/>
          <w:b/>
          <w:color w:val="231F20"/>
          <w:sz w:val="18"/>
        </w:rPr>
        <w:t>LA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pacing w:val="-4"/>
          <w:sz w:val="18"/>
        </w:rPr>
        <w:t>PARTIE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z w:val="18"/>
        </w:rPr>
        <w:t>BARRÉE</w:t>
      </w:r>
      <w:r>
        <w:rPr>
          <w:rFonts w:ascii="Arial" w:hAns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Heading3"/>
        <w:spacing w:line="240" w:lineRule="auto" w:before="52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Q5</w:t>
      </w:r>
      <w:r>
        <w:rPr>
          <w:rFonts w:ascii="Times New Roman"/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188" w:lineRule="exact" w:before="109"/>
        <w:ind w:left="2257" w:right="4400"/>
        <w:jc w:val="center"/>
        <w:rPr>
          <w:rFonts w:ascii="Arial Narrow" w:hAnsi="Arial Narrow" w:cs="Arial Narrow" w:eastAsia="Arial Narrow"/>
        </w:rPr>
      </w:pPr>
      <w:r>
        <w:rPr>
          <w:rFonts w:ascii="Arial Narrow" w:hAnsi="Arial Narrow"/>
          <w:color w:val="231F20"/>
          <w:spacing w:val="-42"/>
        </w:rPr>
        <w:t>#»</w:t>
      </w:r>
      <w:r>
        <w:rPr>
          <w:rFonts w:ascii="Arial Narrow" w:hAnsi="Arial Narrow"/>
        </w:rPr>
      </w:r>
    </w:p>
    <w:p>
      <w:pPr>
        <w:tabs>
          <w:tab w:pos="3450" w:val="left" w:leader="none"/>
        </w:tabs>
        <w:spacing w:line="294" w:lineRule="exact" w:before="0"/>
        <w:ind w:left="871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242.976364pt;margin-top:11.982893pt;width:138.85pt;height:192.8pt;mso-position-horizontal-relative:page;mso-position-vertical-relative:paragraph;z-index:-115072" coordorigin="4860,240" coordsize="2777,3856">
            <v:group style="position:absolute;left:4887;top:1069;width:2491;height:1439" coordorigin="4887,1069" coordsize="2491,1439">
              <v:shape style="position:absolute;left:4887;top:1069;width:2491;height:1439" coordorigin="4887,1069" coordsize="2491,1439" path="m4887,2507l7378,1069e" filled="false" stroked="true" strokeweight=".398pt" strokecolor="#231f20">
                <v:path arrowok="t"/>
              </v:shape>
            </v:group>
            <v:group style="position:absolute;left:7361;top:1033;width:79;height:66" coordorigin="7361,1033" coordsize="79,66">
              <v:shape style="position:absolute;left:7361;top:1033;width:79;height:66" coordorigin="7361,1033" coordsize="79,66" path="m7440,1033l7423,1038,7404,1043,7382,1046,7361,1047,7386,1099,7397,1082,7410,1065,7424,1049,7437,1036,7440,1033xe" filled="true" fillcolor="#231f20" stroked="false">
                <v:path arrowok="t"/>
                <v:fill type="solid"/>
              </v:shape>
            </v:group>
            <v:group style="position:absolute;left:4887;top:311;width:2;height:2197" coordorigin="4887,311" coordsize="2,2197">
              <v:shape style="position:absolute;left:4887;top:311;width:2;height:2197" coordorigin="4887,311" coordsize="0,2197" path="m4887,2507l4887,311e" filled="false" stroked="true" strokeweight=".398pt" strokecolor="#231f20">
                <v:path arrowok="t"/>
              </v:shape>
            </v:group>
            <v:group style="position:absolute;left:4860;top:240;width:58;height:80" coordorigin="4860,240" coordsize="58,80">
              <v:shape style="position:absolute;left:4860;top:240;width:58;height:80" coordorigin="4860,240" coordsize="58,80" path="m4887,240l4883,257,4877,276,4869,296,4860,315,4917,319,4907,301,4899,281,4892,261,4888,244,4887,240xe" filled="true" fillcolor="#231f20" stroked="false">
                <v:path arrowok="t"/>
                <v:fill type="solid"/>
              </v:shape>
            </v:group>
            <v:group style="position:absolute;left:4887;top:2507;width:2688;height:1552" coordorigin="4887,2507" coordsize="2688,1552">
              <v:shape style="position:absolute;left:4887;top:2507;width:2688;height:1552" coordorigin="4887,2507" coordsize="2688,1552" path="m4887,2507l7574,4059e" filled="false" stroked="true" strokeweight=".398pt" strokecolor="#231f20">
                <v:path arrowok="t"/>
              </v:shape>
            </v:group>
            <v:group style="position:absolute;left:7552;top:4034;width:85;height:62" coordorigin="7552,4034" coordsize="85,62">
              <v:shape style="position:absolute;left:7552;top:4034;width:85;height:62" coordorigin="7552,4034" coordsize="85,62" path="m7585,4034l7552,4081,7573,4082,7594,4085,7615,4089,7632,4093,7636,4095,7624,4083,7610,4068,7597,4051,7585,4034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231F20"/>
          <w:w w:val="95"/>
          <w:sz w:val="24"/>
          <w:szCs w:val="24"/>
        </w:rPr>
        <w:t>z</w:t>
        <w:tab/>
      </w:r>
      <w:r>
        <w:rPr>
          <w:rFonts w:ascii="Lucida Sans" w:hAnsi="Lucida Sans" w:cs="Lucida Sans" w:eastAsia="Lucida Sans"/>
          <w:color w:val="231F20"/>
          <w:position w:val="-4"/>
          <w:sz w:val="24"/>
          <w:szCs w:val="24"/>
        </w:rPr>
        <w:t>× </w:t>
      </w:r>
      <w:r>
        <w:rPr>
          <w:rFonts w:ascii="Lucida Sans" w:hAnsi="Lucida Sans" w:cs="Lucida Sans" w:eastAsia="Lucida Sans"/>
          <w:color w:val="231F20"/>
          <w:spacing w:val="24"/>
          <w:position w:val="-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position w:val="-8"/>
          <w:sz w:val="31"/>
          <w:szCs w:val="31"/>
        </w:rPr>
        <w:t>B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5"/>
          <w:szCs w:val="15"/>
        </w:rPr>
      </w:pPr>
    </w:p>
    <w:p>
      <w:pPr>
        <w:pStyle w:val="BodyText"/>
        <w:spacing w:line="188" w:lineRule="exact" w:before="109"/>
        <w:ind w:left="2961" w:right="0"/>
        <w:jc w:val="center"/>
        <w:rPr>
          <w:rFonts w:ascii="Arial Narrow" w:hAnsi="Arial Narrow" w:cs="Arial Narrow" w:eastAsia="Arial Narrow"/>
        </w:rPr>
      </w:pPr>
      <w:r>
        <w:rPr>
          <w:rFonts w:ascii="Arial Narrow" w:hAnsi="Arial Narrow"/>
          <w:color w:val="231F20"/>
          <w:spacing w:val="-42"/>
        </w:rPr>
        <w:t>#»</w:t>
      </w:r>
      <w:r>
        <w:rPr>
          <w:rFonts w:ascii="Arial Narrow" w:hAnsi="Arial Narrow"/>
        </w:rPr>
      </w:r>
    </w:p>
    <w:p>
      <w:pPr>
        <w:spacing w:line="189" w:lineRule="exact" w:before="0"/>
        <w:ind w:left="2974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y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before="229"/>
        <w:ind w:left="2257" w:right="5694" w:firstLine="0"/>
        <w:jc w:val="center"/>
        <w:rPr>
          <w:rFonts w:ascii="Lucida Sans" w:hAnsi="Lucida Sans" w:cs="Lucida Sans" w:eastAsia="Lucida Sans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color w:val="231F20"/>
          <w:position w:val="-3"/>
          <w:sz w:val="31"/>
          <w:szCs w:val="31"/>
        </w:rPr>
        <w:t>A </w:t>
      </w:r>
      <w:r>
        <w:rPr>
          <w:rFonts w:ascii="Times New Roman" w:hAnsi="Times New Roman" w:cs="Times New Roman" w:eastAsia="Times New Roman"/>
          <w:i/>
          <w:color w:val="231F20"/>
          <w:spacing w:val="10"/>
          <w:position w:val="-3"/>
          <w:sz w:val="31"/>
          <w:szCs w:val="31"/>
        </w:rPr>
        <w:t> </w:t>
      </w:r>
      <w:r>
        <w:rPr>
          <w:rFonts w:ascii="Lucida Sans" w:hAnsi="Lucida Sans" w:cs="Lucida Sans" w:eastAsia="Lucida Sans"/>
          <w:color w:val="231F20"/>
          <w:sz w:val="24"/>
          <w:szCs w:val="24"/>
        </w:rPr>
        <w:t>×</w:t>
      </w:r>
      <w:r>
        <w:rPr>
          <w:rFonts w:ascii="Lucida Sans" w:hAnsi="Lucida Sans" w:cs="Lucida Sans" w:eastAsia="Lucida Sans"/>
          <w:sz w:val="24"/>
          <w:szCs w:val="24"/>
        </w:rPr>
      </w:r>
    </w:p>
    <w:p>
      <w:pPr>
        <w:spacing w:line="240" w:lineRule="auto" w:before="0"/>
        <w:rPr>
          <w:rFonts w:ascii="Lucida Sans" w:hAnsi="Lucida Sans" w:cs="Lucida Sans" w:eastAsia="Lucida Sans"/>
          <w:sz w:val="20"/>
          <w:szCs w:val="20"/>
        </w:rPr>
      </w:pPr>
    </w:p>
    <w:p>
      <w:pPr>
        <w:spacing w:line="240" w:lineRule="auto" w:before="3"/>
        <w:rPr>
          <w:rFonts w:ascii="Lucida Sans" w:hAnsi="Lucida Sans" w:cs="Lucida Sans" w:eastAsia="Lucida Sans"/>
          <w:sz w:val="22"/>
          <w:szCs w:val="22"/>
        </w:rPr>
      </w:pPr>
    </w:p>
    <w:p>
      <w:pPr>
        <w:spacing w:before="53"/>
        <w:ind w:left="1626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Lucida Sans" w:hAnsi="Lucida Sans" w:cs="Lucida Sans" w:eastAsia="Lucida Sans"/>
          <w:color w:val="231F20"/>
          <w:sz w:val="24"/>
          <w:szCs w:val="24"/>
        </w:rPr>
        <w:t>×</w:t>
      </w:r>
      <w:r>
        <w:rPr>
          <w:rFonts w:ascii="Lucida Sans" w:hAnsi="Lucida Sans" w:cs="Lucida Sans" w:eastAsia="Lucida Sans"/>
          <w:color w:val="231F20"/>
          <w:spacing w:val="7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position w:val="-3"/>
          <w:sz w:val="31"/>
          <w:szCs w:val="31"/>
        </w:rPr>
        <w:t>C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pStyle w:val="BodyText"/>
        <w:spacing w:line="188" w:lineRule="exact"/>
        <w:ind w:left="3720" w:right="0"/>
        <w:jc w:val="center"/>
        <w:rPr>
          <w:rFonts w:ascii="Arial Narrow" w:hAnsi="Arial Narrow" w:cs="Arial Narrow" w:eastAsia="Arial Narrow"/>
        </w:rPr>
      </w:pPr>
      <w:r>
        <w:rPr>
          <w:rFonts w:ascii="Arial Narrow" w:hAnsi="Arial Narrow"/>
          <w:color w:val="231F20"/>
          <w:spacing w:val="-42"/>
        </w:rPr>
        <w:t>#»</w:t>
      </w:r>
      <w:r>
        <w:rPr>
          <w:rFonts w:ascii="Arial Narrow" w:hAnsi="Arial Narrow"/>
        </w:rPr>
      </w:r>
    </w:p>
    <w:p>
      <w:pPr>
        <w:spacing w:line="189" w:lineRule="exact" w:before="0"/>
        <w:ind w:left="4113" w:right="0" w:firstLine="3658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sz w:val="24"/>
        </w:rPr>
        <w:t>x</w:t>
      </w:r>
      <w:r>
        <w:rPr>
          <w:rFonts w:ascii="Times New Roman"/>
          <w:sz w:val="24"/>
        </w:rPr>
      </w:r>
    </w:p>
    <w:p>
      <w:pPr>
        <w:pStyle w:val="BodyText"/>
        <w:spacing w:line="240" w:lineRule="auto" w:before="207"/>
        <w:ind w:left="0" w:right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59"/>
        </w:rPr>
        <w:t>R2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cinématique</w:t>
      </w:r>
      <w:r>
        <w:rPr>
          <w:rFonts w:ascii="Times New Roman" w:hAnsi="Times New Roman" w:cs="Times New Roman" w:eastAsia="Times New Roman"/>
          <w:color w:val="231F20"/>
          <w:spacing w:val="-9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0"/>
        </w:rPr>
        <w:t> </w:t>
      </w:r>
      <w:r>
        <w:rPr>
          <w:rFonts w:ascii="Times New Roman" w:hAnsi="Times New Roman" w:cs="Times New Roman" w:eastAsia="Times New Roman"/>
          <w:color w:val="231F20"/>
        </w:rPr>
        <w:t>réaliser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32"/>
          <w:pgSz w:w="11910" w:h="19850"/>
          <w:pgMar w:footer="977" w:header="0" w:top="0" w:bottom="1160" w:left="0" w:right="0"/>
          <w:pgNumType w:start="2"/>
        </w:sectPr>
      </w:pPr>
    </w:p>
    <w:p>
      <w:pPr>
        <w:pStyle w:val="Heading3"/>
        <w:spacing w:line="240" w:lineRule="auto" w:before="214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Q12</w:t>
      </w:r>
      <w:r>
        <w:rPr>
          <w:rFonts w:ascii="Times New Roman"/>
          <w:color w:val="231F20"/>
          <w:spacing w:val="-7"/>
        </w:rPr>
        <w:t> </w:t>
      </w:r>
      <w:r>
        <w:rPr>
          <w:rFonts w:ascii="Times New Roman"/>
          <w:color w:val="231F20"/>
        </w:rPr>
        <w:t>et</w:t>
      </w:r>
      <w:r>
        <w:rPr>
          <w:rFonts w:ascii="Times New Roman"/>
          <w:color w:val="231F20"/>
          <w:spacing w:val="-6"/>
        </w:rPr>
        <w:t> </w:t>
      </w:r>
      <w:r>
        <w:rPr>
          <w:rFonts w:ascii="Times New Roman"/>
          <w:color w:val="231F20"/>
        </w:rPr>
        <w:t>Q13</w:t>
      </w:r>
      <w:r>
        <w:rPr>
          <w:rFonts w:ascii="Times New Roman"/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r>
        <w:rPr/>
        <w:br w:type="column"/>
      </w:r>
      <w:r>
        <w:rPr>
          <w:rFonts w:ascii="Times New Roman"/>
          <w:b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240" w:lineRule="auto"/>
        <w:ind w:left="1133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70.865967pt;margin-top:-239.364014pt;width:453.549045pt;height:230.492142pt;mso-position-horizontal-relative:page;mso-position-vertical-relative:paragraph;z-index:5344" type="#_x0000_t75" stroked="false">
            <v:imagedata r:id="rId33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231F20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59"/>
        </w:rPr>
        <w:t>R3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Schéma-blocs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compléter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9850"/>
          <w:pgMar w:top="500" w:bottom="280" w:left="0" w:right="0"/>
          <w:cols w:num="2" w:equalWidth="0">
            <w:col w:w="2290" w:space="886"/>
            <w:col w:w="873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6648" w:val="left" w:leader="none"/>
        </w:tabs>
        <w:spacing w:before="74"/>
        <w:ind w:left="387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-.500026pt;margin-top:-68.555466pt;width:596.3pt;height:156.450pt;mso-position-horizontal-relative:page;mso-position-vertical-relative:paragraph;z-index:-115024" coordorigin="-10,-1371" coordsize="11926,3129">
            <v:group style="position:absolute;left:0;top:1747;width:11906;height:2" coordorigin="0,1747" coordsize="11906,2">
              <v:shape style="position:absolute;left:0;top:1747;width:11906;height:2" coordorigin="0,1747" coordsize="11906,0" path="m0,1747l11906,1747e" filled="false" stroked="true" strokeweight="1pt" strokecolor="#231f20">
                <v:path arrowok="t"/>
              </v:shape>
            </v:group>
            <v:group style="position:absolute;left:39;top:-1361;width:11867;height:3106" coordorigin="39,-1361" coordsize="11867,3106">
              <v:shape style="position:absolute;left:39;top:-1361;width:11867;height:3106" coordorigin="39,-1361" coordsize="11867,3106" path="m39,-1361l11906,1744e" filled="false" stroked="true" strokeweight="1pt" strokecolor="#231f20">
                <v:path arrowok="t"/>
              </v:shape>
            </v:group>
            <v:group style="position:absolute;left:0;top:-1360;width:11906;height:3108" coordorigin="0,-1360" coordsize="11906,3108">
              <v:shape style="position:absolute;left:0;top:-1360;width:11906;height:3108" coordorigin="0,-1360" coordsize="11906,3108" path="m0,1747l11906,-1360e" filled="false" stroked="true" strokeweight="1pt" strokecolor="#231f20">
                <v:path arrowok="t"/>
              </v:shape>
            </v:group>
            <v:group style="position:absolute;left:0;top:1717;width:2;height:2" coordorigin="0,1717" coordsize="2,2">
              <v:shape style="position:absolute;left:0;top:1717;width:2;height:2" coordorigin="0,1717" coordsize="0,0" path="m0,1717l0,1717e" filled="false" stroked="true" strokeweight="1pt" strokecolor="#231f20">
                <v:path arrowok="t"/>
              </v:shape>
            </v:group>
            <v:group style="position:absolute;left:0;top:-1361;width:2;height:2" coordorigin="0,-1361" coordsize="2,2">
              <v:shape style="position:absolute;left:0;top:-1361;width:2;height:2" coordorigin="0,-1361" coordsize="0,0" path="m0,-1361l0,-1361e" filled="false" stroked="true" strokeweight="1pt" strokecolor="#231f2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31F20"/>
          <w:sz w:val="18"/>
        </w:rPr>
        <w:t>NE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RIEN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ÉCRIRE</w:t>
        <w:tab/>
        <w:t>DANS</w:t>
      </w:r>
      <w:r>
        <w:rPr>
          <w:rFonts w:ascii="Arial" w:hAnsi="Arial"/>
          <w:b/>
          <w:color w:val="231F20"/>
          <w:spacing w:val="11"/>
          <w:sz w:val="18"/>
        </w:rPr>
        <w:t> </w:t>
      </w:r>
      <w:r>
        <w:rPr>
          <w:rFonts w:ascii="Arial" w:hAnsi="Arial"/>
          <w:b/>
          <w:color w:val="231F20"/>
          <w:sz w:val="18"/>
        </w:rPr>
        <w:t>LA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pacing w:val="-4"/>
          <w:sz w:val="18"/>
        </w:rPr>
        <w:t>PARTIE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z w:val="18"/>
        </w:rPr>
        <w:t>BARRÉE</w:t>
      </w:r>
      <w:r>
        <w:rPr>
          <w:rFonts w:ascii="Arial" w:hAns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pgSz w:w="11910" w:h="19850"/>
          <w:pgMar w:header="0" w:footer="977" w:top="0" w:bottom="1160" w:left="0" w:right="0"/>
        </w:sectPr>
      </w:pPr>
    </w:p>
    <w:p>
      <w:pPr>
        <w:pStyle w:val="Heading3"/>
        <w:spacing w:line="240" w:lineRule="auto" w:before="52"/>
        <w:ind w:left="0" w:right="0"/>
        <w:jc w:val="righ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  <w:w w:val="95"/>
        </w:rPr>
        <w:t>Q23</w:t>
      </w:r>
      <w:r>
        <w:rPr>
          <w:rFonts w:ascii="Times New Roman"/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50"/>
          <w:szCs w:val="50"/>
        </w:rPr>
      </w:pPr>
      <w:r>
        <w:rPr/>
        <w:br w:type="column"/>
      </w:r>
      <w:r>
        <w:rPr>
          <w:rFonts w:ascii="Times New Roman"/>
          <w:b/>
          <w:sz w:val="50"/>
        </w:rPr>
      </w:r>
    </w:p>
    <w:p>
      <w:pPr>
        <w:tabs>
          <w:tab w:pos="990" w:val="left" w:leader="none"/>
          <w:tab w:pos="2062" w:val="left" w:leader="none"/>
          <w:tab w:pos="8225" w:val="left" w:leader="none"/>
        </w:tabs>
        <w:spacing w:line="333" w:lineRule="exact" w:before="0"/>
        <w:ind w:left="0" w:right="150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14.390869pt;margin-top:-1.43238pt;width:398.25pt;height:171.8pt;mso-position-horizontal-relative:page;mso-position-vertical-relative:paragraph;z-index:-115000" coordorigin="2288,-29" coordsize="7965,3436">
            <v:group style="position:absolute;left:2315;top:3093;width:7541;height:2" coordorigin="2315,3093" coordsize="7541,2">
              <v:shape style="position:absolute;left:2315;top:3093;width:7541;height:2" coordorigin="2315,3093" coordsize="7541,0" path="m2315,3093l9855,3093e" filled="false" stroked="true" strokeweight=".398pt" strokecolor="#c7c8ca">
                <v:path arrowok="t"/>
              </v:shape>
            </v:group>
            <v:group style="position:absolute;left:2315;top:2527;width:7541;height:2" coordorigin="2315,2527" coordsize="7541,2">
              <v:shape style="position:absolute;left:2315;top:2527;width:7541;height:2" coordorigin="2315,2527" coordsize="7541,0" path="m2315,2527l9855,2527e" filled="false" stroked="true" strokeweight=".398pt" strokecolor="#c7c8ca">
                <v:path arrowok="t"/>
              </v:shape>
            </v:group>
            <v:group style="position:absolute;left:2315;top:1960;width:7541;height:2" coordorigin="2315,1960" coordsize="7541,2">
              <v:shape style="position:absolute;left:2315;top:1960;width:7541;height:2" coordorigin="2315,1960" coordsize="7541,0" path="m2315,1960l9855,1960e" filled="false" stroked="true" strokeweight=".398pt" strokecolor="#c7c8ca">
                <v:path arrowok="t"/>
              </v:shape>
            </v:group>
            <v:group style="position:absolute;left:2315;top:1393;width:7541;height:2" coordorigin="2315,1393" coordsize="7541,2">
              <v:shape style="position:absolute;left:2315;top:1393;width:7541;height:2" coordorigin="2315,1393" coordsize="7541,0" path="m2315,1393l9855,1393e" filled="false" stroked="true" strokeweight=".398pt" strokecolor="#c7c8ca">
                <v:path arrowok="t"/>
              </v:shape>
            </v:group>
            <v:group style="position:absolute;left:2315;top:826;width:7541;height:2" coordorigin="2315,826" coordsize="7541,2">
              <v:shape style="position:absolute;left:2315;top:826;width:7541;height:2" coordorigin="2315,826" coordsize="7541,0" path="m2315,826l9855,826e" filled="false" stroked="true" strokeweight=".398pt" strokecolor="#c7c8ca">
                <v:path arrowok="t"/>
              </v:shape>
            </v:group>
            <v:group style="position:absolute;left:2315;top:259;width:7541;height:2" coordorigin="2315,259" coordsize="7541,2">
              <v:shape style="position:absolute;left:2315;top:259;width:7541;height:2" coordorigin="2315,259" coordsize="7541,0" path="m2315,259l9855,259e" filled="false" stroked="true" strokeweight=".398pt" strokecolor="#c7c8ca">
                <v:path arrowok="t"/>
              </v:shape>
            </v:group>
            <v:group style="position:absolute;left:2315;top:-25;width:2;height:3119" coordorigin="2315,-25" coordsize="2,3119">
              <v:shape style="position:absolute;left:2315;top:-25;width:2;height:3119" coordorigin="2315,-25" coordsize="0,3119" path="m2315,3093l2315,-25e" filled="false" stroked="true" strokeweight=".398pt" strokecolor="#c7c8ca">
                <v:path arrowok="t"/>
              </v:shape>
            </v:group>
            <v:group style="position:absolute;left:2395;top:-25;width:2;height:3119" coordorigin="2395,-25" coordsize="2,3119">
              <v:shape style="position:absolute;left:2395;top:-25;width:2;height:3119" coordorigin="2395,-25" coordsize="0,3119" path="m2395,3093l2395,-25e" filled="false" stroked="true" strokeweight=".398pt" strokecolor="#c7c8ca">
                <v:path arrowok="t"/>
              </v:shape>
            </v:group>
            <v:group style="position:absolute;left:2474;top:-25;width:2;height:3119" coordorigin="2474,-25" coordsize="2,3119">
              <v:shape style="position:absolute;left:2474;top:-25;width:2;height:3119" coordorigin="2474,-25" coordsize="0,3119" path="m2474,3093l2474,-25e" filled="false" stroked="true" strokeweight=".398pt" strokecolor="#c7c8ca">
                <v:path arrowok="t"/>
              </v:shape>
            </v:group>
            <v:group style="position:absolute;left:2553;top:-25;width:2;height:3119" coordorigin="2553,-25" coordsize="2,3119">
              <v:shape style="position:absolute;left:2553;top:-25;width:2;height:3119" coordorigin="2553,-25" coordsize="0,3119" path="m2553,3093l2553,-25e" filled="false" stroked="true" strokeweight=".398pt" strokecolor="#c7c8ca">
                <v:path arrowok="t"/>
              </v:shape>
            </v:group>
            <v:group style="position:absolute;left:2633;top:-25;width:2;height:3119" coordorigin="2633,-25" coordsize="2,3119">
              <v:shape style="position:absolute;left:2633;top:-25;width:2;height:3119" coordorigin="2633,-25" coordsize="0,3119" path="m2633,3093l2633,-25e" filled="false" stroked="true" strokeweight=".398pt" strokecolor="#c7c8ca">
                <v:path arrowok="t"/>
              </v:shape>
            </v:group>
            <v:group style="position:absolute;left:2712;top:-25;width:2;height:3119" coordorigin="2712,-25" coordsize="2,3119">
              <v:shape style="position:absolute;left:2712;top:-25;width:2;height:3119" coordorigin="2712,-25" coordsize="0,3119" path="m2712,3093l2712,-25e" filled="false" stroked="true" strokeweight=".398pt" strokecolor="#c7c8ca">
                <v:path arrowok="t"/>
              </v:shape>
            </v:group>
            <v:group style="position:absolute;left:2791;top:-25;width:2;height:3119" coordorigin="2791,-25" coordsize="2,3119">
              <v:shape style="position:absolute;left:2791;top:-25;width:2;height:3119" coordorigin="2791,-25" coordsize="0,3119" path="m2791,3093l2791,-25e" filled="false" stroked="true" strokeweight=".398pt" strokecolor="#c7c8ca">
                <v:path arrowok="t"/>
              </v:shape>
            </v:group>
            <v:group style="position:absolute;left:2871;top:-25;width:2;height:3119" coordorigin="2871,-25" coordsize="2,3119">
              <v:shape style="position:absolute;left:2871;top:-25;width:2;height:3119" coordorigin="2871,-25" coordsize="0,3119" path="m2871,3093l2871,-25e" filled="false" stroked="true" strokeweight=".398pt" strokecolor="#c7c8ca">
                <v:path arrowok="t"/>
              </v:shape>
            </v:group>
            <v:group style="position:absolute;left:2950;top:-25;width:2;height:3119" coordorigin="2950,-25" coordsize="2,3119">
              <v:shape style="position:absolute;left:2950;top:-25;width:2;height:3119" coordorigin="2950,-25" coordsize="0,3119" path="m2950,3093l2950,-25e" filled="false" stroked="true" strokeweight=".398pt" strokecolor="#c7c8ca">
                <v:path arrowok="t"/>
              </v:shape>
            </v:group>
            <v:group style="position:absolute;left:3030;top:-25;width:2;height:3119" coordorigin="3030,-25" coordsize="2,3119">
              <v:shape style="position:absolute;left:3030;top:-25;width:2;height:3119" coordorigin="3030,-25" coordsize="0,3119" path="m3030,3093l3030,-25e" filled="false" stroked="true" strokeweight=".398pt" strokecolor="#c7c8ca">
                <v:path arrowok="t"/>
              </v:shape>
            </v:group>
            <v:group style="position:absolute;left:3109;top:-25;width:2;height:3119" coordorigin="3109,-25" coordsize="2,3119">
              <v:shape style="position:absolute;left:3109;top:-25;width:2;height:3119" coordorigin="3109,-25" coordsize="0,3119" path="m3109,3093l3109,-25e" filled="false" stroked="true" strokeweight=".398pt" strokecolor="#c7c8ca">
                <v:path arrowok="t"/>
              </v:shape>
            </v:group>
            <v:group style="position:absolute;left:3188;top:-25;width:2;height:3119" coordorigin="3188,-25" coordsize="2,3119">
              <v:shape style="position:absolute;left:3188;top:-25;width:2;height:3119" coordorigin="3188,-25" coordsize="0,3119" path="m3188,3093l3188,-25e" filled="false" stroked="true" strokeweight=".398pt" strokecolor="#c7c8ca">
                <v:path arrowok="t"/>
              </v:shape>
            </v:group>
            <v:group style="position:absolute;left:3268;top:-25;width:2;height:3119" coordorigin="3268,-25" coordsize="2,3119">
              <v:shape style="position:absolute;left:3268;top:-25;width:2;height:3119" coordorigin="3268,-25" coordsize="0,3119" path="m3268,3093l3268,-25e" filled="false" stroked="true" strokeweight=".398pt" strokecolor="#c7c8ca">
                <v:path arrowok="t"/>
              </v:shape>
            </v:group>
            <v:group style="position:absolute;left:3347;top:-25;width:2;height:3119" coordorigin="3347,-25" coordsize="2,3119">
              <v:shape style="position:absolute;left:3347;top:-25;width:2;height:3119" coordorigin="3347,-25" coordsize="0,3119" path="m3347,3093l3347,-25e" filled="false" stroked="true" strokeweight=".398pt" strokecolor="#c7c8ca">
                <v:path arrowok="t"/>
              </v:shape>
            </v:group>
            <v:group style="position:absolute;left:3426;top:-25;width:2;height:3119" coordorigin="3426,-25" coordsize="2,3119">
              <v:shape style="position:absolute;left:3426;top:-25;width:2;height:3119" coordorigin="3426,-25" coordsize="0,3119" path="m3426,3093l3426,-25e" filled="false" stroked="true" strokeweight=".398pt" strokecolor="#c7c8ca">
                <v:path arrowok="t"/>
              </v:shape>
            </v:group>
            <v:group style="position:absolute;left:3506;top:-25;width:2;height:3119" coordorigin="3506,-25" coordsize="2,3119">
              <v:shape style="position:absolute;left:3506;top:-25;width:2;height:3119" coordorigin="3506,-25" coordsize="0,3119" path="m3506,3093l3506,-25e" filled="false" stroked="true" strokeweight=".398pt" strokecolor="#c7c8ca">
                <v:path arrowok="t"/>
              </v:shape>
            </v:group>
            <v:group style="position:absolute;left:3585;top:-25;width:2;height:3119" coordorigin="3585,-25" coordsize="2,3119">
              <v:shape style="position:absolute;left:3585;top:-25;width:2;height:3119" coordorigin="3585,-25" coordsize="0,3119" path="m3585,3093l3585,-25e" filled="false" stroked="true" strokeweight=".398pt" strokecolor="#c7c8ca">
                <v:path arrowok="t"/>
              </v:shape>
            </v:group>
            <v:group style="position:absolute;left:3665;top:-25;width:2;height:3119" coordorigin="3665,-25" coordsize="2,3119">
              <v:shape style="position:absolute;left:3665;top:-25;width:2;height:3119" coordorigin="3665,-25" coordsize="0,3119" path="m3665,3093l3665,-25e" filled="false" stroked="true" strokeweight=".398pt" strokecolor="#c7c8ca">
                <v:path arrowok="t"/>
              </v:shape>
            </v:group>
            <v:group style="position:absolute;left:3744;top:-25;width:2;height:3119" coordorigin="3744,-25" coordsize="2,3119">
              <v:shape style="position:absolute;left:3744;top:-25;width:2;height:3119" coordorigin="3744,-25" coordsize="0,3119" path="m3744,3093l3744,-25e" filled="false" stroked="true" strokeweight=".398pt" strokecolor="#c7c8ca">
                <v:path arrowok="t"/>
              </v:shape>
            </v:group>
            <v:group style="position:absolute;left:3823;top:-25;width:2;height:3119" coordorigin="3823,-25" coordsize="2,3119">
              <v:shape style="position:absolute;left:3823;top:-25;width:2;height:3119" coordorigin="3823,-25" coordsize="0,3119" path="m3823,3093l3823,-25e" filled="false" stroked="true" strokeweight=".398pt" strokecolor="#c7c8ca">
                <v:path arrowok="t"/>
              </v:shape>
            </v:group>
            <v:group style="position:absolute;left:3903;top:-25;width:2;height:3119" coordorigin="3903,-25" coordsize="2,3119">
              <v:shape style="position:absolute;left:3903;top:-25;width:2;height:3119" coordorigin="3903,-25" coordsize="0,3119" path="m3903,3093l3903,-25e" filled="false" stroked="true" strokeweight=".398pt" strokecolor="#c7c8ca">
                <v:path arrowok="t"/>
              </v:shape>
            </v:group>
            <v:group style="position:absolute;left:3982;top:-25;width:2;height:3119" coordorigin="3982,-25" coordsize="2,3119">
              <v:shape style="position:absolute;left:3982;top:-25;width:2;height:3119" coordorigin="3982,-25" coordsize="0,3119" path="m3982,3093l3982,-25e" filled="false" stroked="true" strokeweight=".398pt" strokecolor="#c7c8ca">
                <v:path arrowok="t"/>
              </v:shape>
            </v:group>
            <v:group style="position:absolute;left:4061;top:-25;width:2;height:3119" coordorigin="4061,-25" coordsize="2,3119">
              <v:shape style="position:absolute;left:4061;top:-25;width:2;height:3119" coordorigin="4061,-25" coordsize="0,3119" path="m4061,3093l4061,-25e" filled="false" stroked="true" strokeweight=".398pt" strokecolor="#c7c8ca">
                <v:path arrowok="t"/>
              </v:shape>
            </v:group>
            <v:group style="position:absolute;left:4141;top:-25;width:2;height:3119" coordorigin="4141,-25" coordsize="2,3119">
              <v:shape style="position:absolute;left:4141;top:-25;width:2;height:3119" coordorigin="4141,-25" coordsize="0,3119" path="m4141,3093l4141,-25e" filled="false" stroked="true" strokeweight=".398pt" strokecolor="#c7c8ca">
                <v:path arrowok="t"/>
              </v:shape>
            </v:group>
            <v:group style="position:absolute;left:4220;top:-25;width:2;height:3119" coordorigin="4220,-25" coordsize="2,3119">
              <v:shape style="position:absolute;left:4220;top:-25;width:2;height:3119" coordorigin="4220,-25" coordsize="0,3119" path="m4220,3093l4220,-25e" filled="false" stroked="true" strokeweight=".398pt" strokecolor="#c7c8ca">
                <v:path arrowok="t"/>
              </v:shape>
            </v:group>
            <v:group style="position:absolute;left:4300;top:-25;width:2;height:3119" coordorigin="4300,-25" coordsize="2,3119">
              <v:shape style="position:absolute;left:4300;top:-25;width:2;height:3119" coordorigin="4300,-25" coordsize="0,3119" path="m4300,3093l4300,-25e" filled="false" stroked="true" strokeweight=".398pt" strokecolor="#c7c8ca">
                <v:path arrowok="t"/>
              </v:shape>
            </v:group>
            <v:group style="position:absolute;left:4379;top:-25;width:2;height:3119" coordorigin="4379,-25" coordsize="2,3119">
              <v:shape style="position:absolute;left:4379;top:-25;width:2;height:3119" coordorigin="4379,-25" coordsize="0,3119" path="m4379,3093l4379,-25e" filled="false" stroked="true" strokeweight=".398pt" strokecolor="#c7c8ca">
                <v:path arrowok="t"/>
              </v:shape>
            </v:group>
            <v:group style="position:absolute;left:4458;top:-25;width:2;height:3119" coordorigin="4458,-25" coordsize="2,3119">
              <v:shape style="position:absolute;left:4458;top:-25;width:2;height:3119" coordorigin="4458,-25" coordsize="0,3119" path="m4458,3093l4458,-25e" filled="false" stroked="true" strokeweight=".398pt" strokecolor="#c7c8ca">
                <v:path arrowok="t"/>
              </v:shape>
            </v:group>
            <v:group style="position:absolute;left:4538;top:-25;width:2;height:3119" coordorigin="4538,-25" coordsize="2,3119">
              <v:shape style="position:absolute;left:4538;top:-25;width:2;height:3119" coordorigin="4538,-25" coordsize="0,3119" path="m4538,3093l4538,-25e" filled="false" stroked="true" strokeweight=".398pt" strokecolor="#c7c8ca">
                <v:path arrowok="t"/>
              </v:shape>
            </v:group>
            <v:group style="position:absolute;left:4617;top:-25;width:2;height:3119" coordorigin="4617,-25" coordsize="2,3119">
              <v:shape style="position:absolute;left:4617;top:-25;width:2;height:3119" coordorigin="4617,-25" coordsize="0,3119" path="m4617,3093l4617,-25e" filled="false" stroked="true" strokeweight=".398pt" strokecolor="#c7c8ca">
                <v:path arrowok="t"/>
              </v:shape>
            </v:group>
            <v:group style="position:absolute;left:4696;top:-25;width:2;height:3119" coordorigin="4696,-25" coordsize="2,3119">
              <v:shape style="position:absolute;left:4696;top:-25;width:2;height:3119" coordorigin="4696,-25" coordsize="0,3119" path="m4696,3093l4696,-25e" filled="false" stroked="true" strokeweight=".398pt" strokecolor="#c7c8ca">
                <v:path arrowok="t"/>
              </v:shape>
            </v:group>
            <v:group style="position:absolute;left:4776;top:-25;width:2;height:3119" coordorigin="4776,-25" coordsize="2,3119">
              <v:shape style="position:absolute;left:4776;top:-25;width:2;height:3119" coordorigin="4776,-25" coordsize="0,3119" path="m4776,3093l4776,-25e" filled="false" stroked="true" strokeweight=".398pt" strokecolor="#c7c8ca">
                <v:path arrowok="t"/>
              </v:shape>
            </v:group>
            <v:group style="position:absolute;left:4855;top:-25;width:2;height:3119" coordorigin="4855,-25" coordsize="2,3119">
              <v:shape style="position:absolute;left:4855;top:-25;width:2;height:3119" coordorigin="4855,-25" coordsize="0,3119" path="m4855,3093l4855,-25e" filled="false" stroked="true" strokeweight=".398pt" strokecolor="#c7c8ca">
                <v:path arrowok="t"/>
              </v:shape>
            </v:group>
            <v:group style="position:absolute;left:4935;top:-25;width:2;height:3119" coordorigin="4935,-25" coordsize="2,3119">
              <v:shape style="position:absolute;left:4935;top:-25;width:2;height:3119" coordorigin="4935,-25" coordsize="0,3119" path="m4935,3093l4935,-25e" filled="false" stroked="true" strokeweight=".398pt" strokecolor="#c7c8ca">
                <v:path arrowok="t"/>
              </v:shape>
            </v:group>
            <v:group style="position:absolute;left:5014;top:-25;width:2;height:3119" coordorigin="5014,-25" coordsize="2,3119">
              <v:shape style="position:absolute;left:5014;top:-25;width:2;height:3119" coordorigin="5014,-25" coordsize="0,3119" path="m5014,3093l5014,-25e" filled="false" stroked="true" strokeweight=".398pt" strokecolor="#c7c8ca">
                <v:path arrowok="t"/>
              </v:shape>
            </v:group>
            <v:group style="position:absolute;left:5093;top:-25;width:2;height:3119" coordorigin="5093,-25" coordsize="2,3119">
              <v:shape style="position:absolute;left:5093;top:-25;width:2;height:3119" coordorigin="5093,-25" coordsize="0,3119" path="m5093,3093l5093,-25e" filled="false" stroked="true" strokeweight=".398pt" strokecolor="#c7c8ca">
                <v:path arrowok="t"/>
              </v:shape>
            </v:group>
            <v:group style="position:absolute;left:5173;top:-25;width:2;height:3119" coordorigin="5173,-25" coordsize="2,3119">
              <v:shape style="position:absolute;left:5173;top:-25;width:2;height:3119" coordorigin="5173,-25" coordsize="0,3119" path="m5173,3093l5173,-25e" filled="false" stroked="true" strokeweight=".398pt" strokecolor="#c7c8ca">
                <v:path arrowok="t"/>
              </v:shape>
            </v:group>
            <v:group style="position:absolute;left:5252;top:-25;width:2;height:3119" coordorigin="5252,-25" coordsize="2,3119">
              <v:shape style="position:absolute;left:5252;top:-25;width:2;height:3119" coordorigin="5252,-25" coordsize="0,3119" path="m5252,3093l5252,-25e" filled="false" stroked="true" strokeweight=".398pt" strokecolor="#c7c8ca">
                <v:path arrowok="t"/>
              </v:shape>
            </v:group>
            <v:group style="position:absolute;left:5331;top:-25;width:2;height:3119" coordorigin="5331,-25" coordsize="2,3119">
              <v:shape style="position:absolute;left:5331;top:-25;width:2;height:3119" coordorigin="5331,-25" coordsize="0,3119" path="m5331,3093l5331,-25e" filled="false" stroked="true" strokeweight=".398pt" strokecolor="#c7c8ca">
                <v:path arrowok="t"/>
              </v:shape>
            </v:group>
            <v:group style="position:absolute;left:5411;top:-25;width:2;height:3119" coordorigin="5411,-25" coordsize="2,3119">
              <v:shape style="position:absolute;left:5411;top:-25;width:2;height:3119" coordorigin="5411,-25" coordsize="0,3119" path="m5411,3093l5411,-25e" filled="false" stroked="true" strokeweight=".398pt" strokecolor="#c7c8ca">
                <v:path arrowok="t"/>
              </v:shape>
            </v:group>
            <v:group style="position:absolute;left:5490;top:-25;width:2;height:3119" coordorigin="5490,-25" coordsize="2,3119">
              <v:shape style="position:absolute;left:5490;top:-25;width:2;height:3119" coordorigin="5490,-25" coordsize="0,3119" path="m5490,3093l5490,-25e" filled="false" stroked="true" strokeweight=".398pt" strokecolor="#c7c8ca">
                <v:path arrowok="t"/>
              </v:shape>
            </v:group>
            <v:group style="position:absolute;left:5570;top:-25;width:2;height:3119" coordorigin="5570,-25" coordsize="2,3119">
              <v:shape style="position:absolute;left:5570;top:-25;width:2;height:3119" coordorigin="5570,-25" coordsize="0,3119" path="m5570,3093l5570,-25e" filled="false" stroked="true" strokeweight=".398pt" strokecolor="#c7c8ca">
                <v:path arrowok="t"/>
              </v:shape>
            </v:group>
            <v:group style="position:absolute;left:5649;top:-25;width:2;height:3119" coordorigin="5649,-25" coordsize="2,3119">
              <v:shape style="position:absolute;left:5649;top:-25;width:2;height:3119" coordorigin="5649,-25" coordsize="0,3119" path="m5649,3093l5649,-25e" filled="false" stroked="true" strokeweight=".398pt" strokecolor="#c7c8ca">
                <v:path arrowok="t"/>
              </v:shape>
            </v:group>
            <v:group style="position:absolute;left:5728;top:-25;width:2;height:3119" coordorigin="5728,-25" coordsize="2,3119">
              <v:shape style="position:absolute;left:5728;top:-25;width:2;height:3119" coordorigin="5728,-25" coordsize="0,3119" path="m5728,3093l5728,-25e" filled="false" stroked="true" strokeweight=".398pt" strokecolor="#c7c8ca">
                <v:path arrowok="t"/>
              </v:shape>
            </v:group>
            <v:group style="position:absolute;left:5808;top:-25;width:2;height:3119" coordorigin="5808,-25" coordsize="2,3119">
              <v:shape style="position:absolute;left:5808;top:-25;width:2;height:3119" coordorigin="5808,-25" coordsize="0,3119" path="m5808,3093l5808,-25e" filled="false" stroked="true" strokeweight=".398pt" strokecolor="#c7c8ca">
                <v:path arrowok="t"/>
              </v:shape>
            </v:group>
            <v:group style="position:absolute;left:5887;top:-25;width:2;height:3119" coordorigin="5887,-25" coordsize="2,3119">
              <v:shape style="position:absolute;left:5887;top:-25;width:2;height:3119" coordorigin="5887,-25" coordsize="0,3119" path="m5887,3093l5887,-25e" filled="false" stroked="true" strokeweight=".398pt" strokecolor="#c7c8ca">
                <v:path arrowok="t"/>
              </v:shape>
            </v:group>
            <v:group style="position:absolute;left:5966;top:-25;width:2;height:3119" coordorigin="5966,-25" coordsize="2,3119">
              <v:shape style="position:absolute;left:5966;top:-25;width:2;height:3119" coordorigin="5966,-25" coordsize="0,3119" path="m5966,3093l5966,-25e" filled="false" stroked="true" strokeweight=".398pt" strokecolor="#c7c8ca">
                <v:path arrowok="t"/>
              </v:shape>
            </v:group>
            <v:group style="position:absolute;left:6046;top:-25;width:2;height:3119" coordorigin="6046,-25" coordsize="2,3119">
              <v:shape style="position:absolute;left:6046;top:-25;width:2;height:3119" coordorigin="6046,-25" coordsize="0,3119" path="m6046,3093l6046,-25e" filled="false" stroked="true" strokeweight=".398pt" strokecolor="#c7c8ca">
                <v:path arrowok="t"/>
              </v:shape>
            </v:group>
            <v:group style="position:absolute;left:6125;top:-25;width:2;height:3119" coordorigin="6125,-25" coordsize="2,3119">
              <v:shape style="position:absolute;left:6125;top:-25;width:2;height:3119" coordorigin="6125,-25" coordsize="0,3119" path="m6125,3093l6125,-25e" filled="false" stroked="true" strokeweight=".398pt" strokecolor="#c7c8ca">
                <v:path arrowok="t"/>
              </v:shape>
            </v:group>
            <v:group style="position:absolute;left:6205;top:-25;width:2;height:3119" coordorigin="6205,-25" coordsize="2,3119">
              <v:shape style="position:absolute;left:6205;top:-25;width:2;height:3119" coordorigin="6205,-25" coordsize="0,3119" path="m6205,3093l6205,-25e" filled="false" stroked="true" strokeweight=".398pt" strokecolor="#c7c8ca">
                <v:path arrowok="t"/>
              </v:shape>
            </v:group>
            <v:group style="position:absolute;left:6284;top:-25;width:2;height:3119" coordorigin="6284,-25" coordsize="2,3119">
              <v:shape style="position:absolute;left:6284;top:-25;width:2;height:3119" coordorigin="6284,-25" coordsize="0,3119" path="m6284,3093l6284,-25e" filled="false" stroked="true" strokeweight=".398pt" strokecolor="#c7c8ca">
                <v:path arrowok="t"/>
              </v:shape>
            </v:group>
            <v:group style="position:absolute;left:6363;top:-25;width:2;height:3119" coordorigin="6363,-25" coordsize="2,3119">
              <v:shape style="position:absolute;left:6363;top:-25;width:2;height:3119" coordorigin="6363,-25" coordsize="0,3119" path="m6363,3093l6363,-25e" filled="false" stroked="true" strokeweight=".398pt" strokecolor="#c7c8ca">
                <v:path arrowok="t"/>
              </v:shape>
            </v:group>
            <v:group style="position:absolute;left:6443;top:-25;width:2;height:3119" coordorigin="6443,-25" coordsize="2,3119">
              <v:shape style="position:absolute;left:6443;top:-25;width:2;height:3119" coordorigin="6443,-25" coordsize="0,3119" path="m6443,3093l6443,-25e" filled="false" stroked="true" strokeweight=".398pt" strokecolor="#c7c8ca">
                <v:path arrowok="t"/>
              </v:shape>
            </v:group>
            <v:group style="position:absolute;left:6522;top:-25;width:2;height:3119" coordorigin="6522,-25" coordsize="2,3119">
              <v:shape style="position:absolute;left:6522;top:-25;width:2;height:3119" coordorigin="6522,-25" coordsize="0,3119" path="m6522,3093l6522,-25e" filled="false" stroked="true" strokeweight=".398pt" strokecolor="#c7c8ca">
                <v:path arrowok="t"/>
              </v:shape>
            </v:group>
            <v:group style="position:absolute;left:6601;top:-25;width:2;height:3119" coordorigin="6601,-25" coordsize="2,3119">
              <v:shape style="position:absolute;left:6601;top:-25;width:2;height:3119" coordorigin="6601,-25" coordsize="0,3119" path="m6601,3093l6601,-25e" filled="false" stroked="true" strokeweight=".398pt" strokecolor="#c7c8ca">
                <v:path arrowok="t"/>
              </v:shape>
            </v:group>
            <v:group style="position:absolute;left:6681;top:-25;width:2;height:3119" coordorigin="6681,-25" coordsize="2,3119">
              <v:shape style="position:absolute;left:6681;top:-25;width:2;height:3119" coordorigin="6681,-25" coordsize="0,3119" path="m6681,3093l6681,-25e" filled="false" stroked="true" strokeweight=".398pt" strokecolor="#c7c8ca">
                <v:path arrowok="t"/>
              </v:shape>
            </v:group>
            <v:group style="position:absolute;left:6760;top:-25;width:2;height:3119" coordorigin="6760,-25" coordsize="2,3119">
              <v:shape style="position:absolute;left:6760;top:-25;width:2;height:3119" coordorigin="6760,-25" coordsize="0,3119" path="m6760,3093l6760,-25e" filled="false" stroked="true" strokeweight=".398pt" strokecolor="#c7c8ca">
                <v:path arrowok="t"/>
              </v:shape>
            </v:group>
            <v:group style="position:absolute;left:6840;top:-25;width:2;height:3119" coordorigin="6840,-25" coordsize="2,3119">
              <v:shape style="position:absolute;left:6840;top:-25;width:2;height:3119" coordorigin="6840,-25" coordsize="0,3119" path="m6840,3093l6840,-25e" filled="false" stroked="true" strokeweight=".398pt" strokecolor="#c7c8ca">
                <v:path arrowok="t"/>
              </v:shape>
            </v:group>
            <v:group style="position:absolute;left:6919;top:-25;width:2;height:3119" coordorigin="6919,-25" coordsize="2,3119">
              <v:shape style="position:absolute;left:6919;top:-25;width:2;height:3119" coordorigin="6919,-25" coordsize="0,3119" path="m6919,3093l6919,-25e" filled="false" stroked="true" strokeweight=".398pt" strokecolor="#c7c8ca">
                <v:path arrowok="t"/>
              </v:shape>
            </v:group>
            <v:group style="position:absolute;left:6998;top:-25;width:2;height:3119" coordorigin="6998,-25" coordsize="2,3119">
              <v:shape style="position:absolute;left:6998;top:-25;width:2;height:3119" coordorigin="6998,-25" coordsize="0,3119" path="m6998,3093l6998,-25e" filled="false" stroked="true" strokeweight=".398pt" strokecolor="#c7c8ca">
                <v:path arrowok="t"/>
              </v:shape>
            </v:group>
            <v:group style="position:absolute;left:7078;top:-25;width:2;height:3119" coordorigin="7078,-25" coordsize="2,3119">
              <v:shape style="position:absolute;left:7078;top:-25;width:2;height:3119" coordorigin="7078,-25" coordsize="0,3119" path="m7078,3093l7078,-25e" filled="false" stroked="true" strokeweight=".398pt" strokecolor="#c7c8ca">
                <v:path arrowok="t"/>
              </v:shape>
            </v:group>
            <v:group style="position:absolute;left:7157;top:-25;width:2;height:3119" coordorigin="7157,-25" coordsize="2,3119">
              <v:shape style="position:absolute;left:7157;top:-25;width:2;height:3119" coordorigin="7157,-25" coordsize="0,3119" path="m7157,3093l7157,-25e" filled="false" stroked="true" strokeweight=".398pt" strokecolor="#c7c8ca">
                <v:path arrowok="t"/>
              </v:shape>
            </v:group>
            <v:group style="position:absolute;left:7236;top:-25;width:2;height:3119" coordorigin="7236,-25" coordsize="2,3119">
              <v:shape style="position:absolute;left:7236;top:-25;width:2;height:3119" coordorigin="7236,-25" coordsize="0,3119" path="m7236,3093l7236,-25e" filled="false" stroked="true" strokeweight=".398pt" strokecolor="#c7c8ca">
                <v:path arrowok="t"/>
              </v:shape>
            </v:group>
            <v:group style="position:absolute;left:7316;top:-25;width:2;height:3119" coordorigin="7316,-25" coordsize="2,3119">
              <v:shape style="position:absolute;left:7316;top:-25;width:2;height:3119" coordorigin="7316,-25" coordsize="0,3119" path="m7316,3093l7316,-25e" filled="false" stroked="true" strokeweight=".398pt" strokecolor="#c7c8ca">
                <v:path arrowok="t"/>
              </v:shape>
            </v:group>
            <v:group style="position:absolute;left:7395;top:-25;width:2;height:3119" coordorigin="7395,-25" coordsize="2,3119">
              <v:shape style="position:absolute;left:7395;top:-25;width:2;height:3119" coordorigin="7395,-25" coordsize="0,3119" path="m7395,3093l7395,-25e" filled="false" stroked="true" strokeweight=".398pt" strokecolor="#c7c8ca">
                <v:path arrowok="t"/>
              </v:shape>
            </v:group>
            <v:group style="position:absolute;left:7475;top:-25;width:2;height:3119" coordorigin="7475,-25" coordsize="2,3119">
              <v:shape style="position:absolute;left:7475;top:-25;width:2;height:3119" coordorigin="7475,-25" coordsize="0,3119" path="m7475,3093l7475,-25e" filled="false" stroked="true" strokeweight=".398pt" strokecolor="#c7c8ca">
                <v:path arrowok="t"/>
              </v:shape>
            </v:group>
            <v:group style="position:absolute;left:7554;top:-25;width:2;height:3119" coordorigin="7554,-25" coordsize="2,3119">
              <v:shape style="position:absolute;left:7554;top:-25;width:2;height:3119" coordorigin="7554,-25" coordsize="0,3119" path="m7554,3093l7554,-25e" filled="false" stroked="true" strokeweight=".398pt" strokecolor="#c7c8ca">
                <v:path arrowok="t"/>
              </v:shape>
            </v:group>
            <v:group style="position:absolute;left:7633;top:-25;width:2;height:3119" coordorigin="7633,-25" coordsize="2,3119">
              <v:shape style="position:absolute;left:7633;top:-25;width:2;height:3119" coordorigin="7633,-25" coordsize="0,3119" path="m7633,3093l7633,-25e" filled="false" stroked="true" strokeweight=".398pt" strokecolor="#c7c8ca">
                <v:path arrowok="t"/>
              </v:shape>
            </v:group>
            <v:group style="position:absolute;left:7713;top:-25;width:2;height:3119" coordorigin="7713,-25" coordsize="2,3119">
              <v:shape style="position:absolute;left:7713;top:-25;width:2;height:3119" coordorigin="7713,-25" coordsize="0,3119" path="m7713,3093l7713,-25e" filled="false" stroked="true" strokeweight=".398pt" strokecolor="#c7c8ca">
                <v:path arrowok="t"/>
              </v:shape>
            </v:group>
            <v:group style="position:absolute;left:7792;top:-25;width:2;height:3119" coordorigin="7792,-25" coordsize="2,3119">
              <v:shape style="position:absolute;left:7792;top:-25;width:2;height:3119" coordorigin="7792,-25" coordsize="0,3119" path="m7792,3093l7792,-25e" filled="false" stroked="true" strokeweight=".398pt" strokecolor="#c7c8ca">
                <v:path arrowok="t"/>
              </v:shape>
            </v:group>
            <v:group style="position:absolute;left:7871;top:-25;width:2;height:3119" coordorigin="7871,-25" coordsize="2,3119">
              <v:shape style="position:absolute;left:7871;top:-25;width:2;height:3119" coordorigin="7871,-25" coordsize="0,3119" path="m7871,3093l7871,-25e" filled="false" stroked="true" strokeweight=".398pt" strokecolor="#c7c8ca">
                <v:path arrowok="t"/>
              </v:shape>
            </v:group>
            <v:group style="position:absolute;left:7951;top:-25;width:2;height:3119" coordorigin="7951,-25" coordsize="2,3119">
              <v:shape style="position:absolute;left:7951;top:-25;width:2;height:3119" coordorigin="7951,-25" coordsize="0,3119" path="m7951,3093l7951,-25e" filled="false" stroked="true" strokeweight=".398pt" strokecolor="#c7c8ca">
                <v:path arrowok="t"/>
              </v:shape>
            </v:group>
            <v:group style="position:absolute;left:8030;top:-25;width:2;height:3119" coordorigin="8030,-25" coordsize="2,3119">
              <v:shape style="position:absolute;left:8030;top:-25;width:2;height:3119" coordorigin="8030,-25" coordsize="0,3119" path="m8030,3093l8030,-25e" filled="false" stroked="true" strokeweight=".398pt" strokecolor="#c7c8ca">
                <v:path arrowok="t"/>
              </v:shape>
            </v:group>
            <v:group style="position:absolute;left:8110;top:-25;width:2;height:3119" coordorigin="8110,-25" coordsize="2,3119">
              <v:shape style="position:absolute;left:8110;top:-25;width:2;height:3119" coordorigin="8110,-25" coordsize="0,3119" path="m8110,3093l8110,-25e" filled="false" stroked="true" strokeweight=".398pt" strokecolor="#c7c8ca">
                <v:path arrowok="t"/>
              </v:shape>
            </v:group>
            <v:group style="position:absolute;left:8189;top:-25;width:2;height:3119" coordorigin="8189,-25" coordsize="2,3119">
              <v:shape style="position:absolute;left:8189;top:-25;width:2;height:3119" coordorigin="8189,-25" coordsize="0,3119" path="m8189,3093l8189,-25e" filled="false" stroked="true" strokeweight=".398pt" strokecolor="#c7c8ca">
                <v:path arrowok="t"/>
              </v:shape>
            </v:group>
            <v:group style="position:absolute;left:8268;top:-25;width:2;height:3119" coordorigin="8268,-25" coordsize="2,3119">
              <v:shape style="position:absolute;left:8268;top:-25;width:2;height:3119" coordorigin="8268,-25" coordsize="0,3119" path="m8268,3093l8268,-25e" filled="false" stroked="true" strokeweight=".398pt" strokecolor="#c7c8ca">
                <v:path arrowok="t"/>
              </v:shape>
            </v:group>
            <v:group style="position:absolute;left:8348;top:-25;width:2;height:3119" coordorigin="8348,-25" coordsize="2,3119">
              <v:shape style="position:absolute;left:8348;top:-25;width:2;height:3119" coordorigin="8348,-25" coordsize="0,3119" path="m8348,3093l8348,-25e" filled="false" stroked="true" strokeweight=".398pt" strokecolor="#c7c8ca">
                <v:path arrowok="t"/>
              </v:shape>
            </v:group>
            <v:group style="position:absolute;left:8427;top:-25;width:2;height:3119" coordorigin="8427,-25" coordsize="2,3119">
              <v:shape style="position:absolute;left:8427;top:-25;width:2;height:3119" coordorigin="8427,-25" coordsize="0,3119" path="m8427,3093l8427,-25e" filled="false" stroked="true" strokeweight=".398pt" strokecolor="#c7c8ca">
                <v:path arrowok="t"/>
              </v:shape>
            </v:group>
            <v:group style="position:absolute;left:8506;top:-25;width:2;height:3119" coordorigin="8506,-25" coordsize="2,3119">
              <v:shape style="position:absolute;left:8506;top:-25;width:2;height:3119" coordorigin="8506,-25" coordsize="0,3119" path="m8506,3093l8506,-25e" filled="false" stroked="true" strokeweight=".398pt" strokecolor="#c7c8ca">
                <v:path arrowok="t"/>
              </v:shape>
            </v:group>
            <v:group style="position:absolute;left:8586;top:-25;width:2;height:3119" coordorigin="8586,-25" coordsize="2,3119">
              <v:shape style="position:absolute;left:8586;top:-25;width:2;height:3119" coordorigin="8586,-25" coordsize="0,3119" path="m8586,3093l8586,-25e" filled="false" stroked="true" strokeweight=".398pt" strokecolor="#c7c8ca">
                <v:path arrowok="t"/>
              </v:shape>
            </v:group>
            <v:group style="position:absolute;left:8665;top:-25;width:2;height:3119" coordorigin="8665,-25" coordsize="2,3119">
              <v:shape style="position:absolute;left:8665;top:-25;width:2;height:3119" coordorigin="8665,-25" coordsize="0,3119" path="m8665,3093l8665,-25e" filled="false" stroked="true" strokeweight=".398pt" strokecolor="#c7c8ca">
                <v:path arrowok="t"/>
              </v:shape>
            </v:group>
            <v:group style="position:absolute;left:8745;top:-25;width:2;height:3119" coordorigin="8745,-25" coordsize="2,3119">
              <v:shape style="position:absolute;left:8745;top:-25;width:2;height:3119" coordorigin="8745,-25" coordsize="0,3119" path="m8745,3093l8745,-25e" filled="false" stroked="true" strokeweight=".398pt" strokecolor="#c7c8ca">
                <v:path arrowok="t"/>
              </v:shape>
            </v:group>
            <v:group style="position:absolute;left:8824;top:-25;width:2;height:3119" coordorigin="8824,-25" coordsize="2,3119">
              <v:shape style="position:absolute;left:8824;top:-25;width:2;height:3119" coordorigin="8824,-25" coordsize="0,3119" path="m8824,3093l8824,-25e" filled="false" stroked="true" strokeweight=".398pt" strokecolor="#c7c8ca">
                <v:path arrowok="t"/>
              </v:shape>
            </v:group>
            <v:group style="position:absolute;left:8903;top:-25;width:2;height:3119" coordorigin="8903,-25" coordsize="2,3119">
              <v:shape style="position:absolute;left:8903;top:-25;width:2;height:3119" coordorigin="8903,-25" coordsize="0,3119" path="m8903,3093l8903,-25e" filled="false" stroked="true" strokeweight=".398pt" strokecolor="#c7c8ca">
                <v:path arrowok="t"/>
              </v:shape>
            </v:group>
            <v:group style="position:absolute;left:8983;top:-25;width:2;height:3119" coordorigin="8983,-25" coordsize="2,3119">
              <v:shape style="position:absolute;left:8983;top:-25;width:2;height:3119" coordorigin="8983,-25" coordsize="0,3119" path="m8983,3093l8983,-25e" filled="false" stroked="true" strokeweight=".398pt" strokecolor="#c7c8ca">
                <v:path arrowok="t"/>
              </v:shape>
            </v:group>
            <v:group style="position:absolute;left:9062;top:-25;width:2;height:3119" coordorigin="9062,-25" coordsize="2,3119">
              <v:shape style="position:absolute;left:9062;top:-25;width:2;height:3119" coordorigin="9062,-25" coordsize="0,3119" path="m9062,3093l9062,-25e" filled="false" stroked="true" strokeweight=".398pt" strokecolor="#c7c8ca">
                <v:path arrowok="t"/>
              </v:shape>
            </v:group>
            <v:group style="position:absolute;left:9141;top:-25;width:2;height:3119" coordorigin="9141,-25" coordsize="2,3119">
              <v:shape style="position:absolute;left:9141;top:-25;width:2;height:3119" coordorigin="9141,-25" coordsize="0,3119" path="m9141,3093l9141,-25e" filled="false" stroked="true" strokeweight=".398pt" strokecolor="#c7c8ca">
                <v:path arrowok="t"/>
              </v:shape>
            </v:group>
            <v:group style="position:absolute;left:9221;top:-25;width:2;height:3119" coordorigin="9221,-25" coordsize="2,3119">
              <v:shape style="position:absolute;left:9221;top:-25;width:2;height:3119" coordorigin="9221,-25" coordsize="0,3119" path="m9221,3093l9221,-25e" filled="false" stroked="true" strokeweight=".398pt" strokecolor="#c7c8ca">
                <v:path arrowok="t"/>
              </v:shape>
            </v:group>
            <v:group style="position:absolute;left:9300;top:-25;width:2;height:3119" coordorigin="9300,-25" coordsize="2,3119">
              <v:shape style="position:absolute;left:9300;top:-25;width:2;height:3119" coordorigin="9300,-25" coordsize="0,3119" path="m9300,3093l9300,-25e" filled="false" stroked="true" strokeweight=".398pt" strokecolor="#c7c8ca">
                <v:path arrowok="t"/>
              </v:shape>
            </v:group>
            <v:group style="position:absolute;left:9380;top:-25;width:2;height:3119" coordorigin="9380,-25" coordsize="2,3119">
              <v:shape style="position:absolute;left:9380;top:-25;width:2;height:3119" coordorigin="9380,-25" coordsize="0,3119" path="m9380,3093l9380,-25e" filled="false" stroked="true" strokeweight=".398pt" strokecolor="#c7c8ca">
                <v:path arrowok="t"/>
              </v:shape>
            </v:group>
            <v:group style="position:absolute;left:9459;top:-25;width:2;height:3119" coordorigin="9459,-25" coordsize="2,3119">
              <v:shape style="position:absolute;left:9459;top:-25;width:2;height:3119" coordorigin="9459,-25" coordsize="0,3119" path="m9459,3093l9459,-25e" filled="false" stroked="true" strokeweight=".398pt" strokecolor="#c7c8ca">
                <v:path arrowok="t"/>
              </v:shape>
            </v:group>
            <v:group style="position:absolute;left:9538;top:-25;width:2;height:3119" coordorigin="9538,-25" coordsize="2,3119">
              <v:shape style="position:absolute;left:9538;top:-25;width:2;height:3119" coordorigin="9538,-25" coordsize="0,3119" path="m9538,3093l9538,-25e" filled="false" stroked="true" strokeweight=".398pt" strokecolor="#c7c8ca">
                <v:path arrowok="t"/>
              </v:shape>
            </v:group>
            <v:group style="position:absolute;left:9618;top:-25;width:2;height:3119" coordorigin="9618,-25" coordsize="2,3119">
              <v:shape style="position:absolute;left:9618;top:-25;width:2;height:3119" coordorigin="9618,-25" coordsize="0,3119" path="m9618,3093l9618,-25e" filled="false" stroked="true" strokeweight=".398pt" strokecolor="#c7c8ca">
                <v:path arrowok="t"/>
              </v:shape>
            </v:group>
            <v:group style="position:absolute;left:9697;top:-25;width:2;height:3119" coordorigin="9697,-25" coordsize="2,3119">
              <v:shape style="position:absolute;left:9697;top:-25;width:2;height:3119" coordorigin="9697,-25" coordsize="0,3119" path="m9697,3093l9697,-25e" filled="false" stroked="true" strokeweight=".398pt" strokecolor="#c7c8ca">
                <v:path arrowok="t"/>
              </v:shape>
            </v:group>
            <v:group style="position:absolute;left:9777;top:-25;width:2;height:3119" coordorigin="9777,-25" coordsize="2,3119">
              <v:shape style="position:absolute;left:9777;top:-25;width:2;height:3119" coordorigin="9777,-25" coordsize="0,3119" path="m9777,3093l9777,-25e" filled="false" stroked="true" strokeweight=".398pt" strokecolor="#c7c8ca">
                <v:path arrowok="t"/>
              </v:shape>
            </v:group>
            <v:group style="position:absolute;left:2315;top:826;width:7866;height:2" coordorigin="2315,826" coordsize="7866,2">
              <v:shape style="position:absolute;left:2315;top:826;width:7866;height:2" coordorigin="2315,826" coordsize="7866,0" path="m2315,826l10181,826e" filled="false" stroked="true" strokeweight=".398pt" strokecolor="#231f20">
                <v:path arrowok="t"/>
              </v:shape>
            </v:group>
            <v:group style="position:absolute;left:10173;top:798;width:80;height:58" coordorigin="10173,798" coordsize="80,58">
              <v:shape style="position:absolute;left:10173;top:798;width:80;height:58" coordorigin="10173,798" coordsize="80,58" path="m10177,798l10173,856,10191,846,10211,838,10231,831,10248,827,10252,826,10235,822,10216,815,10196,808,10177,798xe" filled="true" fillcolor="#231f20" stroked="false">
                <v:path arrowok="t"/>
                <v:fill type="solid"/>
              </v:shape>
            </v:group>
            <v:group style="position:absolute;left:2315;top:472;width:2;height:354" coordorigin="2315,472" coordsize="2,354">
              <v:shape style="position:absolute;left:2315;top:472;width:2;height:354" coordorigin="2315,472" coordsize="0,354" path="m2315,826l2315,472e" filled="false" stroked="true" strokeweight=".398pt" strokecolor="#231f20">
                <v:path arrowok="t"/>
              </v:shape>
            </v:group>
            <v:group style="position:absolute;left:2288;top:401;width:58;height:80" coordorigin="2288,401" coordsize="58,80">
              <v:shape style="position:absolute;left:2288;top:401;width:58;height:80" coordorigin="2288,401" coordsize="58,80" path="m2315,401l2311,417,2305,437,2297,457,2288,476,2345,480,2336,462,2327,442,2321,422,2316,405,2315,401xe" filled="true" fillcolor="#231f20" stroked="false">
                <v:path arrowok="t"/>
                <v:fill type="solid"/>
              </v:shape>
            </v:group>
            <v:group style="position:absolute;left:2315;top:826;width:1747;height:2" coordorigin="2315,826" coordsize="1747,2">
              <v:shape style="position:absolute;left:2315;top:826;width:1747;height:2" coordorigin="2315,826" coordsize="1747,0" path="m2315,826l4061,826e" filled="false" stroked="true" strokeweight="1.594pt" strokecolor="#231f20">
                <v:path arrowok="t"/>
              </v:shape>
            </v:group>
            <v:group style="position:absolute;left:2315;top:1393;width:7866;height:2" coordorigin="2315,1393" coordsize="7866,2">
              <v:shape style="position:absolute;left:2315;top:1393;width:7866;height:2" coordorigin="2315,1393" coordsize="7866,0" path="m2315,1393l10181,1393e" filled="false" stroked="true" strokeweight=".398pt" strokecolor="#231f20">
                <v:path arrowok="t"/>
              </v:shape>
            </v:group>
            <v:group style="position:absolute;left:10173;top:1365;width:80;height:58" coordorigin="10173,1365" coordsize="80,58">
              <v:shape style="position:absolute;left:10173;top:1365;width:80;height:58" coordorigin="10173,1365" coordsize="80,58" path="m10177,1365l10173,1423,10191,1413,10211,1405,10231,1398,10248,1393,10252,1393,10235,1389,10216,1382,10196,1374,10177,1365xe" filled="true" fillcolor="#231f20" stroked="false">
                <v:path arrowok="t"/>
                <v:fill type="solid"/>
              </v:shape>
            </v:group>
            <v:group style="position:absolute;left:2315;top:1039;width:2;height:354" coordorigin="2315,1039" coordsize="2,354">
              <v:shape style="position:absolute;left:2315;top:1039;width:2;height:354" coordorigin="2315,1039" coordsize="0,354" path="m2315,1393l2315,1039e" filled="false" stroked="true" strokeweight=".398pt" strokecolor="#231f20">
                <v:path arrowok="t"/>
              </v:shape>
            </v:group>
            <v:group style="position:absolute;left:2288;top:967;width:58;height:80" coordorigin="2288,967" coordsize="58,80">
              <v:shape style="position:absolute;left:2288;top:967;width:58;height:80" coordorigin="2288,967" coordsize="58,80" path="m2315,967l2311,984,2305,1004,2297,1024,2288,1043,2345,1047,2336,1029,2327,1009,2321,989,2316,971,2315,967xe" filled="true" fillcolor="#231f20" stroked="false">
                <v:path arrowok="t"/>
                <v:fill type="solid"/>
              </v:shape>
            </v:group>
            <v:group style="position:absolute;left:2315;top:1393;width:1747;height:2" coordorigin="2315,1393" coordsize="1747,2">
              <v:shape style="position:absolute;left:2315;top:1393;width:1747;height:2" coordorigin="2315,1393" coordsize="1747,0" path="m2315,1393l4061,1393e" filled="false" stroked="true" strokeweight="1.594pt" strokecolor="#231f20">
                <v:path arrowok="t"/>
              </v:shape>
            </v:group>
            <v:group style="position:absolute;left:2315;top:1960;width:7866;height:2" coordorigin="2315,1960" coordsize="7866,2">
              <v:shape style="position:absolute;left:2315;top:1960;width:7866;height:2" coordorigin="2315,1960" coordsize="7866,0" path="m2315,1960l10181,1960e" filled="false" stroked="true" strokeweight=".398pt" strokecolor="#231f20">
                <v:path arrowok="t"/>
              </v:shape>
            </v:group>
            <v:group style="position:absolute;left:10173;top:1932;width:80;height:58" coordorigin="10173,1932" coordsize="80,58">
              <v:shape style="position:absolute;left:10173;top:1932;width:80;height:58" coordorigin="10173,1932" coordsize="80,58" path="m10177,1932l10173,1989,10191,1980,10211,1972,10231,1965,10248,1960,10252,1960,10235,1956,10216,1949,10196,1941,10177,1932xe" filled="true" fillcolor="#231f20" stroked="false">
                <v:path arrowok="t"/>
                <v:fill type="solid"/>
              </v:shape>
            </v:group>
            <v:group style="position:absolute;left:2315;top:1606;width:2;height:354" coordorigin="2315,1606" coordsize="2,354">
              <v:shape style="position:absolute;left:2315;top:1606;width:2;height:354" coordorigin="2315,1606" coordsize="0,354" path="m2315,1960l2315,1606e" filled="false" stroked="true" strokeweight=".398pt" strokecolor="#231f20">
                <v:path arrowok="t"/>
              </v:shape>
            </v:group>
            <v:group style="position:absolute;left:2288;top:1534;width:58;height:80" coordorigin="2288,1534" coordsize="58,80">
              <v:shape style="position:absolute;left:2288;top:1534;width:58;height:80" coordorigin="2288,1534" coordsize="58,80" path="m2315,1534l2311,1551,2305,1571,2297,1591,2288,1610,2345,1614,2336,1596,2327,1576,2321,1556,2316,1538,2315,1534xe" filled="true" fillcolor="#231f20" stroked="false">
                <v:path arrowok="t"/>
                <v:fill type="solid"/>
              </v:shape>
            </v:group>
            <v:group style="position:absolute;left:2315;top:1676;width:1747;height:284" coordorigin="2315,1676" coordsize="1747,284">
              <v:shape style="position:absolute;left:2315;top:1676;width:1747;height:284" coordorigin="2315,1676" coordsize="1747,284" path="m2315,1960l3982,1960,3982,1676,4061,1676e" filled="false" stroked="true" strokeweight="1.594pt" strokecolor="#231f20">
                <v:path arrowok="t"/>
              </v:shape>
            </v:group>
            <v:group style="position:absolute;left:2315;top:2527;width:7866;height:2" coordorigin="2315,2527" coordsize="7866,2">
              <v:shape style="position:absolute;left:2315;top:2527;width:7866;height:2" coordorigin="2315,2527" coordsize="7866,0" path="m2315,2527l10181,2527e" filled="false" stroked="true" strokeweight=".398pt" strokecolor="#231f20">
                <v:path arrowok="t"/>
              </v:shape>
            </v:group>
            <v:group style="position:absolute;left:10173;top:2499;width:80;height:58" coordorigin="10173,2499" coordsize="80,58">
              <v:shape style="position:absolute;left:10173;top:2499;width:80;height:58" coordorigin="10173,2499" coordsize="80,58" path="m10177,2499l10173,2556,10191,2547,10211,2539,10231,2532,10248,2527,10252,2527,10235,2522,10216,2516,10196,2508,10177,2499xe" filled="true" fillcolor="#231f20" stroked="false">
                <v:path arrowok="t"/>
                <v:fill type="solid"/>
              </v:shape>
            </v:group>
            <v:group style="position:absolute;left:2315;top:2173;width:2;height:354" coordorigin="2315,2173" coordsize="2,354">
              <v:shape style="position:absolute;left:2315;top:2173;width:2;height:354" coordorigin="2315,2173" coordsize="0,354" path="m2315,2527l2315,2173e" filled="false" stroked="true" strokeweight=".398pt" strokecolor="#231f20">
                <v:path arrowok="t"/>
              </v:shape>
            </v:group>
            <v:group style="position:absolute;left:2288;top:2101;width:58;height:80" coordorigin="2288,2101" coordsize="58,80">
              <v:shape style="position:absolute;left:2288;top:2101;width:58;height:80" coordorigin="2288,2101" coordsize="58,80" path="m2315,2101l2311,2118,2305,2138,2297,2158,2288,2177,2345,2181,2336,2163,2327,2143,2321,2123,2316,2105,2315,2101xe" filled="true" fillcolor="#231f20" stroked="false">
                <v:path arrowok="t"/>
                <v:fill type="solid"/>
              </v:shape>
            </v:group>
            <v:group style="position:absolute;left:2315;top:2243;width:1747;height:284" coordorigin="2315,2243" coordsize="1747,284">
              <v:shape style="position:absolute;left:2315;top:2243;width:1747;height:284" coordorigin="2315,2243" coordsize="1747,284" path="m2315,2243l3982,2243,3982,2527,4061,2527e" filled="false" stroked="true" strokeweight="1.594pt" strokecolor="#231f20">
                <v:path arrowok="t"/>
              </v:shape>
            </v:group>
            <v:group style="position:absolute;left:2315;top:3093;width:7866;height:2" coordorigin="2315,3093" coordsize="7866,2">
              <v:shape style="position:absolute;left:2315;top:3093;width:7866;height:2" coordorigin="2315,3093" coordsize="7866,0" path="m2315,3093l10181,3093e" filled="false" stroked="true" strokeweight=".797pt" strokecolor="#231f20">
                <v:path arrowok="t"/>
              </v:shape>
            </v:group>
            <v:group style="position:absolute;left:10173;top:3066;width:80;height:58" coordorigin="10173,3066" coordsize="80,58">
              <v:shape style="position:absolute;left:10173;top:3066;width:80;height:58" coordorigin="10173,3066" coordsize="80,58" path="m10177,3066l10173,3123,10191,3114,10211,3106,10231,3099,10248,3094,10252,3093,10235,3089,10216,3083,10196,3075,10177,3066xe" filled="true" fillcolor="#231f20" stroked="false">
                <v:path arrowok="t"/>
                <v:fill type="solid"/>
              </v:shape>
            </v:group>
            <v:group style="position:absolute;left:2315;top:2740;width:2;height:354" coordorigin="2315,2740" coordsize="2,354">
              <v:shape style="position:absolute;left:2315;top:2740;width:2;height:354" coordorigin="2315,2740" coordsize="0,354" path="m2315,3093l2315,2740e" filled="false" stroked="true" strokeweight=".398pt" strokecolor="#231f20">
                <v:path arrowok="t"/>
              </v:shape>
            </v:group>
            <v:group style="position:absolute;left:2288;top:2668;width:58;height:80" coordorigin="2288,2668" coordsize="58,80">
              <v:shape style="position:absolute;left:2288;top:2668;width:58;height:80" coordorigin="2288,2668" coordsize="58,80" path="m2315,2668l2311,2685,2305,2705,2297,2725,2288,2744,2345,2748,2336,2730,2327,2710,2321,2690,2316,2672,2315,2668xe" filled="true" fillcolor="#231f20" stroked="false">
                <v:path arrowok="t"/>
                <v:fill type="solid"/>
              </v:shape>
            </v:group>
            <v:group style="position:absolute;left:2712;top:2753;width:2;height:624" coordorigin="2712,2753" coordsize="2,624">
              <v:shape style="position:absolute;left:2712;top:2753;width:2;height:624" coordorigin="2712,2753" coordsize="0,624" path="m2712,2753l2712,3377e" filled="false" stroked="true" strokeweight=".797pt" strokecolor="#231f20">
                <v:path arrowok="t"/>
              </v:shape>
            </v:group>
            <v:group style="position:absolute;left:3109;top:2753;width:2;height:341" coordorigin="3109,2753" coordsize="2,341">
              <v:shape style="position:absolute;left:3109;top:2753;width:2;height:341" coordorigin="3109,2753" coordsize="0,341" path="m3109,3093l3109,2753e" filled="false" stroked="true" strokeweight=".797pt" strokecolor="#231f20">
                <v:path arrowok="t"/>
              </v:shape>
            </v:group>
            <v:group style="position:absolute;left:3506;top:2753;width:2;height:341" coordorigin="3506,2753" coordsize="2,341">
              <v:shape style="position:absolute;left:3506;top:2753;width:2;height:341" coordorigin="3506,2753" coordsize="0,341" path="m3506,3093l3506,2753e" filled="false" stroked="true" strokeweight=".797pt" strokecolor="#231f20">
                <v:path arrowok="t"/>
              </v:shape>
            </v:group>
            <v:group style="position:absolute;left:4141;top:2753;width:2;height:341" coordorigin="4141,2753" coordsize="2,341">
              <v:shape style="position:absolute;left:4141;top:2753;width:2;height:341" coordorigin="4141,2753" coordsize="0,341" path="m4141,3093l4141,2753e" filled="false" stroked="true" strokeweight=".797pt" strokecolor="#231f20">
                <v:path arrowok="t"/>
              </v:shape>
            </v:group>
            <v:group style="position:absolute;left:4776;top:2753;width:2;height:341" coordorigin="4776,2753" coordsize="2,341">
              <v:shape style="position:absolute;left:4776;top:2753;width:2;height:341" coordorigin="4776,2753" coordsize="0,341" path="m4776,3093l4776,2753e" filled="false" stroked="true" strokeweight=".797pt" strokecolor="#231f20">
                <v:path arrowok="t"/>
              </v:shape>
            </v:group>
            <v:group style="position:absolute;left:5173;top:2753;width:2;height:341" coordorigin="5173,2753" coordsize="2,341">
              <v:shape style="position:absolute;left:5173;top:2753;width:2;height:341" coordorigin="5173,2753" coordsize="0,341" path="m5173,3093l5173,2753e" filled="false" stroked="true" strokeweight=".797pt" strokecolor="#231f20">
                <v:path arrowok="t"/>
              </v:shape>
            </v:group>
            <v:group style="position:absolute;left:5569;top:2753;width:2;height:341" coordorigin="5569,2753" coordsize="2,341">
              <v:shape style="position:absolute;left:5569;top:2753;width:2;height:341" coordorigin="5569,2753" coordsize="0,341" path="m5569,3093l5569,2753e" filled="false" stroked="true" strokeweight=".797pt" strokecolor="#231f20">
                <v:path arrowok="t"/>
              </v:shape>
            </v:group>
            <v:group style="position:absolute;left:5966;top:2753;width:2;height:341" coordorigin="5966,2753" coordsize="2,341">
              <v:shape style="position:absolute;left:5966;top:2753;width:2;height:341" coordorigin="5966,2753" coordsize="0,341" path="m5966,3093l5966,2753e" filled="false" stroked="true" strokeweight=".797pt" strokecolor="#231f20">
                <v:path arrowok="t"/>
              </v:shape>
            </v:group>
            <v:group style="position:absolute;left:6363;top:2753;width:2;height:341" coordorigin="6363,2753" coordsize="2,341">
              <v:shape style="position:absolute;left:6363;top:2753;width:2;height:341" coordorigin="6363,2753" coordsize="0,341" path="m6363,3093l6363,2753e" filled="false" stroked="true" strokeweight=".797pt" strokecolor="#231f20">
                <v:path arrowok="t"/>
              </v:shape>
            </v:group>
            <v:group style="position:absolute;left:6998;top:2753;width:2;height:341" coordorigin="6998,2753" coordsize="2,341">
              <v:shape style="position:absolute;left:6998;top:2753;width:2;height:341" coordorigin="6998,2753" coordsize="0,341" path="m6998,3093l6998,2753e" filled="false" stroked="true" strokeweight=".797pt" strokecolor="#231f20">
                <v:path arrowok="t"/>
              </v:shape>
            </v:group>
            <v:group style="position:absolute;left:7633;top:2753;width:2;height:341" coordorigin="7633,2753" coordsize="2,341">
              <v:shape style="position:absolute;left:7633;top:2753;width:2;height:341" coordorigin="7633,2753" coordsize="0,341" path="m7633,3093l7633,2753e" filled="false" stroked="true" strokeweight=".797pt" strokecolor="#231f20">
                <v:path arrowok="t"/>
              </v:shape>
            </v:group>
            <v:group style="position:absolute;left:8268;top:2753;width:2;height:341" coordorigin="8268,2753" coordsize="2,341">
              <v:shape style="position:absolute;left:8268;top:2753;width:2;height:341" coordorigin="8268,2753" coordsize="0,341" path="m8268,3093l8268,2753e" filled="false" stroked="true" strokeweight=".797pt" strokecolor="#231f20">
                <v:path arrowok="t"/>
              </v:shape>
            </v:group>
            <v:group style="position:absolute;left:3188;top:3093;width:2;height:284" coordorigin="3188,3093" coordsize="2,284">
              <v:shape style="position:absolute;left:3188;top:3093;width:2;height:284" coordorigin="3188,3093" coordsize="0,284" path="m3188,3093l3188,3377e" filled="false" stroked="true" strokeweight=".398pt" strokecolor="#231f20">
                <v:path arrowok="t"/>
              </v:shape>
            </v:group>
            <v:group style="position:absolute;left:2784;top:3377;width:333;height:2" coordorigin="2784,3377" coordsize="333,2">
              <v:shape style="position:absolute;left:2784;top:3377;width:333;height:2" coordorigin="2784,3377" coordsize="333,0" path="m2784,3377l3117,3377e" filled="false" stroked="true" strokeweight=".398pt" strokecolor="#231f20">
                <v:path arrowok="t"/>
              </v:shape>
            </v:group>
            <v:group style="position:absolute;left:2712;top:3347;width:80;height:58" coordorigin="2712,3347" coordsize="80,58">
              <v:shape style="position:absolute;left:2712;top:3347;width:80;height:58" coordorigin="2712,3347" coordsize="80,58" path="m2792,3347l2734,3371,2712,3377,2729,3381,2748,3387,2768,3395,2787,3404,2792,3347xe" filled="true" fillcolor="#231f20" stroked="false">
                <v:path arrowok="t"/>
                <v:fill type="solid"/>
              </v:shape>
            </v:group>
            <v:group style="position:absolute;left:3109;top:3350;width:80;height:58" coordorigin="3109,3350" coordsize="80,58">
              <v:shape style="position:absolute;left:3109;top:3350;width:80;height:58" coordorigin="3109,3350" coordsize="80,58" path="m3113,3350l3109,3407,3127,3397,3147,3389,3167,3382,3184,3378,3188,3377,3171,3373,3152,3367,3132,3359,3113,3350xe" filled="true" fillcolor="#231f20" stroked="false">
                <v:path arrowok="t"/>
                <v:fill type="solid"/>
              </v:shape>
            </v:group>
            <v:group style="position:absolute;left:2315;top:259;width:7866;height:2" coordorigin="2315,259" coordsize="7866,2">
              <v:shape style="position:absolute;left:2315;top:259;width:7866;height:2" coordorigin="2315,259" coordsize="7866,0" path="m2315,259l10181,259e" filled="false" stroked="true" strokeweight=".398pt" strokecolor="#231f20">
                <v:path arrowok="t"/>
              </v:shape>
            </v:group>
            <v:group style="position:absolute;left:10173;top:231;width:80;height:58" coordorigin="10173,231" coordsize="80,58">
              <v:shape style="position:absolute;left:10173;top:231;width:80;height:58" coordorigin="10173,231" coordsize="80,58" path="m10177,231l10173,289,10191,279,10211,271,10231,264,10248,260,10252,259,10235,255,10216,249,10196,241,10177,231xe" filled="true" fillcolor="#231f20" stroked="false">
                <v:path arrowok="t"/>
                <v:fill type="solid"/>
              </v:shape>
            </v:group>
            <v:group style="position:absolute;left:2315;top:-25;width:2;height:284" coordorigin="2315,-25" coordsize="2,284">
              <v:shape style="position:absolute;left:2315;top:-25;width:2;height:284" coordorigin="2315,-25" coordsize="0,284" path="m2315,259l2315,-25e" filled="false" stroked="true" strokeweight=".398pt" strokecolor="#231f20">
                <v:path arrowok="t"/>
              </v:shape>
            </v:group>
            <v:group style="position:absolute;left:2315;top:-25;width:1667;height:284" coordorigin="2315,-25" coordsize="1667,284">
              <v:shape style="position:absolute;left:2315;top:-25;width:1667;height:284" coordorigin="2315,-25" coordsize="1667,284" path="m2315,259l2315,-25,3982,-25,3982,259,2315,259xe" filled="false" stroked="true" strokeweight=".398pt" strokecolor="#231f20">
                <v:path arrowok="t"/>
              </v:shape>
            </v:group>
            <v:group style="position:absolute;left:3982;top:-25;width:318;height:2" coordorigin="3982,-25" coordsize="318,2">
              <v:shape style="position:absolute;left:3982;top:-25;width:318;height:2" coordorigin="3982,-25" coordsize="318,0" path="m3982,-25l4299,-25e" filled="false" stroked="true" strokeweight=".398pt" strokecolor="#231f20">
                <v:path arrowok="t"/>
                <v:stroke dashstyle="dash"/>
              </v:shape>
            </v:group>
            <w10:wrap type="none"/>
          </v:group>
        </w:pict>
      </w:r>
      <w:r>
        <w:rPr>
          <w:rFonts w:ascii="Times New Roman"/>
          <w:color w:val="231F20"/>
          <w:position w:val="1"/>
          <w:sz w:val="19"/>
        </w:rPr>
        <w:t>N</w:t>
        <w:tab/>
        <w:t>0</w:t>
        <w:tab/>
      </w:r>
      <w:r>
        <w:rPr>
          <w:rFonts w:ascii="Times New Roman"/>
          <w:color w:val="231F20"/>
          <w:sz w:val="19"/>
        </w:rPr>
        <w:t>1</w:t>
        <w:tab/>
      </w:r>
      <w:r>
        <w:rPr>
          <w:rFonts w:ascii="Times New Roman"/>
          <w:i/>
          <w:color w:val="231F20"/>
          <w:w w:val="95"/>
          <w:position w:val="-13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172" w:lineRule="exact" w:before="0"/>
        <w:ind w:left="111" w:right="9467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arrêt</w:t>
      </w:r>
      <w:r>
        <w:rPr>
          <w:rFonts w:ascii="Times New Roman" w:hAnsi="Times New Roman"/>
          <w:sz w:val="19"/>
        </w:rPr>
      </w:r>
    </w:p>
    <w:p>
      <w:pPr>
        <w:spacing w:line="231" w:lineRule="exact" w:before="161"/>
        <w:ind w:left="0" w:right="150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w w:val="95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174" w:lineRule="exact" w:before="0"/>
        <w:ind w:left="110" w:right="9636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31F20"/>
          <w:sz w:val="19"/>
        </w:rPr>
        <w:t>alarme</w:t>
      </w:r>
      <w:r>
        <w:rPr>
          <w:rFonts w:ascii="Times New Roman"/>
          <w:sz w:val="19"/>
        </w:rPr>
      </w:r>
    </w:p>
    <w:p>
      <w:pPr>
        <w:spacing w:after="0" w:line="174" w:lineRule="exact"/>
        <w:jc w:val="center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9850"/>
          <w:pgMar w:top="500" w:bottom="280" w:left="0" w:right="0"/>
          <w:cols w:num="2" w:equalWidth="0">
            <w:col w:w="1559" w:space="40"/>
            <w:col w:w="10311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tabs>
          <w:tab w:pos="8831" w:val="left" w:leader="none"/>
        </w:tabs>
        <w:spacing w:before="61"/>
        <w:ind w:left="0" w:right="150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31F20"/>
          <w:sz w:val="19"/>
        </w:rPr>
        <w:t>comptage</w:t>
        <w:tab/>
      </w:r>
      <w:r>
        <w:rPr>
          <w:rFonts w:ascii="Times New Roman"/>
          <w:i/>
          <w:color w:val="231F20"/>
          <w:w w:val="95"/>
          <w:position w:val="11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231" w:lineRule="exact" w:before="191"/>
        <w:ind w:left="0" w:right="150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231F20"/>
          <w:w w:val="95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174" w:lineRule="exact" w:before="0"/>
        <w:ind w:left="1685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montée</w:t>
      </w:r>
      <w:r>
        <w:rPr>
          <w:rFonts w:ascii="Times New Roman" w:hAnsi="Times New Roman"/>
          <w:sz w:val="19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8852" w:val="left" w:leader="none"/>
        </w:tabs>
        <w:spacing w:before="0"/>
        <w:ind w:left="0" w:right="150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31F20"/>
          <w:sz w:val="19"/>
        </w:rPr>
        <w:t>impulsion</w:t>
        <w:tab/>
      </w:r>
      <w:r>
        <w:rPr>
          <w:rFonts w:ascii="Times New Roman"/>
          <w:i/>
          <w:color w:val="231F20"/>
          <w:w w:val="95"/>
          <w:position w:val="12"/>
          <w:sz w:val="24"/>
        </w:rPr>
        <w:t>t</w:t>
      </w:r>
      <w:r>
        <w:rPr>
          <w:rFonts w:ascii="Times New Roman"/>
          <w:sz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91" w:lineRule="auto" w:before="69"/>
        <w:ind w:left="2449" w:right="8445" w:firstLine="474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t </w:t>
      </w:r>
      <w:r>
        <w:rPr>
          <w:rFonts w:ascii="Times New Roman" w:hAnsi="Times New Roman"/>
          <w:color w:val="231F20"/>
          <w:spacing w:val="-3"/>
          <w:sz w:val="19"/>
        </w:rPr>
        <w:t>Temps</w:t>
      </w:r>
      <w:r>
        <w:rPr>
          <w:rFonts w:ascii="Times New Roman" w:hAnsi="Times New Roman"/>
          <w:color w:val="231F20"/>
          <w:sz w:val="19"/>
        </w:rPr>
        <w:t> prédit</w:t>
      </w:r>
      <w:r>
        <w:rPr>
          <w:rFonts w:ascii="Times New Roman" w:hAnsi="Times New Roman"/>
          <w:sz w:val="19"/>
        </w:rPr>
      </w:r>
    </w:p>
    <w:p>
      <w:pPr>
        <w:spacing w:line="186" w:lineRule="exact" w:before="0"/>
        <w:ind w:left="933" w:right="6936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supposé </w:t>
      </w:r>
      <w:r>
        <w:rPr>
          <w:rFonts w:ascii="Times New Roman" w:hAnsi="Times New Roman"/>
          <w:b/>
          <w:color w:val="231F20"/>
          <w:sz w:val="19"/>
        </w:rPr>
        <w:t>constant</w:t>
      </w:r>
      <w:r>
        <w:rPr>
          <w:rFonts w:ascii="Times New Roman" w:hAnsi="Times New Roman"/>
          <w:sz w:val="19"/>
        </w:rPr>
      </w:r>
    </w:p>
    <w:p>
      <w:pPr>
        <w:spacing w:before="12"/>
        <w:ind w:left="0" w:right="6004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231F20"/>
          <w:sz w:val="19"/>
        </w:rPr>
        <w:t>à chaque </w:t>
      </w:r>
      <w:r>
        <w:rPr>
          <w:rFonts w:ascii="Times New Roman" w:hAnsi="Times New Roman"/>
          <w:color w:val="231F20"/>
          <w:spacing w:val="-1"/>
          <w:sz w:val="19"/>
        </w:rPr>
        <w:t>nouvelle</w:t>
      </w:r>
      <w:r>
        <w:rPr>
          <w:rFonts w:ascii="Times New Roman" w:hAnsi="Times New Roman"/>
          <w:color w:val="231F20"/>
          <w:sz w:val="19"/>
        </w:rPr>
        <w:t> impulsion</w:t>
      </w:r>
      <w:r>
        <w:rPr>
          <w:rFonts w:ascii="Times New Roman" w:hAnsi="Times New Roman"/>
          <w:sz w:val="1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40" w:lineRule="auto" w:before="59"/>
        <w:ind w:left="0" w:right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59"/>
        </w:rPr>
        <w:t>R4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Chronogramme</w:t>
      </w:r>
      <w:r>
        <w:rPr>
          <w:rFonts w:ascii="Times New Roman" w:hAnsi="Times New Roman" w:cs="Times New Roman" w:eastAsia="Times New Roman"/>
          <w:color w:val="231F20"/>
          <w:spacing w:val="-12"/>
        </w:rPr>
        <w:t> </w:t>
      </w:r>
      <w:r>
        <w:rPr>
          <w:rFonts w:ascii="Times New Roman" w:hAnsi="Times New Roman" w:cs="Times New Roman" w:eastAsia="Times New Roman"/>
          <w:color w:val="231F20"/>
        </w:rPr>
        <w:t>à</w:t>
      </w:r>
      <w:r>
        <w:rPr>
          <w:rFonts w:ascii="Times New Roman" w:hAnsi="Times New Roman" w:cs="Times New Roman" w:eastAsia="Times New Roman"/>
          <w:color w:val="231F20"/>
          <w:spacing w:val="-11"/>
        </w:rPr>
        <w:t> </w:t>
      </w:r>
      <w:r>
        <w:rPr>
          <w:rFonts w:ascii="Times New Roman" w:hAnsi="Times New Roman" w:cs="Times New Roman" w:eastAsia="Times New Roman"/>
          <w:color w:val="231F20"/>
        </w:rPr>
        <w:t>compléter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52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231F20"/>
        </w:rPr>
        <w:t>Q29</w:t>
      </w:r>
      <w:r>
        <w:rPr>
          <w:rFonts w:ascii="Times New Roman"/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spacing w:line="212" w:lineRule="exact" w:before="69"/>
        <w:ind w:left="2146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31F20"/>
          <w:sz w:val="19"/>
        </w:rPr>
        <w:t>Gain (dB)</w:t>
      </w:r>
      <w:r>
        <w:rPr>
          <w:rFonts w:ascii="Times New Roman"/>
          <w:sz w:val="19"/>
        </w:rPr>
      </w:r>
    </w:p>
    <w:p>
      <w:pPr>
        <w:spacing w:line="132" w:lineRule="exact" w:before="0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shape style="position:absolute;margin-left:103.752502pt;margin-top:3.123665pt;width:397.5pt;height:179pt;mso-position-horizontal-relative:page;mso-position-vertical-relative:paragraph;z-index:5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</w:tblGrid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10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sz w:val="12"/>
        </w:rPr>
        <w:t>30</w:t>
      </w:r>
      <w:r>
        <w:rPr>
          <w:rFonts w:ascii="Times New Roman"/>
          <w:sz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20</w:t>
      </w:r>
      <w:r>
        <w:rPr>
          <w:rFonts w:ascii="Times New Roman"/>
          <w:sz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10</w:t>
      </w:r>
      <w:r>
        <w:rPr>
          <w:rFonts w:ascii="Times New Roman"/>
          <w:sz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93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0</w:t>
      </w:r>
      <w:r>
        <w:rPr>
          <w:rFonts w:ascii="Times New Roman"/>
          <w:sz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20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30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134" w:lineRule="exact"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40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tabs>
          <w:tab w:pos="3280" w:val="left" w:leader="none"/>
          <w:tab w:pos="4634" w:val="left" w:leader="none"/>
          <w:tab w:pos="5957" w:val="left" w:leader="none"/>
          <w:tab w:pos="7280" w:val="left" w:leader="none"/>
          <w:tab w:pos="8603" w:val="left" w:leader="none"/>
          <w:tab w:pos="9926" w:val="left" w:leader="none"/>
        </w:tabs>
        <w:spacing w:line="165" w:lineRule="exact" w:before="0"/>
        <w:ind w:left="195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Arial" w:hAnsi="Arial" w:cs="Arial" w:eastAsia="Arial"/>
          <w:color w:val="231F20"/>
          <w:position w:val="5"/>
          <w:sz w:val="10"/>
          <w:szCs w:val="10"/>
        </w:rPr>
        <w:t>−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2</w:t>
        <w:tab/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Arial" w:hAnsi="Arial" w:cs="Arial" w:eastAsia="Arial"/>
          <w:color w:val="231F20"/>
          <w:position w:val="5"/>
          <w:sz w:val="10"/>
          <w:szCs w:val="10"/>
        </w:rPr>
        <w:t>−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1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0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1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2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3</w:t>
        <w:tab/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4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27" w:lineRule="exact" w:before="54"/>
        <w:ind w:left="2146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 w:cs="Times New Roman" w:eastAsia="Times New Roman"/>
          <w:color w:val="231F20"/>
          <w:w w:val="105"/>
          <w:sz w:val="19"/>
          <w:szCs w:val="19"/>
        </w:rPr>
        <w:t>Phase</w:t>
      </w:r>
      <w:r>
        <w:rPr>
          <w:rFonts w:ascii="Times New Roman" w:hAnsi="Times New Roman" w:cs="Times New Roman" w:eastAsia="Times New Roman"/>
          <w:color w:val="231F20"/>
          <w:spacing w:val="-12"/>
          <w:w w:val="10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31F20"/>
          <w:spacing w:val="2"/>
          <w:w w:val="105"/>
          <w:sz w:val="19"/>
          <w:szCs w:val="19"/>
        </w:rPr>
        <w:t>(</w:t>
      </w:r>
      <w:r>
        <w:rPr>
          <w:rFonts w:ascii="Arial" w:hAnsi="Arial" w:cs="Arial" w:eastAsia="Arial"/>
          <w:color w:val="231F20"/>
          <w:spacing w:val="1"/>
          <w:w w:val="105"/>
          <w:position w:val="8"/>
          <w:sz w:val="12"/>
          <w:szCs w:val="12"/>
        </w:rPr>
        <w:t>◦</w:t>
      </w:r>
      <w:r>
        <w:rPr>
          <w:rFonts w:ascii="Times New Roman" w:hAnsi="Times New Roman" w:cs="Times New Roman" w:eastAsia="Times New Roman"/>
          <w:color w:val="231F20"/>
          <w:spacing w:val="2"/>
          <w:w w:val="105"/>
          <w:sz w:val="19"/>
          <w:szCs w:val="19"/>
        </w:rPr>
        <w:t>)</w:t>
      </w:r>
      <w:r>
        <w:rPr>
          <w:rFonts w:ascii="Times New Roman" w:hAnsi="Times New Roman" w:cs="Times New Roman" w:eastAsia="Times New Roman"/>
          <w:sz w:val="19"/>
          <w:szCs w:val="19"/>
        </w:rPr>
      </w:r>
    </w:p>
    <w:p>
      <w:pPr>
        <w:spacing w:line="131" w:lineRule="exact" w:before="0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shape style="position:absolute;margin-left:103.752502pt;margin-top:3.139109pt;width:397.5pt;height:125.05pt;mso-position-horizontal-relative:page;mso-position-vertical-relative:paragraph;z-index:54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  <w:gridCol w:w="398"/>
                    <w:gridCol w:w="233"/>
                    <w:gridCol w:w="165"/>
                    <w:gridCol w:w="128"/>
                    <w:gridCol w:w="105"/>
                    <w:gridCol w:w="89"/>
                    <w:gridCol w:w="77"/>
                    <w:gridCol w:w="68"/>
                    <w:gridCol w:w="61"/>
                  </w:tblGrid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5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7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8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dotted" w:sz="3" w:space="0" w:color="231F2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1" w:type="dxa"/>
                        <w:tcBorders>
                          <w:top w:val="single" w:sz="3" w:space="0" w:color="231F20"/>
                          <w:left w:val="dotted" w:sz="3" w:space="0" w:color="231F20"/>
                          <w:bottom w:val="single" w:sz="3" w:space="0" w:color="231F20"/>
                          <w:right w:val="single" w:sz="3" w:space="0" w:color="231F2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sz w:val="12"/>
        </w:rPr>
        <w:t>90</w:t>
      </w:r>
      <w:r>
        <w:rPr>
          <w:rFonts w:ascii="Times New Roman"/>
          <w:sz w:val="1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9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60</w:t>
      </w:r>
      <w:r>
        <w:rPr>
          <w:rFonts w:ascii="Times New Roman"/>
          <w:sz w:val="1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9"/>
        <w:ind w:left="187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30</w:t>
      </w:r>
      <w:r>
        <w:rPr>
          <w:rFonts w:ascii="Times New Roman"/>
          <w:sz w:val="1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9"/>
        <w:ind w:left="1935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231F20"/>
          <w:sz w:val="12"/>
        </w:rPr>
        <w:t>0</w:t>
      </w:r>
      <w:r>
        <w:rPr>
          <w:rFonts w:ascii="Times New Roman"/>
          <w:sz w:val="1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30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60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34" w:lineRule="exact" w:before="79"/>
        <w:ind w:left="179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Arial" w:hAnsi="Arial" w:cs="Arial" w:eastAsia="Arial"/>
          <w:color w:val="231F20"/>
          <w:sz w:val="12"/>
          <w:szCs w:val="12"/>
        </w:rPr>
        <w:t>−</w:t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90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tabs>
          <w:tab w:pos="3280" w:val="left" w:leader="none"/>
          <w:tab w:pos="4634" w:val="left" w:leader="none"/>
          <w:tab w:pos="5957" w:val="left" w:leader="none"/>
          <w:tab w:pos="7280" w:val="left" w:leader="none"/>
          <w:tab w:pos="8603" w:val="left" w:leader="none"/>
          <w:tab w:pos="9926" w:val="left" w:leader="none"/>
        </w:tabs>
        <w:spacing w:line="165" w:lineRule="exact" w:before="0"/>
        <w:ind w:left="195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Arial" w:hAnsi="Arial" w:cs="Arial" w:eastAsia="Arial"/>
          <w:color w:val="231F20"/>
          <w:position w:val="5"/>
          <w:sz w:val="10"/>
          <w:szCs w:val="10"/>
        </w:rPr>
        <w:t>−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2</w:t>
        <w:tab/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Arial" w:hAnsi="Arial" w:cs="Arial" w:eastAsia="Arial"/>
          <w:color w:val="231F20"/>
          <w:position w:val="5"/>
          <w:sz w:val="10"/>
          <w:szCs w:val="10"/>
        </w:rPr>
        <w:t>−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1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0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1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2</w:t>
        <w:tab/>
      </w:r>
      <w:r>
        <w:rPr>
          <w:rFonts w:ascii="Times New Roman" w:hAnsi="Times New Roman" w:cs="Times New Roman" w:eastAsia="Times New Roman"/>
          <w:color w:val="231F20"/>
          <w:w w:val="95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w w:val="95"/>
          <w:position w:val="5"/>
          <w:sz w:val="10"/>
          <w:szCs w:val="10"/>
        </w:rPr>
        <w:t>3</w:t>
        <w:tab/>
      </w:r>
      <w:r>
        <w:rPr>
          <w:rFonts w:ascii="Times New Roman" w:hAnsi="Times New Roman" w:cs="Times New Roman" w:eastAsia="Times New Roman"/>
          <w:color w:val="231F20"/>
          <w:sz w:val="12"/>
          <w:szCs w:val="12"/>
        </w:rPr>
        <w:t>10</w:t>
      </w:r>
      <w:r>
        <w:rPr>
          <w:rFonts w:ascii="Times New Roman" w:hAnsi="Times New Roman" w:cs="Times New Roman" w:eastAsia="Times New Roman"/>
          <w:color w:val="231F20"/>
          <w:position w:val="5"/>
          <w:sz w:val="10"/>
          <w:szCs w:val="10"/>
        </w:rPr>
        <w:t>4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40" w:lineRule="auto" w:before="61"/>
        <w:ind w:left="3588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color w:val="231F20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59"/>
        </w:rPr>
        <w:t>R5</w:t>
      </w:r>
      <w:r>
        <w:rPr>
          <w:rFonts w:ascii="Times New Roman" w:hAnsi="Times New Roman" w:cs="Times New Roman" w:eastAsia="Times New Roman"/>
          <w:b/>
          <w:bCs/>
          <w:color w:val="231F20"/>
        </w:rPr>
        <w:t>–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Diagramme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Bode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de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la</w:t>
      </w:r>
      <w:r>
        <w:rPr>
          <w:rFonts w:ascii="Times New Roman" w:hAnsi="Times New Roman" w:cs="Times New Roman" w:eastAsia="Times New Roman"/>
          <w:color w:val="231F20"/>
          <w:spacing w:val="-7"/>
        </w:rPr>
        <w:t> </w:t>
      </w:r>
      <w:r>
        <w:rPr>
          <w:rFonts w:ascii="Times New Roman" w:hAnsi="Times New Roman" w:cs="Times New Roman" w:eastAsia="Times New Roman"/>
          <w:color w:val="231F20"/>
        </w:rPr>
        <w:t>fonction</w:t>
      </w:r>
      <w:r>
        <w:rPr>
          <w:rFonts w:ascii="Times New Roman" w:hAnsi="Times New Roman" w:cs="Times New Roman" w:eastAsia="Times New Roman"/>
          <w:color w:val="231F20"/>
          <w:spacing w:val="-1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H</w:t>
      </w:r>
      <w:r>
        <w:rPr>
          <w:rFonts w:ascii="Times New Roman" w:hAnsi="Times New Roman" w:cs="Times New Roman" w:eastAsia="Times New Roman"/>
          <w:i/>
          <w:color w:val="231F20"/>
          <w:spacing w:val="6"/>
          <w:position w:val="-3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31F20"/>
          <w:spacing w:val="6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6"/>
        </w:rPr>
        <w:t>p</w:t>
      </w:r>
      <w:r>
        <w:rPr>
          <w:rFonts w:ascii="Times New Roman" w:hAnsi="Times New Roman" w:cs="Times New Roman" w:eastAsia="Times New Roman"/>
          <w:color w:val="231F20"/>
          <w:spacing w:val="6"/>
        </w:rPr>
        <w:t>)</w:t>
      </w:r>
      <w:r>
        <w:rPr>
          <w:rFonts w:ascii="Times New Roman" w:hAnsi="Times New Roman" w:cs="Times New Roman" w:eastAsia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9850"/>
          <w:pgMar w:top="500" w:bottom="28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595.145325pt;margin-top:334.670563pt;width:.1pt;height:1pt;mso-position-horizontal-relative:page;mso-position-vertical-relative:page;z-index:5464" coordorigin="11903,6693" coordsize="2,20">
            <v:shape style="position:absolute;left:11903;top:6693;width:2;height:20" coordorigin="11903,6693" coordsize="0,20" path="m11903,6693l11903,6713e" filled="false" stroked="true" strokeweight=".261291pt" strokecolor="#231f20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6557" w:val="left" w:leader="none"/>
        </w:tabs>
        <w:spacing w:before="0"/>
        <w:ind w:left="378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-.5pt;margin-top:-70.076309pt;width:596.3pt;height:151.450pt;mso-position-horizontal-relative:page;mso-position-vertical-relative:paragraph;z-index:-114904" coordorigin="-10,-1402" coordsize="11926,3029">
            <v:group style="position:absolute;left:0;top:1617;width:11906;height:2" coordorigin="0,1617" coordsize="11906,2">
              <v:shape style="position:absolute;left:0;top:1617;width:11906;height:2" coordorigin="0,1617" coordsize="11906,0" path="m0,1617l11906,1617e" filled="false" stroked="true" strokeweight="1pt" strokecolor="#231f20">
                <v:path arrowok="t"/>
              </v:shape>
            </v:group>
            <v:group style="position:absolute;left:0;top:-1392;width:11906;height:3009" coordorigin="0,-1392" coordsize="11906,3009">
              <v:shape style="position:absolute;left:0;top:-1392;width:11906;height:3009" coordorigin="0,-1392" coordsize="11906,3009" path="m0,-1392l11906,1617e" filled="false" stroked="true" strokeweight="1.0pt" strokecolor="#231f20">
                <v:path arrowok="t"/>
              </v:shape>
            </v:group>
            <v:group style="position:absolute;left:0;top:-1392;width:11906;height:3009" coordorigin="0,-1392" coordsize="11906,3009">
              <v:shape style="position:absolute;left:0;top:-1392;width:11906;height:3009" coordorigin="0,-1392" coordsize="11906,3009" path="m0,1617l11905,-1392e" filled="false" stroked="true" strokeweight="1pt" strokecolor="#231f2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31F20"/>
          <w:sz w:val="18"/>
        </w:rPr>
        <w:t>NE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RIEN</w:t>
      </w:r>
      <w:r>
        <w:rPr>
          <w:rFonts w:ascii="Arial" w:hAnsi="Arial"/>
          <w:b/>
          <w:color w:val="231F20"/>
          <w:spacing w:val="5"/>
          <w:sz w:val="18"/>
        </w:rPr>
        <w:t> </w:t>
      </w:r>
      <w:r>
        <w:rPr>
          <w:rFonts w:ascii="Arial" w:hAnsi="Arial"/>
          <w:b/>
          <w:color w:val="231F20"/>
          <w:sz w:val="18"/>
        </w:rPr>
        <w:t>ÉCRIRE</w:t>
        <w:tab/>
        <w:t>DANS</w:t>
      </w:r>
      <w:r>
        <w:rPr>
          <w:rFonts w:ascii="Arial" w:hAnsi="Arial"/>
          <w:b/>
          <w:color w:val="231F20"/>
          <w:spacing w:val="11"/>
          <w:sz w:val="18"/>
        </w:rPr>
        <w:t> </w:t>
      </w:r>
      <w:r>
        <w:rPr>
          <w:rFonts w:ascii="Arial" w:hAnsi="Arial"/>
          <w:b/>
          <w:color w:val="231F20"/>
          <w:sz w:val="18"/>
        </w:rPr>
        <w:t>LA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pacing w:val="-4"/>
          <w:sz w:val="18"/>
        </w:rPr>
        <w:t>PARTIE</w:t>
      </w:r>
      <w:r>
        <w:rPr>
          <w:rFonts w:ascii="Arial" w:hAnsi="Arial"/>
          <w:b/>
          <w:color w:val="231F20"/>
          <w:spacing w:val="10"/>
          <w:sz w:val="18"/>
        </w:rPr>
        <w:t> </w:t>
      </w:r>
      <w:r>
        <w:rPr>
          <w:rFonts w:ascii="Arial" w:hAnsi="Arial"/>
          <w:b/>
          <w:color w:val="231F20"/>
          <w:sz w:val="18"/>
        </w:rPr>
        <w:t>BARRÉE</w:t>
      </w:r>
      <w:r>
        <w:rPr>
          <w:rFonts w:ascii="Arial" w:hAnsi="Arial"/>
          <w:sz w:val="18"/>
        </w:rPr>
      </w:r>
    </w:p>
    <w:sectPr>
      <w:footerReference w:type="default" r:id="rId34"/>
      <w:pgSz w:w="11910" w:h="19850"/>
      <w:pgMar w:footer="0" w:header="0"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Garamond">
    <w:altName w:val="Garamond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86.492096pt;margin-top:774.945007pt;width:24.3pt;height:14.4pt;mso-position-horizontal-relative:page;mso-position-vertical-relative:page;z-index:-119368" type="#_x0000_t202" filled="false" stroked="false">
          <v:textbox inset="0,0,0,0">
            <w:txbxContent>
              <w:p>
                <w:pPr>
                  <w:spacing w:line="260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color w:val="231F20"/>
                    <w:w w:val="9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Gill Sans MT"/>
                    <w:i/>
                    <w:color w:val="231F20"/>
                    <w:sz w:val="24"/>
                  </w:rPr>
                  <w:t>/</w:t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t>16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.693001pt;margin-top:745.137695pt;width:175.1pt;height:14pt;mso-position-horizontal-relative:page;mso-position-vertical-relative:page;z-index:-119344" type="#_x0000_t202" filled="false" stroked="false">
          <v:textbox inset="0,0,0,0">
            <w:txbxContent>
              <w:p>
                <w:pPr>
                  <w:pStyle w:val="BodyText"/>
                  <w:spacing w:line="255" w:lineRule="exact"/>
                  <w:ind w:left="2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/>
                    <w:color w:val="231F20"/>
                  </w:rPr>
                  <w:t>modèle</w:t>
                </w:r>
                <w:r>
                  <w:rPr>
                    <w:rFonts w:ascii="Times New Roman" w:hAnsi="Times New Roman"/>
                    <w:color w:val="231F20"/>
                    <w:spacing w:val="-12"/>
                  </w:rPr>
                  <w:t> </w:t>
                </w:r>
                <w:r>
                  <w:rPr>
                    <w:rFonts w:ascii="Times New Roman" w:hAnsi="Times New Roman"/>
                    <w:color w:val="231F20"/>
                    <w:spacing w:val="-1"/>
                  </w:rPr>
                  <w:t>multiphysique</w:t>
                </w:r>
                <w:r>
                  <w:rPr>
                    <w:rFonts w:ascii="Times New Roman" w:hAnsi="Times New Roman"/>
                    <w:color w:val="231F20"/>
                    <w:spacing w:val="-12"/>
                  </w:rPr>
                  <w:t> </w:t>
                </w:r>
                <w:r>
                  <w:rPr>
                    <w:rFonts w:ascii="Times New Roman" w:hAnsi="Times New Roman"/>
                    <w:color w:val="231F20"/>
                  </w:rPr>
                  <w:t>du</w:t>
                </w:r>
                <w:r>
                  <w:rPr>
                    <w:rFonts w:ascii="Times New Roman" w:hAnsi="Times New Roman"/>
                    <w:color w:val="231F20"/>
                    <w:spacing w:val="-12"/>
                  </w:rPr>
                  <w:t> </w:t>
                </w:r>
                <w:r>
                  <w:rPr>
                    <w:rFonts w:ascii="Times New Roman" w:hAnsi="Times New Roman"/>
                    <w:color w:val="231F20"/>
                    <w:spacing w:val="-1"/>
                  </w:rPr>
                  <w:t>lève-vitre.</w:t>
                </w:r>
                <w:r>
                  <w:rPr>
                    <w:rFonts w:ascii="Times New Roman" w:hAnsi="Times New Roman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6.492371pt;margin-top:774.943359pt;width:24.3pt;height:14.4pt;mso-position-horizontal-relative:page;mso-position-vertical-relative:page;z-index:-119320" type="#_x0000_t202" filled="false" stroked="false">
          <v:textbox inset="0,0,0,0">
            <w:txbxContent>
              <w:p>
                <w:pPr>
                  <w:spacing w:line="260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color w:val="231F20"/>
                    <w:w w:val="9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Gill Sans MT"/>
                    <w:i/>
                    <w:color w:val="231F20"/>
                    <w:sz w:val="24"/>
                  </w:rPr>
                  <w:t>/</w:t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t>16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83.489532pt;margin-top:774.937683pt;width:30.3pt;height:14.4pt;mso-position-horizontal-relative:page;mso-position-vertical-relative:page;z-index:-119296" type="#_x0000_t202" filled="false" stroked="false">
          <v:textbox inset="0,0,0,0">
            <w:txbxContent>
              <w:p>
                <w:pPr>
                  <w:spacing w:line="257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color w:val="231F20"/>
                    <w:w w:val="9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231F20"/>
                    <w:sz w:val="24"/>
                  </w:rPr>
                  <w:t>/</w:t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t>16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87.982422pt;margin-top:932.266418pt;width:18.350pt;height:14.4pt;mso-position-horizontal-relative:page;mso-position-vertical-relative:page;z-index:-119272" type="#_x0000_t202" filled="false" stroked="false">
          <v:textbox inset="0,0,0,0">
            <w:txbxContent>
              <w:p>
                <w:pPr>
                  <w:spacing w:line="260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color w:val="231F20"/>
                    <w:w w:val="9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Gill Sans MT"/>
                    <w:i/>
                    <w:color w:val="231F20"/>
                    <w:sz w:val="24"/>
                  </w:rPr>
                  <w:t>/</w:t>
                </w:r>
                <w:r>
                  <w:rPr>
                    <w:rFonts w:ascii="Times New Roman"/>
                    <w:b/>
                    <w:color w:val="231F20"/>
                    <w:sz w:val="24"/>
                  </w:rPr>
                  <w:t>3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3"/>
      <w:numFmt w:val="decimal"/>
      <w:lvlText w:val="%1"/>
      <w:lvlJc w:val="left"/>
      <w:pPr>
        <w:ind w:left="1146" w:hanging="1023"/>
        <w:jc w:val="left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329" w:hanging="10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12" w:hanging="10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95" w:hanging="10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78" w:hanging="10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61" w:hanging="10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244" w:hanging="10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27" w:hanging="10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610" w:hanging="1023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146" w:hanging="1023"/>
        <w:jc w:val="left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367" w:hanging="10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87" w:hanging="10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08" w:hanging="10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29" w:hanging="10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50" w:hanging="10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71" w:hanging="10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91" w:hanging="10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912" w:hanging="1023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–"/>
      <w:lvlJc w:val="left"/>
      <w:pPr>
        <w:ind w:left="699" w:hanging="237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619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0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–"/>
      <w:lvlJc w:val="left"/>
      <w:pPr>
        <w:ind w:left="699" w:hanging="273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619" w:hanging="27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0" w:hanging="27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7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1" w:hanging="27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7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7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7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73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–"/>
      <w:lvlJc w:val="left"/>
      <w:pPr>
        <w:ind w:left="699" w:hanging="237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615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32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5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2" w:hanging="237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891" w:hanging="121"/>
      </w:pPr>
      <w:rPr>
        <w:rFonts w:hint="default" w:ascii="Arial" w:hAnsi="Arial" w:eastAsia="Arial"/>
        <w:color w:val="231F20"/>
        <w:w w:val="142"/>
        <w:position w:val="2"/>
        <w:sz w:val="19"/>
        <w:szCs w:val="19"/>
      </w:rPr>
    </w:lvl>
    <w:lvl w:ilvl="1">
      <w:start w:val="1"/>
      <w:numFmt w:val="bullet"/>
      <w:lvlText w:val="•"/>
      <w:lvlJc w:val="left"/>
      <w:pPr>
        <w:ind w:left="1256" w:hanging="1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21" w:hanging="1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87" w:hanging="1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52" w:hanging="1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17" w:hanging="1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82" w:hanging="1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47" w:hanging="1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13" w:hanging="121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Roman"/>
      <w:lvlText w:val="%1"/>
      <w:lvlJc w:val="left"/>
      <w:pPr>
        <w:ind w:left="592" w:hanging="479"/>
        <w:jc w:val="left"/>
      </w:pPr>
      <w:rPr>
        <w:rFonts w:hint="default" w:ascii="Times New Roman" w:hAnsi="Times New Roman" w:eastAsia="Times New Roman"/>
        <w:b/>
        <w:bCs/>
        <w:color w:val="231F20"/>
        <w:w w:val="101"/>
        <w:sz w:val="34"/>
        <w:szCs w:val="34"/>
      </w:rPr>
    </w:lvl>
    <w:lvl w:ilvl="1">
      <w:start w:val="1"/>
      <w:numFmt w:val="decimal"/>
      <w:lvlText w:val="%1.%2"/>
      <w:lvlJc w:val="left"/>
      <w:pPr>
        <w:ind w:left="839" w:hanging="726"/>
        <w:jc w:val="left"/>
      </w:pPr>
      <w:rPr>
        <w:rFonts w:hint="default" w:ascii="Times New Roman" w:hAnsi="Times New Roman" w:eastAsia="Times New Roman"/>
        <w:b/>
        <w:bCs/>
        <w:color w:val="231F2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97" w:hanging="784"/>
        <w:jc w:val="left"/>
      </w:pPr>
      <w:rPr>
        <w:rFonts w:hint="default" w:ascii="Times New Roman" w:hAnsi="Times New Roman" w:eastAsia="Times New Roman"/>
        <w:b/>
        <w:bCs/>
        <w:color w:val="231F20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4141" w:hanging="288"/>
      </w:pPr>
      <w:rPr>
        <w:rFonts w:hint="default" w:ascii="Arial" w:hAnsi="Arial" w:eastAsia="Arial"/>
        <w:color w:val="231F20"/>
        <w:w w:val="142"/>
        <w:position w:val="-7"/>
        <w:sz w:val="19"/>
        <w:szCs w:val="19"/>
      </w:rPr>
    </w:lvl>
    <w:lvl w:ilvl="4">
      <w:start w:val="1"/>
      <w:numFmt w:val="bullet"/>
      <w:lvlText w:val="•"/>
      <w:lvlJc w:val="left"/>
      <w:pPr>
        <w:ind w:left="950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41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85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30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574" w:hanging="288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–"/>
      <w:lvlJc w:val="left"/>
      <w:pPr>
        <w:ind w:left="113" w:hanging="237"/>
      </w:pPr>
      <w:rPr>
        <w:rFonts w:hint="default" w:ascii="Times New Roman" w:hAnsi="Times New Roman" w:eastAsia="Times New Roman"/>
        <w:b/>
        <w:bCs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089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64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14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4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40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15" w:hanging="237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–"/>
      <w:lvlJc w:val="left"/>
      <w:pPr>
        <w:ind w:left="699" w:hanging="237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617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36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5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3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1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9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48" w:hanging="237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–"/>
      <w:lvlJc w:val="left"/>
      <w:pPr>
        <w:ind w:left="819" w:hanging="237"/>
      </w:pPr>
      <w:rPr>
        <w:rFonts w:hint="default" w:ascii="Times New Roman" w:hAnsi="Times New Roman" w:eastAsia="Times New Roman"/>
        <w:color w:val="231F20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751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4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1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9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8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5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4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37"/>
      </w:pPr>
      <w:rPr>
        <w:rFonts w:hint="default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3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Times New Roman" w:hAnsi="Times New Roman" w:eastAsia="Times New Roman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839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133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4.xml"/><Relationship Id="rId26" Type="http://schemas.openxmlformats.org/officeDocument/2006/relationships/image" Target="media/image18.png"/><Relationship Id="rId27" Type="http://schemas.openxmlformats.org/officeDocument/2006/relationships/footer" Target="footer5.xm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footer" Target="footer6.xml"/><Relationship Id="rId32" Type="http://schemas.openxmlformats.org/officeDocument/2006/relationships/footer" Target="footer7.xml"/><Relationship Id="rId33" Type="http://schemas.openxmlformats.org/officeDocument/2006/relationships/image" Target="media/image22.png"/><Relationship Id="rId34" Type="http://schemas.openxmlformats.org/officeDocument/2006/relationships/footer" Target="footer8.xml"/><Relationship Id="rId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2017-09-28T10:07:03Z</dcterms:created>
  <dcterms:modified xsi:type="dcterms:W3CDTF">2017-09-28T10:07:03Z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2017-03-13T00:00:00Z</vt:filetime>
  </property>
  <property fmtid="{D5CDD505-2E9C-101B-9397-08002B2CF9AE}" pid="3" name="LastSaved">
    <vt:filetime>2017-09-28T00:00:00Z</vt:filetime>
  </property>
</Properties>
</file>